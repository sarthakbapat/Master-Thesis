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0A281BD" w:rsidR="00CD19DE" w:rsidRPr="00631BBF" w:rsidRDefault="00D76601" w:rsidP="00CD19DE">
            <w:pPr>
              <w:jc w:val="left"/>
              <w:rPr>
                <w:rFonts w:cs="Arial"/>
                <w:color w:val="FFFFFF" w:themeColor="background1"/>
                <w:sz w:val="28"/>
                <w:lang w:val="en-US"/>
              </w:rPr>
            </w:pPr>
            <w:r>
              <w:rPr>
                <w:rFonts w:cs="Arial"/>
                <w:color w:val="FFFFFF" w:themeColor="background1"/>
                <w:sz w:val="28"/>
                <w:lang w:val="en-US"/>
              </w:rPr>
              <w:t>M</w:t>
            </w:r>
            <w:r w:rsidR="0088596F">
              <w:rPr>
                <w:rFonts w:cs="Arial"/>
                <w:color w:val="FFFFFF" w:themeColor="background1"/>
                <w:sz w:val="28"/>
                <w:lang w:val="en-US"/>
              </w:rPr>
              <w:t>S</w:t>
            </w:r>
            <w:r>
              <w:rPr>
                <w:rFonts w:cs="Arial"/>
                <w:color w:val="FFFFFF" w:themeColor="background1"/>
                <w:sz w:val="28"/>
                <w:lang w:val="en-US"/>
              </w:rPr>
              <w:t xml:space="preserve">c. Hannes </w:t>
            </w:r>
            <w:proofErr w:type="spellStart"/>
            <w:r>
              <w:rPr>
                <w:rFonts w:cs="Arial"/>
                <w:color w:val="FFFFFF" w:themeColor="background1"/>
                <w:sz w:val="28"/>
                <w:lang w:val="en-US"/>
              </w:rPr>
              <w:t>Vietz</w:t>
            </w:r>
            <w:proofErr w:type="spellEnd"/>
          </w:p>
        </w:tc>
      </w:tr>
      <w:tr w:rsidR="00CD19DE" w:rsidRPr="008D1485" w14:paraId="427718E0" w14:textId="77777777" w:rsidTr="00461CD9">
        <w:trPr>
          <w:cantSplit/>
          <w:trHeight w:val="964"/>
        </w:trPr>
        <w:tc>
          <w:tcPr>
            <w:tcW w:w="2547" w:type="dxa"/>
            <w:vAlign w:val="center"/>
          </w:tcPr>
          <w:p w14:paraId="0272542A" w14:textId="2A204B53" w:rsidR="00CD19DE" w:rsidRPr="00631BBF" w:rsidRDefault="00A212C2" w:rsidP="004A084C">
            <w:pPr>
              <w:jc w:val="left"/>
              <w:rPr>
                <w:rFonts w:cs="Arial"/>
                <w:color w:val="FFFFFF" w:themeColor="background1"/>
                <w:sz w:val="28"/>
                <w:lang w:val="en-US"/>
              </w:rPr>
            </w:pPr>
            <w:r>
              <w:rPr>
                <w:rFonts w:cs="Arial"/>
                <w:color w:val="FFFFFF" w:themeColor="background1"/>
                <w:sz w:val="28"/>
                <w:lang w:val="en-US"/>
              </w:rPr>
              <w:t>Co-</w:t>
            </w:r>
            <w:r w:rsidR="00CD19DE" w:rsidRPr="00631BBF">
              <w:rPr>
                <w:rFonts w:cs="Arial"/>
                <w:color w:val="FFFFFF" w:themeColor="background1"/>
                <w:sz w:val="28"/>
                <w:lang w:val="en-US"/>
              </w:rPr>
              <w:t>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5A2E1332" w:rsidR="00CC04C5" w:rsidRPr="00631BBF" w:rsidRDefault="00EA78A8" w:rsidP="00880671">
      <w:pPr>
        <w:pStyle w:val="Heading1"/>
        <w:numPr>
          <w:ilvl w:val="0"/>
          <w:numId w:val="0"/>
        </w:numPr>
      </w:pPr>
      <w:bookmarkStart w:id="0" w:name="_Toc93510908"/>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bookmarkEnd w:id="0"/>
    </w:p>
    <w:p w14:paraId="00808845" w14:textId="2386E604" w:rsidR="00FC7666"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FC7666">
        <w:rPr>
          <w:noProof/>
        </w:rPr>
        <w:t>Table of</w:t>
      </w:r>
      <w:r w:rsidR="00FC7666" w:rsidRPr="00F81526">
        <w:rPr>
          <w:b w:val="0"/>
          <w:noProof/>
        </w:rPr>
        <w:t xml:space="preserve"> </w:t>
      </w:r>
      <w:r w:rsidR="00FC7666">
        <w:rPr>
          <w:noProof/>
        </w:rPr>
        <w:t>Contents</w:t>
      </w:r>
      <w:r w:rsidR="00FC7666">
        <w:rPr>
          <w:noProof/>
        </w:rPr>
        <w:tab/>
      </w:r>
      <w:r w:rsidR="00FC7666">
        <w:rPr>
          <w:noProof/>
        </w:rPr>
        <w:fldChar w:fldCharType="begin"/>
      </w:r>
      <w:r w:rsidR="00FC7666">
        <w:rPr>
          <w:noProof/>
        </w:rPr>
        <w:instrText xml:space="preserve"> PAGEREF _Toc93510908 \h </w:instrText>
      </w:r>
      <w:r w:rsidR="00FC7666">
        <w:rPr>
          <w:noProof/>
        </w:rPr>
      </w:r>
      <w:r w:rsidR="00FC7666">
        <w:rPr>
          <w:noProof/>
        </w:rPr>
        <w:fldChar w:fldCharType="separate"/>
      </w:r>
      <w:r w:rsidR="00FC7666">
        <w:rPr>
          <w:noProof/>
        </w:rPr>
        <w:t>ii</w:t>
      </w:r>
      <w:r w:rsidR="00FC7666">
        <w:rPr>
          <w:noProof/>
        </w:rPr>
        <w:fldChar w:fldCharType="end"/>
      </w:r>
    </w:p>
    <w:p w14:paraId="5DF86DE5" w14:textId="4710E68E" w:rsidR="00FC7666" w:rsidRDefault="00FC7666">
      <w:pPr>
        <w:pStyle w:val="TOC1"/>
        <w:rPr>
          <w:rFonts w:asciiTheme="minorHAnsi" w:eastAsiaTheme="minorEastAsia" w:hAnsiTheme="minorHAnsi" w:cstheme="minorBidi"/>
          <w:b w:val="0"/>
          <w:caps w:val="0"/>
          <w:noProof/>
          <w:szCs w:val="24"/>
          <w:lang w:val="en-DE" w:eastAsia="en-GB"/>
        </w:rPr>
      </w:pPr>
      <w:r>
        <w:rPr>
          <w:noProof/>
        </w:rPr>
        <w:t>Table of Figures</w:t>
      </w:r>
      <w:r>
        <w:rPr>
          <w:noProof/>
        </w:rPr>
        <w:tab/>
      </w:r>
      <w:r>
        <w:rPr>
          <w:noProof/>
        </w:rPr>
        <w:fldChar w:fldCharType="begin"/>
      </w:r>
      <w:r>
        <w:rPr>
          <w:noProof/>
        </w:rPr>
        <w:instrText xml:space="preserve"> PAGEREF _Toc93510909 \h </w:instrText>
      </w:r>
      <w:r>
        <w:rPr>
          <w:noProof/>
        </w:rPr>
      </w:r>
      <w:r>
        <w:rPr>
          <w:noProof/>
        </w:rPr>
        <w:fldChar w:fldCharType="separate"/>
      </w:r>
      <w:r>
        <w:rPr>
          <w:noProof/>
        </w:rPr>
        <w:t>iv</w:t>
      </w:r>
      <w:r>
        <w:rPr>
          <w:noProof/>
        </w:rPr>
        <w:fldChar w:fldCharType="end"/>
      </w:r>
    </w:p>
    <w:p w14:paraId="1E9CD831" w14:textId="25CFC960" w:rsidR="00FC7666" w:rsidRDefault="00FC7666">
      <w:pPr>
        <w:pStyle w:val="TOC1"/>
        <w:rPr>
          <w:rFonts w:asciiTheme="minorHAnsi" w:eastAsiaTheme="minorEastAsia" w:hAnsiTheme="minorHAnsi" w:cstheme="minorBidi"/>
          <w:b w:val="0"/>
          <w:caps w:val="0"/>
          <w:noProof/>
          <w:szCs w:val="24"/>
          <w:lang w:val="en-DE" w:eastAsia="en-GB"/>
        </w:rPr>
      </w:pPr>
      <w:r>
        <w:rPr>
          <w:noProof/>
        </w:rPr>
        <w:t>Table of Tables</w:t>
      </w:r>
      <w:r>
        <w:rPr>
          <w:noProof/>
        </w:rPr>
        <w:tab/>
      </w:r>
      <w:r>
        <w:rPr>
          <w:noProof/>
        </w:rPr>
        <w:fldChar w:fldCharType="begin"/>
      </w:r>
      <w:r>
        <w:rPr>
          <w:noProof/>
        </w:rPr>
        <w:instrText xml:space="preserve"> PAGEREF _Toc93510910 \h </w:instrText>
      </w:r>
      <w:r>
        <w:rPr>
          <w:noProof/>
        </w:rPr>
      </w:r>
      <w:r>
        <w:rPr>
          <w:noProof/>
        </w:rPr>
        <w:fldChar w:fldCharType="separate"/>
      </w:r>
      <w:r>
        <w:rPr>
          <w:noProof/>
        </w:rPr>
        <w:t>v</w:t>
      </w:r>
      <w:r>
        <w:rPr>
          <w:noProof/>
        </w:rPr>
        <w:fldChar w:fldCharType="end"/>
      </w:r>
    </w:p>
    <w:p w14:paraId="021E8142" w14:textId="555EEE07" w:rsidR="00FC7666" w:rsidRDefault="00FC7666">
      <w:pPr>
        <w:pStyle w:val="TOC1"/>
        <w:rPr>
          <w:rFonts w:asciiTheme="minorHAnsi" w:eastAsiaTheme="minorEastAsia" w:hAnsiTheme="minorHAnsi" w:cstheme="minorBidi"/>
          <w:b w:val="0"/>
          <w:caps w:val="0"/>
          <w:noProof/>
          <w:szCs w:val="24"/>
          <w:lang w:val="en-DE" w:eastAsia="en-GB"/>
        </w:rPr>
      </w:pPr>
      <w:r>
        <w:rPr>
          <w:noProof/>
        </w:rPr>
        <w:t>Table of Abbreviations</w:t>
      </w:r>
      <w:r>
        <w:rPr>
          <w:noProof/>
        </w:rPr>
        <w:tab/>
      </w:r>
      <w:r>
        <w:rPr>
          <w:noProof/>
        </w:rPr>
        <w:fldChar w:fldCharType="begin"/>
      </w:r>
      <w:r>
        <w:rPr>
          <w:noProof/>
        </w:rPr>
        <w:instrText xml:space="preserve"> PAGEREF _Toc93510911 \h </w:instrText>
      </w:r>
      <w:r>
        <w:rPr>
          <w:noProof/>
        </w:rPr>
      </w:r>
      <w:r>
        <w:rPr>
          <w:noProof/>
        </w:rPr>
        <w:fldChar w:fldCharType="separate"/>
      </w:r>
      <w:r>
        <w:rPr>
          <w:noProof/>
        </w:rPr>
        <w:t>vi</w:t>
      </w:r>
      <w:r>
        <w:rPr>
          <w:noProof/>
        </w:rPr>
        <w:fldChar w:fldCharType="end"/>
      </w:r>
    </w:p>
    <w:p w14:paraId="67516FF4" w14:textId="0AF1D633" w:rsidR="00FC7666" w:rsidRDefault="00FC7666">
      <w:pPr>
        <w:pStyle w:val="TOC1"/>
        <w:rPr>
          <w:rFonts w:asciiTheme="minorHAnsi" w:eastAsiaTheme="minorEastAsia" w:hAnsiTheme="minorHAnsi" w:cstheme="minorBidi"/>
          <w:b w:val="0"/>
          <w:caps w:val="0"/>
          <w:noProof/>
          <w:szCs w:val="24"/>
          <w:lang w:val="en-DE" w:eastAsia="en-GB"/>
        </w:rPr>
      </w:pPr>
      <w:r>
        <w:rPr>
          <w:noProof/>
        </w:rPr>
        <w:t>Glossary</w:t>
      </w:r>
      <w:r>
        <w:rPr>
          <w:noProof/>
        </w:rPr>
        <w:tab/>
      </w:r>
      <w:r>
        <w:rPr>
          <w:noProof/>
        </w:rPr>
        <w:fldChar w:fldCharType="begin"/>
      </w:r>
      <w:r>
        <w:rPr>
          <w:noProof/>
        </w:rPr>
        <w:instrText xml:space="preserve"> PAGEREF _Toc93510912 \h </w:instrText>
      </w:r>
      <w:r>
        <w:rPr>
          <w:noProof/>
        </w:rPr>
      </w:r>
      <w:r>
        <w:rPr>
          <w:noProof/>
        </w:rPr>
        <w:fldChar w:fldCharType="separate"/>
      </w:r>
      <w:r>
        <w:rPr>
          <w:noProof/>
        </w:rPr>
        <w:t>vii</w:t>
      </w:r>
      <w:r>
        <w:rPr>
          <w:noProof/>
        </w:rPr>
        <w:fldChar w:fldCharType="end"/>
      </w:r>
    </w:p>
    <w:p w14:paraId="3A40DF93" w14:textId="17D27393" w:rsidR="00FC7666" w:rsidRDefault="00FC7666">
      <w:pPr>
        <w:pStyle w:val="TOC1"/>
        <w:rPr>
          <w:rFonts w:asciiTheme="minorHAnsi" w:eastAsiaTheme="minorEastAsia" w:hAnsiTheme="minorHAnsi" w:cstheme="minorBidi"/>
          <w:b w:val="0"/>
          <w:caps w:val="0"/>
          <w:noProof/>
          <w:szCs w:val="24"/>
          <w:lang w:val="en-DE" w:eastAsia="en-GB"/>
        </w:rPr>
      </w:pPr>
      <w:r>
        <w:rPr>
          <w:noProof/>
        </w:rPr>
        <w:t>Abstract</w:t>
      </w:r>
      <w:r>
        <w:rPr>
          <w:noProof/>
        </w:rPr>
        <w:tab/>
      </w:r>
      <w:r>
        <w:rPr>
          <w:noProof/>
        </w:rPr>
        <w:fldChar w:fldCharType="begin"/>
      </w:r>
      <w:r>
        <w:rPr>
          <w:noProof/>
        </w:rPr>
        <w:instrText xml:space="preserve"> PAGEREF _Toc93510913 \h </w:instrText>
      </w:r>
      <w:r>
        <w:rPr>
          <w:noProof/>
        </w:rPr>
      </w:r>
      <w:r>
        <w:rPr>
          <w:noProof/>
        </w:rPr>
        <w:fldChar w:fldCharType="separate"/>
      </w:r>
      <w:r>
        <w:rPr>
          <w:noProof/>
        </w:rPr>
        <w:t>viii</w:t>
      </w:r>
      <w:r>
        <w:rPr>
          <w:noProof/>
        </w:rPr>
        <w:fldChar w:fldCharType="end"/>
      </w:r>
    </w:p>
    <w:p w14:paraId="65CDE583" w14:textId="4C22DC8B"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Pr>
          <w:noProof/>
        </w:rPr>
        <w:t>1</w:t>
      </w:r>
      <w:r>
        <w:rPr>
          <w:rFonts w:asciiTheme="minorHAnsi" w:eastAsiaTheme="minorEastAsia" w:hAnsiTheme="minorHAnsi" w:cstheme="minorBidi"/>
          <w:b w:val="0"/>
          <w:caps w:val="0"/>
          <w:noProof/>
          <w:szCs w:val="24"/>
          <w:lang w:val="en-DE" w:eastAsia="en-GB"/>
        </w:rPr>
        <w:tab/>
      </w:r>
      <w:r>
        <w:rPr>
          <w:noProof/>
        </w:rPr>
        <w:t>Introduction</w:t>
      </w:r>
      <w:r>
        <w:rPr>
          <w:noProof/>
        </w:rPr>
        <w:tab/>
      </w:r>
      <w:r>
        <w:rPr>
          <w:noProof/>
        </w:rPr>
        <w:fldChar w:fldCharType="begin"/>
      </w:r>
      <w:r>
        <w:rPr>
          <w:noProof/>
        </w:rPr>
        <w:instrText xml:space="preserve"> PAGEREF _Toc93510914 \h </w:instrText>
      </w:r>
      <w:r>
        <w:rPr>
          <w:noProof/>
        </w:rPr>
      </w:r>
      <w:r>
        <w:rPr>
          <w:noProof/>
        </w:rPr>
        <w:fldChar w:fldCharType="separate"/>
      </w:r>
      <w:r>
        <w:rPr>
          <w:noProof/>
        </w:rPr>
        <w:t>9</w:t>
      </w:r>
      <w:r>
        <w:rPr>
          <w:noProof/>
        </w:rPr>
        <w:fldChar w:fldCharType="end"/>
      </w:r>
    </w:p>
    <w:p w14:paraId="26EACE00" w14:textId="19D4D03E" w:rsidR="00FC7666" w:rsidRDefault="00FC7666">
      <w:pPr>
        <w:pStyle w:val="TOC2"/>
        <w:tabs>
          <w:tab w:val="left" w:pos="960"/>
        </w:tabs>
        <w:rPr>
          <w:rFonts w:asciiTheme="minorHAnsi" w:eastAsiaTheme="minorEastAsia" w:hAnsiTheme="minorHAnsi" w:cstheme="minorBidi"/>
          <w:noProof/>
          <w:szCs w:val="24"/>
          <w:lang w:val="en-DE" w:eastAsia="en-GB"/>
        </w:rPr>
      </w:pPr>
      <w:r>
        <w:rPr>
          <w:noProof/>
        </w:rPr>
        <w:t>1.1</w:t>
      </w:r>
      <w:r>
        <w:rPr>
          <w:rFonts w:asciiTheme="minorHAnsi" w:eastAsiaTheme="minorEastAsia" w:hAnsiTheme="minorHAnsi" w:cstheme="minorBidi"/>
          <w:noProof/>
          <w:szCs w:val="24"/>
          <w:lang w:val="en-DE" w:eastAsia="en-GB"/>
        </w:rPr>
        <w:tab/>
      </w:r>
      <w:r>
        <w:rPr>
          <w:noProof/>
        </w:rPr>
        <w:t>Autonomous Driving Software</w:t>
      </w:r>
      <w:r>
        <w:rPr>
          <w:noProof/>
        </w:rPr>
        <w:tab/>
      </w:r>
      <w:r>
        <w:rPr>
          <w:noProof/>
        </w:rPr>
        <w:fldChar w:fldCharType="begin"/>
      </w:r>
      <w:r>
        <w:rPr>
          <w:noProof/>
        </w:rPr>
        <w:instrText xml:space="preserve"> PAGEREF _Toc93510915 \h </w:instrText>
      </w:r>
      <w:r>
        <w:rPr>
          <w:noProof/>
        </w:rPr>
      </w:r>
      <w:r>
        <w:rPr>
          <w:noProof/>
        </w:rPr>
        <w:fldChar w:fldCharType="separate"/>
      </w:r>
      <w:r>
        <w:rPr>
          <w:noProof/>
        </w:rPr>
        <w:t>11</w:t>
      </w:r>
      <w:r>
        <w:rPr>
          <w:noProof/>
        </w:rPr>
        <w:fldChar w:fldCharType="end"/>
      </w:r>
    </w:p>
    <w:p w14:paraId="18ED8FB3" w14:textId="02673F3D" w:rsidR="00FC7666" w:rsidRDefault="00FC7666">
      <w:pPr>
        <w:pStyle w:val="TOC2"/>
        <w:tabs>
          <w:tab w:val="left" w:pos="960"/>
        </w:tabs>
        <w:rPr>
          <w:rFonts w:asciiTheme="minorHAnsi" w:eastAsiaTheme="minorEastAsia" w:hAnsiTheme="minorHAnsi" w:cstheme="minorBidi"/>
          <w:noProof/>
          <w:szCs w:val="24"/>
          <w:lang w:val="en-DE" w:eastAsia="en-GB"/>
        </w:rPr>
      </w:pPr>
      <w:r>
        <w:rPr>
          <w:noProof/>
        </w:rPr>
        <w:t>1.2</w:t>
      </w:r>
      <w:r>
        <w:rPr>
          <w:rFonts w:asciiTheme="minorHAnsi" w:eastAsiaTheme="minorEastAsia" w:hAnsiTheme="minorHAnsi" w:cstheme="minorBidi"/>
          <w:noProof/>
          <w:szCs w:val="24"/>
          <w:lang w:val="en-DE" w:eastAsia="en-GB"/>
        </w:rPr>
        <w:tab/>
      </w:r>
      <w:r>
        <w:rPr>
          <w:noProof/>
        </w:rPr>
        <w:t>Current Setup</w:t>
      </w:r>
      <w:r>
        <w:rPr>
          <w:noProof/>
        </w:rPr>
        <w:tab/>
      </w:r>
      <w:r>
        <w:rPr>
          <w:noProof/>
        </w:rPr>
        <w:fldChar w:fldCharType="begin"/>
      </w:r>
      <w:r>
        <w:rPr>
          <w:noProof/>
        </w:rPr>
        <w:instrText xml:space="preserve"> PAGEREF _Toc93510916 \h </w:instrText>
      </w:r>
      <w:r>
        <w:rPr>
          <w:noProof/>
        </w:rPr>
      </w:r>
      <w:r>
        <w:rPr>
          <w:noProof/>
        </w:rPr>
        <w:fldChar w:fldCharType="separate"/>
      </w:r>
      <w:r>
        <w:rPr>
          <w:noProof/>
        </w:rPr>
        <w:t>11</w:t>
      </w:r>
      <w:r>
        <w:rPr>
          <w:noProof/>
        </w:rPr>
        <w:fldChar w:fldCharType="end"/>
      </w:r>
    </w:p>
    <w:p w14:paraId="6CAE7441" w14:textId="78066D9A" w:rsidR="00FC7666" w:rsidRDefault="00FC7666">
      <w:pPr>
        <w:pStyle w:val="TOC2"/>
        <w:tabs>
          <w:tab w:val="left" w:pos="960"/>
        </w:tabs>
        <w:rPr>
          <w:rFonts w:asciiTheme="minorHAnsi" w:eastAsiaTheme="minorEastAsia" w:hAnsiTheme="minorHAnsi" w:cstheme="minorBidi"/>
          <w:noProof/>
          <w:szCs w:val="24"/>
          <w:lang w:val="en-DE" w:eastAsia="en-GB"/>
        </w:rPr>
      </w:pPr>
      <w:r>
        <w:rPr>
          <w:noProof/>
        </w:rPr>
        <w:t>1.3</w:t>
      </w:r>
      <w:r>
        <w:rPr>
          <w:rFonts w:asciiTheme="minorHAnsi" w:eastAsiaTheme="minorEastAsia" w:hAnsiTheme="minorHAnsi" w:cstheme="minorBidi"/>
          <w:noProof/>
          <w:szCs w:val="24"/>
          <w:lang w:val="en-DE" w:eastAsia="en-GB"/>
        </w:rPr>
        <w:tab/>
      </w:r>
      <w:r>
        <w:rPr>
          <w:noProof/>
        </w:rPr>
        <w:t>Scope of the Thesis</w:t>
      </w:r>
      <w:r>
        <w:rPr>
          <w:noProof/>
        </w:rPr>
        <w:tab/>
      </w:r>
      <w:r>
        <w:rPr>
          <w:noProof/>
        </w:rPr>
        <w:fldChar w:fldCharType="begin"/>
      </w:r>
      <w:r>
        <w:rPr>
          <w:noProof/>
        </w:rPr>
        <w:instrText xml:space="preserve"> PAGEREF _Toc93510917 \h </w:instrText>
      </w:r>
      <w:r>
        <w:rPr>
          <w:noProof/>
        </w:rPr>
      </w:r>
      <w:r>
        <w:rPr>
          <w:noProof/>
        </w:rPr>
        <w:fldChar w:fldCharType="separate"/>
      </w:r>
      <w:r>
        <w:rPr>
          <w:noProof/>
        </w:rPr>
        <w:t>11</w:t>
      </w:r>
      <w:r>
        <w:rPr>
          <w:noProof/>
        </w:rPr>
        <w:fldChar w:fldCharType="end"/>
      </w:r>
    </w:p>
    <w:p w14:paraId="7BAEE496" w14:textId="1D919784"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sidRPr="00FC7666">
        <w:rPr>
          <w:noProof/>
          <w:lang w:val="en-US"/>
        </w:rPr>
        <w:t>2</w:t>
      </w:r>
      <w:r>
        <w:rPr>
          <w:rFonts w:asciiTheme="minorHAnsi" w:eastAsiaTheme="minorEastAsia" w:hAnsiTheme="minorHAnsi" w:cstheme="minorBidi"/>
          <w:b w:val="0"/>
          <w:caps w:val="0"/>
          <w:noProof/>
          <w:szCs w:val="24"/>
          <w:lang w:val="en-DE" w:eastAsia="en-GB"/>
        </w:rPr>
        <w:tab/>
      </w:r>
      <w:r w:rsidRPr="00FC7666">
        <w:rPr>
          <w:noProof/>
          <w:lang w:val="en-US"/>
        </w:rPr>
        <w:t>Analysis and Design of AV Software stack</w:t>
      </w:r>
      <w:r w:rsidRPr="00FC7666">
        <w:rPr>
          <w:noProof/>
          <w:lang w:val="en-US"/>
        </w:rPr>
        <w:tab/>
      </w:r>
      <w:r>
        <w:rPr>
          <w:noProof/>
        </w:rPr>
        <w:fldChar w:fldCharType="begin"/>
      </w:r>
      <w:r w:rsidRPr="00FC7666">
        <w:rPr>
          <w:noProof/>
          <w:lang w:val="en-US"/>
        </w:rPr>
        <w:instrText xml:space="preserve"> PAGEREF _Toc93510918 \h </w:instrText>
      </w:r>
      <w:r>
        <w:rPr>
          <w:noProof/>
        </w:rPr>
      </w:r>
      <w:r>
        <w:rPr>
          <w:noProof/>
        </w:rPr>
        <w:fldChar w:fldCharType="separate"/>
      </w:r>
      <w:r w:rsidRPr="00FC7666">
        <w:rPr>
          <w:noProof/>
          <w:lang w:val="en-US"/>
        </w:rPr>
        <w:t>13</w:t>
      </w:r>
      <w:r>
        <w:rPr>
          <w:noProof/>
        </w:rPr>
        <w:fldChar w:fldCharType="end"/>
      </w:r>
    </w:p>
    <w:p w14:paraId="7F843BCF" w14:textId="0BB123E7" w:rsidR="00FC7666" w:rsidRDefault="00FC7666">
      <w:pPr>
        <w:pStyle w:val="TOC2"/>
        <w:tabs>
          <w:tab w:val="left" w:pos="960"/>
        </w:tabs>
        <w:rPr>
          <w:rFonts w:asciiTheme="minorHAnsi" w:eastAsiaTheme="minorEastAsia" w:hAnsiTheme="minorHAnsi" w:cstheme="minorBidi"/>
          <w:noProof/>
          <w:szCs w:val="24"/>
          <w:lang w:val="en-DE" w:eastAsia="en-GB"/>
        </w:rPr>
      </w:pPr>
      <w:r w:rsidRPr="00FC7666">
        <w:rPr>
          <w:noProof/>
          <w:lang w:val="en-US"/>
        </w:rPr>
        <w:t>2.1</w:t>
      </w:r>
      <w:r>
        <w:rPr>
          <w:rFonts w:asciiTheme="minorHAnsi" w:eastAsiaTheme="minorEastAsia" w:hAnsiTheme="minorHAnsi" w:cstheme="minorBidi"/>
          <w:noProof/>
          <w:szCs w:val="24"/>
          <w:lang w:val="en-DE" w:eastAsia="en-GB"/>
        </w:rPr>
        <w:tab/>
      </w:r>
      <w:r w:rsidRPr="00FC7666">
        <w:rPr>
          <w:noProof/>
          <w:lang w:val="en-US"/>
        </w:rPr>
        <w:t>Existing Interface Architecture</w:t>
      </w:r>
      <w:r w:rsidRPr="00FC7666">
        <w:rPr>
          <w:noProof/>
          <w:lang w:val="en-US"/>
        </w:rPr>
        <w:tab/>
      </w:r>
      <w:r>
        <w:rPr>
          <w:noProof/>
        </w:rPr>
        <w:fldChar w:fldCharType="begin"/>
      </w:r>
      <w:r w:rsidRPr="00FC7666">
        <w:rPr>
          <w:noProof/>
          <w:lang w:val="en-US"/>
        </w:rPr>
        <w:instrText xml:space="preserve"> PAGEREF _Toc93510919 \h </w:instrText>
      </w:r>
      <w:r>
        <w:rPr>
          <w:noProof/>
        </w:rPr>
      </w:r>
      <w:r>
        <w:rPr>
          <w:noProof/>
        </w:rPr>
        <w:fldChar w:fldCharType="separate"/>
      </w:r>
      <w:r w:rsidRPr="00FC7666">
        <w:rPr>
          <w:noProof/>
          <w:lang w:val="en-US"/>
        </w:rPr>
        <w:t>13</w:t>
      </w:r>
      <w:r>
        <w:rPr>
          <w:noProof/>
        </w:rPr>
        <w:fldChar w:fldCharType="end"/>
      </w:r>
    </w:p>
    <w:p w14:paraId="0EF77501" w14:textId="16592F68"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C7666">
        <w:rPr>
          <w:noProof/>
          <w:lang w:val="en-US"/>
        </w:rPr>
        <w:t>2.1.1</w:t>
      </w:r>
      <w:r>
        <w:rPr>
          <w:rFonts w:asciiTheme="minorHAnsi" w:eastAsiaTheme="minorEastAsia" w:hAnsiTheme="minorHAnsi" w:cstheme="minorBidi"/>
          <w:noProof/>
          <w:sz w:val="24"/>
          <w:szCs w:val="24"/>
          <w:lang w:val="en-DE" w:eastAsia="en-GB"/>
        </w:rPr>
        <w:tab/>
      </w:r>
      <w:r w:rsidRPr="00FC7666">
        <w:rPr>
          <w:noProof/>
          <w:lang w:val="en-US"/>
        </w:rPr>
        <w:t>Apollo AV software stack</w:t>
      </w:r>
      <w:r w:rsidRPr="00FC7666">
        <w:rPr>
          <w:noProof/>
          <w:lang w:val="en-US"/>
        </w:rPr>
        <w:tab/>
      </w:r>
      <w:r>
        <w:rPr>
          <w:noProof/>
        </w:rPr>
        <w:fldChar w:fldCharType="begin"/>
      </w:r>
      <w:r w:rsidRPr="00FC7666">
        <w:rPr>
          <w:noProof/>
          <w:lang w:val="en-US"/>
        </w:rPr>
        <w:instrText xml:space="preserve"> PAGEREF _Toc93510920 \h </w:instrText>
      </w:r>
      <w:r>
        <w:rPr>
          <w:noProof/>
        </w:rPr>
      </w:r>
      <w:r>
        <w:rPr>
          <w:noProof/>
        </w:rPr>
        <w:fldChar w:fldCharType="separate"/>
      </w:r>
      <w:r w:rsidRPr="00FC7666">
        <w:rPr>
          <w:noProof/>
          <w:lang w:val="en-US"/>
        </w:rPr>
        <w:t>14</w:t>
      </w:r>
      <w:r>
        <w:rPr>
          <w:noProof/>
        </w:rPr>
        <w:fldChar w:fldCharType="end"/>
      </w:r>
    </w:p>
    <w:p w14:paraId="46506421" w14:textId="2D6C8CF8"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C7666">
        <w:rPr>
          <w:noProof/>
          <w:lang w:val="en-US"/>
        </w:rPr>
        <w:t>2.1.2</w:t>
      </w:r>
      <w:r>
        <w:rPr>
          <w:rFonts w:asciiTheme="minorHAnsi" w:eastAsiaTheme="minorEastAsia" w:hAnsiTheme="minorHAnsi" w:cstheme="minorBidi"/>
          <w:noProof/>
          <w:sz w:val="24"/>
          <w:szCs w:val="24"/>
          <w:lang w:val="en-DE" w:eastAsia="en-GB"/>
        </w:rPr>
        <w:tab/>
      </w:r>
      <w:r w:rsidRPr="00FC7666">
        <w:rPr>
          <w:noProof/>
          <w:lang w:val="en-US"/>
        </w:rPr>
        <w:t>Apollo Cyber-RT</w:t>
      </w:r>
      <w:r w:rsidRPr="00FC7666">
        <w:rPr>
          <w:noProof/>
          <w:lang w:val="en-US"/>
        </w:rPr>
        <w:tab/>
      </w:r>
      <w:r>
        <w:rPr>
          <w:noProof/>
        </w:rPr>
        <w:fldChar w:fldCharType="begin"/>
      </w:r>
      <w:r w:rsidRPr="00FC7666">
        <w:rPr>
          <w:noProof/>
          <w:lang w:val="en-US"/>
        </w:rPr>
        <w:instrText xml:space="preserve"> PAGEREF _Toc93510921 \h </w:instrText>
      </w:r>
      <w:r>
        <w:rPr>
          <w:noProof/>
        </w:rPr>
      </w:r>
      <w:r>
        <w:rPr>
          <w:noProof/>
        </w:rPr>
        <w:fldChar w:fldCharType="separate"/>
      </w:r>
      <w:r w:rsidRPr="00FC7666">
        <w:rPr>
          <w:noProof/>
          <w:lang w:val="en-US"/>
        </w:rPr>
        <w:t>14</w:t>
      </w:r>
      <w:r>
        <w:rPr>
          <w:noProof/>
        </w:rPr>
        <w:fldChar w:fldCharType="end"/>
      </w:r>
    </w:p>
    <w:p w14:paraId="151E2BBE" w14:textId="0953D3C1" w:rsidR="00FC7666" w:rsidRDefault="00FC7666">
      <w:pPr>
        <w:pStyle w:val="TOC2"/>
        <w:tabs>
          <w:tab w:val="left" w:pos="960"/>
        </w:tabs>
        <w:rPr>
          <w:rFonts w:asciiTheme="minorHAnsi" w:eastAsiaTheme="minorEastAsia" w:hAnsiTheme="minorHAnsi" w:cstheme="minorBidi"/>
          <w:noProof/>
          <w:szCs w:val="24"/>
          <w:lang w:val="en-DE" w:eastAsia="en-GB"/>
        </w:rPr>
      </w:pPr>
      <w:r w:rsidRPr="00FC7666">
        <w:rPr>
          <w:noProof/>
          <w:lang w:val="en-US"/>
        </w:rPr>
        <w:t>2.2</w:t>
      </w:r>
      <w:r>
        <w:rPr>
          <w:rFonts w:asciiTheme="minorHAnsi" w:eastAsiaTheme="minorEastAsia" w:hAnsiTheme="minorHAnsi" w:cstheme="minorBidi"/>
          <w:noProof/>
          <w:szCs w:val="24"/>
          <w:lang w:val="en-DE" w:eastAsia="en-GB"/>
        </w:rPr>
        <w:tab/>
      </w:r>
      <w:r w:rsidRPr="00FC7666">
        <w:rPr>
          <w:noProof/>
          <w:lang w:val="en-US"/>
        </w:rPr>
        <w:t>Interface options between Simulators and Apollo</w:t>
      </w:r>
      <w:r w:rsidRPr="00FC7666">
        <w:rPr>
          <w:noProof/>
          <w:lang w:val="en-US"/>
        </w:rPr>
        <w:tab/>
      </w:r>
      <w:r>
        <w:rPr>
          <w:noProof/>
        </w:rPr>
        <w:fldChar w:fldCharType="begin"/>
      </w:r>
      <w:r w:rsidRPr="00FC7666">
        <w:rPr>
          <w:noProof/>
          <w:lang w:val="en-US"/>
        </w:rPr>
        <w:instrText xml:space="preserve"> PAGEREF _Toc93510922 \h </w:instrText>
      </w:r>
      <w:r>
        <w:rPr>
          <w:noProof/>
        </w:rPr>
      </w:r>
      <w:r>
        <w:rPr>
          <w:noProof/>
        </w:rPr>
        <w:fldChar w:fldCharType="separate"/>
      </w:r>
      <w:r w:rsidRPr="00FC7666">
        <w:rPr>
          <w:noProof/>
          <w:lang w:val="en-US"/>
        </w:rPr>
        <w:t>14</w:t>
      </w:r>
      <w:r>
        <w:rPr>
          <w:noProof/>
        </w:rPr>
        <w:fldChar w:fldCharType="end"/>
      </w:r>
    </w:p>
    <w:p w14:paraId="4180E520" w14:textId="12E1B5B7"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C7666">
        <w:rPr>
          <w:noProof/>
          <w:lang w:val="en-US"/>
        </w:rPr>
        <w:t>2.2.1</w:t>
      </w:r>
      <w:r>
        <w:rPr>
          <w:rFonts w:asciiTheme="minorHAnsi" w:eastAsiaTheme="minorEastAsia" w:hAnsiTheme="minorHAnsi" w:cstheme="minorBidi"/>
          <w:noProof/>
          <w:sz w:val="24"/>
          <w:szCs w:val="24"/>
          <w:lang w:val="en-DE" w:eastAsia="en-GB"/>
        </w:rPr>
        <w:tab/>
      </w:r>
      <w:r w:rsidRPr="00FC7666">
        <w:rPr>
          <w:noProof/>
          <w:lang w:val="en-US"/>
        </w:rPr>
        <w:t>Cyber RT Interface</w:t>
      </w:r>
      <w:r w:rsidRPr="00FC7666">
        <w:rPr>
          <w:noProof/>
          <w:lang w:val="en-US"/>
        </w:rPr>
        <w:tab/>
      </w:r>
      <w:r>
        <w:rPr>
          <w:noProof/>
        </w:rPr>
        <w:fldChar w:fldCharType="begin"/>
      </w:r>
      <w:r w:rsidRPr="00FC7666">
        <w:rPr>
          <w:noProof/>
          <w:lang w:val="en-US"/>
        </w:rPr>
        <w:instrText xml:space="preserve"> PAGEREF _Toc93510923 \h </w:instrText>
      </w:r>
      <w:r>
        <w:rPr>
          <w:noProof/>
        </w:rPr>
      </w:r>
      <w:r>
        <w:rPr>
          <w:noProof/>
        </w:rPr>
        <w:fldChar w:fldCharType="separate"/>
      </w:r>
      <w:r w:rsidRPr="00FC7666">
        <w:rPr>
          <w:noProof/>
          <w:lang w:val="en-US"/>
        </w:rPr>
        <w:t>14</w:t>
      </w:r>
      <w:r>
        <w:rPr>
          <w:noProof/>
        </w:rPr>
        <w:fldChar w:fldCharType="end"/>
      </w:r>
    </w:p>
    <w:p w14:paraId="08E2D2F2" w14:textId="04455E8F"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C7666">
        <w:rPr>
          <w:noProof/>
          <w:lang w:val="en-US"/>
        </w:rPr>
        <w:t>2.2.2</w:t>
      </w:r>
      <w:r>
        <w:rPr>
          <w:rFonts w:asciiTheme="minorHAnsi" w:eastAsiaTheme="minorEastAsia" w:hAnsiTheme="minorHAnsi" w:cstheme="minorBidi"/>
          <w:noProof/>
          <w:sz w:val="24"/>
          <w:szCs w:val="24"/>
          <w:lang w:val="en-DE" w:eastAsia="en-GB"/>
        </w:rPr>
        <w:tab/>
      </w:r>
      <w:r w:rsidRPr="00FC7666">
        <w:rPr>
          <w:noProof/>
          <w:lang w:val="en-US"/>
        </w:rPr>
        <w:t>ROS or ROS2 Interface</w:t>
      </w:r>
      <w:r w:rsidRPr="00FC7666">
        <w:rPr>
          <w:noProof/>
          <w:lang w:val="en-US"/>
        </w:rPr>
        <w:tab/>
      </w:r>
      <w:r>
        <w:rPr>
          <w:noProof/>
        </w:rPr>
        <w:fldChar w:fldCharType="begin"/>
      </w:r>
      <w:r w:rsidRPr="00FC7666">
        <w:rPr>
          <w:noProof/>
          <w:lang w:val="en-US"/>
        </w:rPr>
        <w:instrText xml:space="preserve"> PAGEREF _Toc93510924 \h </w:instrText>
      </w:r>
      <w:r>
        <w:rPr>
          <w:noProof/>
        </w:rPr>
      </w:r>
      <w:r>
        <w:rPr>
          <w:noProof/>
        </w:rPr>
        <w:fldChar w:fldCharType="separate"/>
      </w:r>
      <w:r w:rsidRPr="00FC7666">
        <w:rPr>
          <w:noProof/>
          <w:lang w:val="en-US"/>
        </w:rPr>
        <w:t>16</w:t>
      </w:r>
      <w:r>
        <w:rPr>
          <w:noProof/>
        </w:rPr>
        <w:fldChar w:fldCharType="end"/>
      </w:r>
    </w:p>
    <w:p w14:paraId="00C34AFC" w14:textId="63AAE04B" w:rsidR="00FC7666" w:rsidRDefault="00FC7666">
      <w:pPr>
        <w:pStyle w:val="TOC2"/>
        <w:tabs>
          <w:tab w:val="left" w:pos="960"/>
        </w:tabs>
        <w:rPr>
          <w:rFonts w:asciiTheme="minorHAnsi" w:eastAsiaTheme="minorEastAsia" w:hAnsiTheme="minorHAnsi" w:cstheme="minorBidi"/>
          <w:noProof/>
          <w:szCs w:val="24"/>
          <w:lang w:val="en-DE" w:eastAsia="en-GB"/>
        </w:rPr>
      </w:pPr>
      <w:r w:rsidRPr="00FC7666">
        <w:rPr>
          <w:noProof/>
          <w:lang w:val="en-US"/>
        </w:rPr>
        <w:t>2.3</w:t>
      </w:r>
      <w:r>
        <w:rPr>
          <w:rFonts w:asciiTheme="minorHAnsi" w:eastAsiaTheme="minorEastAsia" w:hAnsiTheme="minorHAnsi" w:cstheme="minorBidi"/>
          <w:noProof/>
          <w:szCs w:val="24"/>
          <w:lang w:val="en-DE" w:eastAsia="en-GB"/>
        </w:rPr>
        <w:tab/>
      </w:r>
      <w:r w:rsidRPr="00FC7666">
        <w:rPr>
          <w:noProof/>
          <w:lang w:val="en-US"/>
        </w:rPr>
        <w:t>Problems with VTD connection to Apollo</w:t>
      </w:r>
      <w:r w:rsidRPr="00FC7666">
        <w:rPr>
          <w:noProof/>
          <w:lang w:val="en-US"/>
        </w:rPr>
        <w:tab/>
      </w:r>
      <w:r>
        <w:rPr>
          <w:noProof/>
        </w:rPr>
        <w:fldChar w:fldCharType="begin"/>
      </w:r>
      <w:r w:rsidRPr="00FC7666">
        <w:rPr>
          <w:noProof/>
          <w:lang w:val="en-US"/>
        </w:rPr>
        <w:instrText xml:space="preserve"> PAGEREF _Toc93510925 \h </w:instrText>
      </w:r>
      <w:r>
        <w:rPr>
          <w:noProof/>
        </w:rPr>
      </w:r>
      <w:r>
        <w:rPr>
          <w:noProof/>
        </w:rPr>
        <w:fldChar w:fldCharType="separate"/>
      </w:r>
      <w:r w:rsidRPr="00FC7666">
        <w:rPr>
          <w:noProof/>
          <w:lang w:val="en-US"/>
        </w:rPr>
        <w:t>17</w:t>
      </w:r>
      <w:r>
        <w:rPr>
          <w:noProof/>
        </w:rPr>
        <w:fldChar w:fldCharType="end"/>
      </w:r>
    </w:p>
    <w:p w14:paraId="5F205A72" w14:textId="1AC99B56"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C7666">
        <w:rPr>
          <w:noProof/>
          <w:lang w:val="en-US"/>
        </w:rPr>
        <w:t>2.3.1</w:t>
      </w:r>
      <w:r>
        <w:rPr>
          <w:rFonts w:asciiTheme="minorHAnsi" w:eastAsiaTheme="minorEastAsia" w:hAnsiTheme="minorHAnsi" w:cstheme="minorBidi"/>
          <w:noProof/>
          <w:sz w:val="24"/>
          <w:szCs w:val="24"/>
          <w:lang w:val="en-DE" w:eastAsia="en-GB"/>
        </w:rPr>
        <w:tab/>
      </w:r>
      <w:r w:rsidRPr="00FC7666">
        <w:rPr>
          <w:noProof/>
          <w:lang w:val="en-US"/>
        </w:rPr>
        <w:t>Camera Video Data Stream</w:t>
      </w:r>
      <w:r w:rsidRPr="00FC7666">
        <w:rPr>
          <w:noProof/>
          <w:lang w:val="en-US"/>
        </w:rPr>
        <w:tab/>
      </w:r>
      <w:r>
        <w:rPr>
          <w:noProof/>
        </w:rPr>
        <w:fldChar w:fldCharType="begin"/>
      </w:r>
      <w:r w:rsidRPr="00FC7666">
        <w:rPr>
          <w:noProof/>
          <w:lang w:val="en-US"/>
        </w:rPr>
        <w:instrText xml:space="preserve"> PAGEREF _Toc93510926 \h </w:instrText>
      </w:r>
      <w:r>
        <w:rPr>
          <w:noProof/>
        </w:rPr>
      </w:r>
      <w:r>
        <w:rPr>
          <w:noProof/>
        </w:rPr>
        <w:fldChar w:fldCharType="separate"/>
      </w:r>
      <w:r w:rsidRPr="00FC7666">
        <w:rPr>
          <w:noProof/>
          <w:lang w:val="en-US"/>
        </w:rPr>
        <w:t>17</w:t>
      </w:r>
      <w:r>
        <w:rPr>
          <w:noProof/>
        </w:rPr>
        <w:fldChar w:fldCharType="end"/>
      </w:r>
    </w:p>
    <w:p w14:paraId="773AAA64" w14:textId="5BA0DE2B"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C7666">
        <w:rPr>
          <w:noProof/>
          <w:lang w:val="en-US"/>
        </w:rPr>
        <w:t>2.3.2</w:t>
      </w:r>
      <w:r>
        <w:rPr>
          <w:rFonts w:asciiTheme="minorHAnsi" w:eastAsiaTheme="minorEastAsia" w:hAnsiTheme="minorHAnsi" w:cstheme="minorBidi"/>
          <w:noProof/>
          <w:sz w:val="24"/>
          <w:szCs w:val="24"/>
          <w:lang w:val="en-DE" w:eastAsia="en-GB"/>
        </w:rPr>
        <w:tab/>
      </w:r>
      <w:r w:rsidRPr="00FC7666">
        <w:rPr>
          <w:noProof/>
          <w:lang w:val="en-US"/>
        </w:rPr>
        <w:t>VTD LiDAR Sensor Point Cloud</w:t>
      </w:r>
      <w:r w:rsidRPr="00FC7666">
        <w:rPr>
          <w:noProof/>
          <w:lang w:val="en-US"/>
        </w:rPr>
        <w:tab/>
      </w:r>
      <w:r>
        <w:rPr>
          <w:noProof/>
        </w:rPr>
        <w:fldChar w:fldCharType="begin"/>
      </w:r>
      <w:r w:rsidRPr="00FC7666">
        <w:rPr>
          <w:noProof/>
          <w:lang w:val="en-US"/>
        </w:rPr>
        <w:instrText xml:space="preserve"> PAGEREF _Toc93510927 \h </w:instrText>
      </w:r>
      <w:r>
        <w:rPr>
          <w:noProof/>
        </w:rPr>
      </w:r>
      <w:r>
        <w:rPr>
          <w:noProof/>
        </w:rPr>
        <w:fldChar w:fldCharType="separate"/>
      </w:r>
      <w:r w:rsidRPr="00FC7666">
        <w:rPr>
          <w:noProof/>
          <w:lang w:val="en-US"/>
        </w:rPr>
        <w:t>17</w:t>
      </w:r>
      <w:r>
        <w:rPr>
          <w:noProof/>
        </w:rPr>
        <w:fldChar w:fldCharType="end"/>
      </w:r>
    </w:p>
    <w:p w14:paraId="20A7C7F9" w14:textId="1BCD568E"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FC7666">
        <w:rPr>
          <w:noProof/>
          <w:lang w:val="en-US"/>
        </w:rPr>
        <w:t>2.3.3</w:t>
      </w:r>
      <w:r>
        <w:rPr>
          <w:rFonts w:asciiTheme="minorHAnsi" w:eastAsiaTheme="minorEastAsia" w:hAnsiTheme="minorHAnsi" w:cstheme="minorBidi"/>
          <w:noProof/>
          <w:sz w:val="24"/>
          <w:szCs w:val="24"/>
          <w:lang w:val="en-DE" w:eastAsia="en-GB"/>
        </w:rPr>
        <w:tab/>
      </w:r>
      <w:r w:rsidRPr="00FC7666">
        <w:rPr>
          <w:noProof/>
          <w:lang w:val="en-US"/>
        </w:rPr>
        <w:t>HD Map conversion</w:t>
      </w:r>
      <w:r w:rsidRPr="00FC7666">
        <w:rPr>
          <w:noProof/>
          <w:lang w:val="en-US"/>
        </w:rPr>
        <w:tab/>
      </w:r>
      <w:r>
        <w:rPr>
          <w:noProof/>
        </w:rPr>
        <w:fldChar w:fldCharType="begin"/>
      </w:r>
      <w:r w:rsidRPr="00FC7666">
        <w:rPr>
          <w:noProof/>
          <w:lang w:val="en-US"/>
        </w:rPr>
        <w:instrText xml:space="preserve"> PAGEREF _Toc93510928 \h </w:instrText>
      </w:r>
      <w:r>
        <w:rPr>
          <w:noProof/>
        </w:rPr>
      </w:r>
      <w:r>
        <w:rPr>
          <w:noProof/>
        </w:rPr>
        <w:fldChar w:fldCharType="separate"/>
      </w:r>
      <w:r w:rsidRPr="00FC7666">
        <w:rPr>
          <w:noProof/>
          <w:lang w:val="en-US"/>
        </w:rPr>
        <w:t>17</w:t>
      </w:r>
      <w:r>
        <w:rPr>
          <w:noProof/>
        </w:rPr>
        <w:fldChar w:fldCharType="end"/>
      </w:r>
    </w:p>
    <w:p w14:paraId="5FAF68DB" w14:textId="62592377" w:rsidR="00FC7666" w:rsidRDefault="00FC7666">
      <w:pPr>
        <w:pStyle w:val="TOC2"/>
        <w:tabs>
          <w:tab w:val="left" w:pos="960"/>
        </w:tabs>
        <w:rPr>
          <w:rFonts w:asciiTheme="minorHAnsi" w:eastAsiaTheme="minorEastAsia" w:hAnsiTheme="minorHAnsi" w:cstheme="minorBidi"/>
          <w:noProof/>
          <w:szCs w:val="24"/>
          <w:lang w:val="en-DE" w:eastAsia="en-GB"/>
        </w:rPr>
      </w:pPr>
      <w:r w:rsidRPr="00FC7666">
        <w:rPr>
          <w:noProof/>
          <w:lang w:val="en-US"/>
        </w:rPr>
        <w:t>2.4</w:t>
      </w:r>
      <w:r>
        <w:rPr>
          <w:rFonts w:asciiTheme="minorHAnsi" w:eastAsiaTheme="minorEastAsia" w:hAnsiTheme="minorHAnsi" w:cstheme="minorBidi"/>
          <w:noProof/>
          <w:szCs w:val="24"/>
          <w:lang w:val="en-DE" w:eastAsia="en-GB"/>
        </w:rPr>
        <w:tab/>
      </w:r>
      <w:r w:rsidRPr="00FC7666">
        <w:rPr>
          <w:noProof/>
          <w:lang w:val="en-US"/>
        </w:rPr>
        <w:t>Decision on flexible Software Interface</w:t>
      </w:r>
      <w:r w:rsidRPr="00FC7666">
        <w:rPr>
          <w:noProof/>
          <w:lang w:val="en-US"/>
        </w:rPr>
        <w:tab/>
      </w:r>
      <w:r>
        <w:rPr>
          <w:noProof/>
        </w:rPr>
        <w:fldChar w:fldCharType="begin"/>
      </w:r>
      <w:r w:rsidRPr="00FC7666">
        <w:rPr>
          <w:noProof/>
          <w:lang w:val="en-US"/>
        </w:rPr>
        <w:instrText xml:space="preserve"> PAGEREF _Toc93510929 \h </w:instrText>
      </w:r>
      <w:r>
        <w:rPr>
          <w:noProof/>
        </w:rPr>
      </w:r>
      <w:r>
        <w:rPr>
          <w:noProof/>
        </w:rPr>
        <w:fldChar w:fldCharType="separate"/>
      </w:r>
      <w:r w:rsidRPr="00FC7666">
        <w:rPr>
          <w:noProof/>
          <w:lang w:val="en-US"/>
        </w:rPr>
        <w:t>18</w:t>
      </w:r>
      <w:r>
        <w:rPr>
          <w:noProof/>
        </w:rPr>
        <w:fldChar w:fldCharType="end"/>
      </w:r>
    </w:p>
    <w:p w14:paraId="67568BBF" w14:textId="5D9E831F"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2.5</w:t>
      </w:r>
      <w:r>
        <w:rPr>
          <w:rFonts w:asciiTheme="minorHAnsi" w:eastAsiaTheme="minorEastAsia" w:hAnsiTheme="minorHAnsi" w:cstheme="minorBidi"/>
          <w:noProof/>
          <w:szCs w:val="24"/>
          <w:lang w:val="en-DE" w:eastAsia="en-GB"/>
        </w:rPr>
        <w:tab/>
      </w:r>
      <w:r w:rsidRPr="000E657B">
        <w:rPr>
          <w:noProof/>
          <w:lang w:val="en-US"/>
        </w:rPr>
        <w:t>AV stack with VTD</w:t>
      </w:r>
      <w:r w:rsidRPr="000E657B">
        <w:rPr>
          <w:noProof/>
          <w:lang w:val="en-US"/>
        </w:rPr>
        <w:tab/>
      </w:r>
      <w:r>
        <w:rPr>
          <w:noProof/>
        </w:rPr>
        <w:fldChar w:fldCharType="begin"/>
      </w:r>
      <w:r w:rsidRPr="000E657B">
        <w:rPr>
          <w:noProof/>
          <w:lang w:val="en-US"/>
        </w:rPr>
        <w:instrText xml:space="preserve"> PAGEREF _Toc93510930 \h </w:instrText>
      </w:r>
      <w:r>
        <w:rPr>
          <w:noProof/>
        </w:rPr>
      </w:r>
      <w:r>
        <w:rPr>
          <w:noProof/>
        </w:rPr>
        <w:fldChar w:fldCharType="separate"/>
      </w:r>
      <w:r w:rsidRPr="000E657B">
        <w:rPr>
          <w:noProof/>
          <w:lang w:val="en-US"/>
        </w:rPr>
        <w:t>19</w:t>
      </w:r>
      <w:r>
        <w:rPr>
          <w:noProof/>
        </w:rPr>
        <w:fldChar w:fldCharType="end"/>
      </w:r>
    </w:p>
    <w:p w14:paraId="7E3C17B1" w14:textId="3270DCCA"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2.5.1</w:t>
      </w:r>
      <w:r>
        <w:rPr>
          <w:rFonts w:asciiTheme="minorHAnsi" w:eastAsiaTheme="minorEastAsia" w:hAnsiTheme="minorHAnsi" w:cstheme="minorBidi"/>
          <w:noProof/>
          <w:sz w:val="24"/>
          <w:szCs w:val="24"/>
          <w:lang w:val="en-DE" w:eastAsia="en-GB"/>
        </w:rPr>
        <w:tab/>
      </w:r>
      <w:r w:rsidRPr="000E657B">
        <w:rPr>
          <w:noProof/>
          <w:lang w:val="en-US"/>
        </w:rPr>
        <w:t>VTD Internal AV stack</w:t>
      </w:r>
      <w:r w:rsidRPr="000E657B">
        <w:rPr>
          <w:noProof/>
          <w:lang w:val="en-US"/>
        </w:rPr>
        <w:tab/>
      </w:r>
      <w:r>
        <w:rPr>
          <w:noProof/>
        </w:rPr>
        <w:fldChar w:fldCharType="begin"/>
      </w:r>
      <w:r w:rsidRPr="000E657B">
        <w:rPr>
          <w:noProof/>
          <w:lang w:val="en-US"/>
        </w:rPr>
        <w:instrText xml:space="preserve"> PAGEREF _Toc93510931 \h </w:instrText>
      </w:r>
      <w:r>
        <w:rPr>
          <w:noProof/>
        </w:rPr>
      </w:r>
      <w:r>
        <w:rPr>
          <w:noProof/>
        </w:rPr>
        <w:fldChar w:fldCharType="separate"/>
      </w:r>
      <w:r w:rsidRPr="000E657B">
        <w:rPr>
          <w:noProof/>
          <w:lang w:val="en-US"/>
        </w:rPr>
        <w:t>20</w:t>
      </w:r>
      <w:r>
        <w:rPr>
          <w:noProof/>
        </w:rPr>
        <w:fldChar w:fldCharType="end"/>
      </w:r>
    </w:p>
    <w:p w14:paraId="6265E46C" w14:textId="34B42612"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2.5.2</w:t>
      </w:r>
      <w:r>
        <w:rPr>
          <w:rFonts w:asciiTheme="minorHAnsi" w:eastAsiaTheme="minorEastAsia" w:hAnsiTheme="minorHAnsi" w:cstheme="minorBidi"/>
          <w:noProof/>
          <w:sz w:val="24"/>
          <w:szCs w:val="24"/>
          <w:lang w:val="en-DE" w:eastAsia="en-GB"/>
        </w:rPr>
        <w:tab/>
      </w:r>
      <w:r w:rsidRPr="000E657B">
        <w:rPr>
          <w:noProof/>
          <w:lang w:val="en-US"/>
        </w:rPr>
        <w:t>Using VTD Internal AV stack</w:t>
      </w:r>
      <w:r w:rsidRPr="000E657B">
        <w:rPr>
          <w:noProof/>
          <w:lang w:val="en-US"/>
        </w:rPr>
        <w:tab/>
      </w:r>
      <w:r>
        <w:rPr>
          <w:noProof/>
        </w:rPr>
        <w:fldChar w:fldCharType="begin"/>
      </w:r>
      <w:r w:rsidRPr="000E657B">
        <w:rPr>
          <w:noProof/>
          <w:lang w:val="en-US"/>
        </w:rPr>
        <w:instrText xml:space="preserve"> PAGEREF _Toc93510932 \h </w:instrText>
      </w:r>
      <w:r>
        <w:rPr>
          <w:noProof/>
        </w:rPr>
      </w:r>
      <w:r>
        <w:rPr>
          <w:noProof/>
        </w:rPr>
        <w:fldChar w:fldCharType="separate"/>
      </w:r>
      <w:r w:rsidRPr="000E657B">
        <w:rPr>
          <w:noProof/>
          <w:lang w:val="en-US"/>
        </w:rPr>
        <w:t>20</w:t>
      </w:r>
      <w:r>
        <w:rPr>
          <w:noProof/>
        </w:rPr>
        <w:fldChar w:fldCharType="end"/>
      </w:r>
    </w:p>
    <w:p w14:paraId="79F8FEA3" w14:textId="1371B52E"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sidRPr="000E657B">
        <w:rPr>
          <w:noProof/>
          <w:lang w:val="en-US"/>
        </w:rPr>
        <w:t>3</w:t>
      </w:r>
      <w:r>
        <w:rPr>
          <w:rFonts w:asciiTheme="minorHAnsi" w:eastAsiaTheme="minorEastAsia" w:hAnsiTheme="minorHAnsi" w:cstheme="minorBidi"/>
          <w:b w:val="0"/>
          <w:caps w:val="0"/>
          <w:noProof/>
          <w:szCs w:val="24"/>
          <w:lang w:val="en-DE" w:eastAsia="en-GB"/>
        </w:rPr>
        <w:tab/>
      </w:r>
      <w:r w:rsidRPr="000E657B">
        <w:rPr>
          <w:noProof/>
          <w:lang w:val="en-US"/>
        </w:rPr>
        <w:t>System Model</w:t>
      </w:r>
      <w:r w:rsidRPr="000E657B">
        <w:rPr>
          <w:noProof/>
          <w:lang w:val="en-US"/>
        </w:rPr>
        <w:tab/>
      </w:r>
      <w:r>
        <w:rPr>
          <w:noProof/>
        </w:rPr>
        <w:fldChar w:fldCharType="begin"/>
      </w:r>
      <w:r w:rsidRPr="000E657B">
        <w:rPr>
          <w:noProof/>
          <w:lang w:val="en-US"/>
        </w:rPr>
        <w:instrText xml:space="preserve"> PAGEREF _Toc93510933 \h </w:instrText>
      </w:r>
      <w:r>
        <w:rPr>
          <w:noProof/>
        </w:rPr>
      </w:r>
      <w:r>
        <w:rPr>
          <w:noProof/>
        </w:rPr>
        <w:fldChar w:fldCharType="separate"/>
      </w:r>
      <w:r w:rsidRPr="000E657B">
        <w:rPr>
          <w:noProof/>
          <w:lang w:val="en-US"/>
        </w:rPr>
        <w:t>22</w:t>
      </w:r>
      <w:r>
        <w:rPr>
          <w:noProof/>
        </w:rPr>
        <w:fldChar w:fldCharType="end"/>
      </w:r>
    </w:p>
    <w:p w14:paraId="604DB9A2" w14:textId="4B6AB911"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3.1</w:t>
      </w:r>
      <w:r>
        <w:rPr>
          <w:rFonts w:asciiTheme="minorHAnsi" w:eastAsiaTheme="minorEastAsia" w:hAnsiTheme="minorHAnsi" w:cstheme="minorBidi"/>
          <w:noProof/>
          <w:szCs w:val="24"/>
          <w:lang w:val="en-DE" w:eastAsia="en-GB"/>
        </w:rPr>
        <w:tab/>
      </w:r>
      <w:r w:rsidRPr="000E657B">
        <w:rPr>
          <w:noProof/>
          <w:lang w:val="en-US"/>
        </w:rPr>
        <w:t>Use Case Diagram</w:t>
      </w:r>
      <w:r w:rsidRPr="000E657B">
        <w:rPr>
          <w:noProof/>
          <w:lang w:val="en-US"/>
        </w:rPr>
        <w:tab/>
      </w:r>
      <w:r>
        <w:rPr>
          <w:noProof/>
        </w:rPr>
        <w:fldChar w:fldCharType="begin"/>
      </w:r>
      <w:r w:rsidRPr="000E657B">
        <w:rPr>
          <w:noProof/>
          <w:lang w:val="en-US"/>
        </w:rPr>
        <w:instrText xml:space="preserve"> PAGEREF _Toc93510934 \h </w:instrText>
      </w:r>
      <w:r>
        <w:rPr>
          <w:noProof/>
        </w:rPr>
      </w:r>
      <w:r>
        <w:rPr>
          <w:noProof/>
        </w:rPr>
        <w:fldChar w:fldCharType="separate"/>
      </w:r>
      <w:r w:rsidRPr="000E657B">
        <w:rPr>
          <w:noProof/>
          <w:lang w:val="en-US"/>
        </w:rPr>
        <w:t>22</w:t>
      </w:r>
      <w:r>
        <w:rPr>
          <w:noProof/>
        </w:rPr>
        <w:fldChar w:fldCharType="end"/>
      </w:r>
    </w:p>
    <w:p w14:paraId="20D776F6" w14:textId="6B66DD75"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3.2</w:t>
      </w:r>
      <w:r>
        <w:rPr>
          <w:rFonts w:asciiTheme="minorHAnsi" w:eastAsiaTheme="minorEastAsia" w:hAnsiTheme="minorHAnsi" w:cstheme="minorBidi"/>
          <w:noProof/>
          <w:szCs w:val="24"/>
          <w:lang w:val="en-DE" w:eastAsia="en-GB"/>
        </w:rPr>
        <w:tab/>
      </w:r>
      <w:r w:rsidRPr="000E657B">
        <w:rPr>
          <w:noProof/>
          <w:lang w:val="en-US"/>
        </w:rPr>
        <w:t>Use Case Description</w:t>
      </w:r>
      <w:r w:rsidRPr="000E657B">
        <w:rPr>
          <w:noProof/>
          <w:lang w:val="en-US"/>
        </w:rPr>
        <w:tab/>
      </w:r>
      <w:r>
        <w:rPr>
          <w:noProof/>
        </w:rPr>
        <w:fldChar w:fldCharType="begin"/>
      </w:r>
      <w:r w:rsidRPr="000E657B">
        <w:rPr>
          <w:noProof/>
          <w:lang w:val="en-US"/>
        </w:rPr>
        <w:instrText xml:space="preserve"> PAGEREF _Toc93510935 \h </w:instrText>
      </w:r>
      <w:r>
        <w:rPr>
          <w:noProof/>
        </w:rPr>
      </w:r>
      <w:r>
        <w:rPr>
          <w:noProof/>
        </w:rPr>
        <w:fldChar w:fldCharType="separate"/>
      </w:r>
      <w:r w:rsidRPr="000E657B">
        <w:rPr>
          <w:noProof/>
          <w:lang w:val="en-US"/>
        </w:rPr>
        <w:t>23</w:t>
      </w:r>
      <w:r>
        <w:rPr>
          <w:noProof/>
        </w:rPr>
        <w:fldChar w:fldCharType="end"/>
      </w:r>
    </w:p>
    <w:p w14:paraId="04FB7F8E" w14:textId="624C6812"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3.3</w:t>
      </w:r>
      <w:r>
        <w:rPr>
          <w:rFonts w:asciiTheme="minorHAnsi" w:eastAsiaTheme="minorEastAsia" w:hAnsiTheme="minorHAnsi" w:cstheme="minorBidi"/>
          <w:noProof/>
          <w:szCs w:val="24"/>
          <w:lang w:val="en-DE" w:eastAsia="en-GB"/>
        </w:rPr>
        <w:tab/>
      </w:r>
      <w:r w:rsidRPr="000E657B">
        <w:rPr>
          <w:noProof/>
          <w:lang w:val="en-US"/>
        </w:rPr>
        <w:t>Sequence Diagrams</w:t>
      </w:r>
      <w:r w:rsidRPr="000E657B">
        <w:rPr>
          <w:noProof/>
          <w:lang w:val="en-US"/>
        </w:rPr>
        <w:tab/>
      </w:r>
      <w:r>
        <w:rPr>
          <w:noProof/>
        </w:rPr>
        <w:fldChar w:fldCharType="begin"/>
      </w:r>
      <w:r w:rsidRPr="000E657B">
        <w:rPr>
          <w:noProof/>
          <w:lang w:val="en-US"/>
        </w:rPr>
        <w:instrText xml:space="preserve"> PAGEREF _Toc93510936 \h </w:instrText>
      </w:r>
      <w:r>
        <w:rPr>
          <w:noProof/>
        </w:rPr>
      </w:r>
      <w:r>
        <w:rPr>
          <w:noProof/>
        </w:rPr>
        <w:fldChar w:fldCharType="separate"/>
      </w:r>
      <w:r w:rsidRPr="000E657B">
        <w:rPr>
          <w:noProof/>
          <w:lang w:val="en-US"/>
        </w:rPr>
        <w:t>25</w:t>
      </w:r>
      <w:r>
        <w:rPr>
          <w:noProof/>
        </w:rPr>
        <w:fldChar w:fldCharType="end"/>
      </w:r>
    </w:p>
    <w:p w14:paraId="3F59294D" w14:textId="02EA9D1E"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3.4</w:t>
      </w:r>
      <w:r>
        <w:rPr>
          <w:rFonts w:asciiTheme="minorHAnsi" w:eastAsiaTheme="minorEastAsia" w:hAnsiTheme="minorHAnsi" w:cstheme="minorBidi"/>
          <w:noProof/>
          <w:szCs w:val="24"/>
          <w:lang w:val="en-DE" w:eastAsia="en-GB"/>
        </w:rPr>
        <w:tab/>
      </w:r>
      <w:r w:rsidRPr="000E657B">
        <w:rPr>
          <w:noProof/>
          <w:lang w:val="en-US"/>
        </w:rPr>
        <w:t>GUI Concept</w:t>
      </w:r>
      <w:r w:rsidRPr="000E657B">
        <w:rPr>
          <w:noProof/>
          <w:lang w:val="en-US"/>
        </w:rPr>
        <w:tab/>
      </w:r>
      <w:r>
        <w:rPr>
          <w:noProof/>
        </w:rPr>
        <w:fldChar w:fldCharType="begin"/>
      </w:r>
      <w:r w:rsidRPr="000E657B">
        <w:rPr>
          <w:noProof/>
          <w:lang w:val="en-US"/>
        </w:rPr>
        <w:instrText xml:space="preserve"> PAGEREF _Toc93510937 \h </w:instrText>
      </w:r>
      <w:r>
        <w:rPr>
          <w:noProof/>
        </w:rPr>
      </w:r>
      <w:r>
        <w:rPr>
          <w:noProof/>
        </w:rPr>
        <w:fldChar w:fldCharType="separate"/>
      </w:r>
      <w:r w:rsidRPr="000E657B">
        <w:rPr>
          <w:noProof/>
          <w:lang w:val="en-US"/>
        </w:rPr>
        <w:t>25</w:t>
      </w:r>
      <w:r>
        <w:rPr>
          <w:noProof/>
        </w:rPr>
        <w:fldChar w:fldCharType="end"/>
      </w:r>
    </w:p>
    <w:p w14:paraId="5A924A16" w14:textId="66594E7D"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3.4.1</w:t>
      </w:r>
      <w:r>
        <w:rPr>
          <w:rFonts w:asciiTheme="minorHAnsi" w:eastAsiaTheme="minorEastAsia" w:hAnsiTheme="minorHAnsi" w:cstheme="minorBidi"/>
          <w:noProof/>
          <w:sz w:val="24"/>
          <w:szCs w:val="24"/>
          <w:lang w:val="en-DE" w:eastAsia="en-GB"/>
        </w:rPr>
        <w:tab/>
      </w:r>
      <w:r w:rsidRPr="000E657B">
        <w:rPr>
          <w:noProof/>
          <w:lang w:val="en-US"/>
        </w:rPr>
        <w:t>Principle concepts of operation</w:t>
      </w:r>
      <w:r w:rsidRPr="000E657B">
        <w:rPr>
          <w:noProof/>
          <w:lang w:val="en-US"/>
        </w:rPr>
        <w:tab/>
      </w:r>
      <w:r>
        <w:rPr>
          <w:noProof/>
        </w:rPr>
        <w:fldChar w:fldCharType="begin"/>
      </w:r>
      <w:r w:rsidRPr="000E657B">
        <w:rPr>
          <w:noProof/>
          <w:lang w:val="en-US"/>
        </w:rPr>
        <w:instrText xml:space="preserve"> PAGEREF _Toc93510938 \h </w:instrText>
      </w:r>
      <w:r>
        <w:rPr>
          <w:noProof/>
        </w:rPr>
      </w:r>
      <w:r>
        <w:rPr>
          <w:noProof/>
        </w:rPr>
        <w:fldChar w:fldCharType="separate"/>
      </w:r>
      <w:r w:rsidRPr="000E657B">
        <w:rPr>
          <w:noProof/>
          <w:lang w:val="en-US"/>
        </w:rPr>
        <w:t>25</w:t>
      </w:r>
      <w:r>
        <w:rPr>
          <w:noProof/>
        </w:rPr>
        <w:fldChar w:fldCharType="end"/>
      </w:r>
    </w:p>
    <w:p w14:paraId="39310309" w14:textId="42E4E4F0"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3.4.2</w:t>
      </w:r>
      <w:r>
        <w:rPr>
          <w:rFonts w:asciiTheme="minorHAnsi" w:eastAsiaTheme="minorEastAsia" w:hAnsiTheme="minorHAnsi" w:cstheme="minorBidi"/>
          <w:noProof/>
          <w:sz w:val="24"/>
          <w:szCs w:val="24"/>
          <w:lang w:val="en-DE" w:eastAsia="en-GB"/>
        </w:rPr>
        <w:tab/>
      </w:r>
      <w:r w:rsidRPr="000E657B">
        <w:rPr>
          <w:noProof/>
          <w:lang w:val="en-US"/>
        </w:rPr>
        <w:t>Elements of the User Interface</w:t>
      </w:r>
      <w:r w:rsidRPr="000E657B">
        <w:rPr>
          <w:noProof/>
          <w:lang w:val="en-US"/>
        </w:rPr>
        <w:tab/>
      </w:r>
      <w:r>
        <w:rPr>
          <w:noProof/>
        </w:rPr>
        <w:fldChar w:fldCharType="begin"/>
      </w:r>
      <w:r w:rsidRPr="000E657B">
        <w:rPr>
          <w:noProof/>
          <w:lang w:val="en-US"/>
        </w:rPr>
        <w:instrText xml:space="preserve"> PAGEREF _Toc93510939 \h </w:instrText>
      </w:r>
      <w:r>
        <w:rPr>
          <w:noProof/>
        </w:rPr>
      </w:r>
      <w:r>
        <w:rPr>
          <w:noProof/>
        </w:rPr>
        <w:fldChar w:fldCharType="separate"/>
      </w:r>
      <w:r w:rsidRPr="000E657B">
        <w:rPr>
          <w:noProof/>
          <w:lang w:val="en-US"/>
        </w:rPr>
        <w:t>25</w:t>
      </w:r>
      <w:r>
        <w:rPr>
          <w:noProof/>
        </w:rPr>
        <w:fldChar w:fldCharType="end"/>
      </w:r>
    </w:p>
    <w:p w14:paraId="284E5054" w14:textId="2695FB4D"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lastRenderedPageBreak/>
        <w:t>3.4.3</w:t>
      </w:r>
      <w:r>
        <w:rPr>
          <w:rFonts w:asciiTheme="minorHAnsi" w:eastAsiaTheme="minorEastAsia" w:hAnsiTheme="minorHAnsi" w:cstheme="minorBidi"/>
          <w:noProof/>
          <w:sz w:val="24"/>
          <w:szCs w:val="24"/>
          <w:lang w:val="en-DE" w:eastAsia="en-GB"/>
        </w:rPr>
        <w:tab/>
      </w:r>
      <w:r w:rsidRPr="000E657B">
        <w:rPr>
          <w:noProof/>
          <w:lang w:val="en-US"/>
        </w:rPr>
        <w:t>Structure and Design of Windows</w:t>
      </w:r>
      <w:r w:rsidRPr="000E657B">
        <w:rPr>
          <w:noProof/>
          <w:lang w:val="en-US"/>
        </w:rPr>
        <w:tab/>
      </w:r>
      <w:r>
        <w:rPr>
          <w:noProof/>
        </w:rPr>
        <w:fldChar w:fldCharType="begin"/>
      </w:r>
      <w:r w:rsidRPr="000E657B">
        <w:rPr>
          <w:noProof/>
          <w:lang w:val="en-US"/>
        </w:rPr>
        <w:instrText xml:space="preserve"> PAGEREF _Toc93510940 \h </w:instrText>
      </w:r>
      <w:r>
        <w:rPr>
          <w:noProof/>
        </w:rPr>
      </w:r>
      <w:r>
        <w:rPr>
          <w:noProof/>
        </w:rPr>
        <w:fldChar w:fldCharType="separate"/>
      </w:r>
      <w:r w:rsidRPr="000E657B">
        <w:rPr>
          <w:noProof/>
          <w:lang w:val="en-US"/>
        </w:rPr>
        <w:t>25</w:t>
      </w:r>
      <w:r>
        <w:rPr>
          <w:noProof/>
        </w:rPr>
        <w:fldChar w:fldCharType="end"/>
      </w:r>
    </w:p>
    <w:p w14:paraId="5F6C7B1C" w14:textId="375749D1"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3.4.4</w:t>
      </w:r>
      <w:r>
        <w:rPr>
          <w:rFonts w:asciiTheme="minorHAnsi" w:eastAsiaTheme="minorEastAsia" w:hAnsiTheme="minorHAnsi" w:cstheme="minorBidi"/>
          <w:noProof/>
          <w:sz w:val="24"/>
          <w:szCs w:val="24"/>
          <w:lang w:val="en-DE" w:eastAsia="en-GB"/>
        </w:rPr>
        <w:tab/>
      </w:r>
      <w:r w:rsidRPr="000E657B">
        <w:rPr>
          <w:noProof/>
          <w:lang w:val="en-US"/>
        </w:rPr>
        <w:t>Design of Dialogs</w:t>
      </w:r>
      <w:r w:rsidRPr="000E657B">
        <w:rPr>
          <w:noProof/>
          <w:lang w:val="en-US"/>
        </w:rPr>
        <w:tab/>
      </w:r>
      <w:r>
        <w:rPr>
          <w:noProof/>
        </w:rPr>
        <w:fldChar w:fldCharType="begin"/>
      </w:r>
      <w:r w:rsidRPr="000E657B">
        <w:rPr>
          <w:noProof/>
          <w:lang w:val="en-US"/>
        </w:rPr>
        <w:instrText xml:space="preserve"> PAGEREF _Toc93510941 \h </w:instrText>
      </w:r>
      <w:r>
        <w:rPr>
          <w:noProof/>
        </w:rPr>
      </w:r>
      <w:r>
        <w:rPr>
          <w:noProof/>
        </w:rPr>
        <w:fldChar w:fldCharType="separate"/>
      </w:r>
      <w:r w:rsidRPr="000E657B">
        <w:rPr>
          <w:noProof/>
          <w:lang w:val="en-US"/>
        </w:rPr>
        <w:t>26</w:t>
      </w:r>
      <w:r>
        <w:rPr>
          <w:noProof/>
        </w:rPr>
        <w:fldChar w:fldCharType="end"/>
      </w:r>
    </w:p>
    <w:p w14:paraId="5FBBBDC8" w14:textId="66F1CBEB"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sidRPr="000E657B">
        <w:rPr>
          <w:noProof/>
          <w:lang w:val="en-US"/>
        </w:rPr>
        <w:t>4</w:t>
      </w:r>
      <w:r>
        <w:rPr>
          <w:rFonts w:asciiTheme="minorHAnsi" w:eastAsiaTheme="minorEastAsia" w:hAnsiTheme="minorHAnsi" w:cstheme="minorBidi"/>
          <w:b w:val="0"/>
          <w:caps w:val="0"/>
          <w:noProof/>
          <w:szCs w:val="24"/>
          <w:lang w:val="en-DE" w:eastAsia="en-GB"/>
        </w:rPr>
        <w:tab/>
      </w:r>
      <w:r w:rsidRPr="000E657B">
        <w:rPr>
          <w:noProof/>
          <w:lang w:val="en-US"/>
        </w:rPr>
        <w:t>Implementation</w:t>
      </w:r>
      <w:r w:rsidRPr="000E657B">
        <w:rPr>
          <w:noProof/>
          <w:lang w:val="en-US"/>
        </w:rPr>
        <w:tab/>
      </w:r>
      <w:r>
        <w:rPr>
          <w:noProof/>
        </w:rPr>
        <w:fldChar w:fldCharType="begin"/>
      </w:r>
      <w:r w:rsidRPr="000E657B">
        <w:rPr>
          <w:noProof/>
          <w:lang w:val="en-US"/>
        </w:rPr>
        <w:instrText xml:space="preserve"> PAGEREF _Toc93510942 \h </w:instrText>
      </w:r>
      <w:r>
        <w:rPr>
          <w:noProof/>
        </w:rPr>
      </w:r>
      <w:r>
        <w:rPr>
          <w:noProof/>
        </w:rPr>
        <w:fldChar w:fldCharType="separate"/>
      </w:r>
      <w:r w:rsidRPr="000E657B">
        <w:rPr>
          <w:noProof/>
          <w:lang w:val="en-US"/>
        </w:rPr>
        <w:t>27</w:t>
      </w:r>
      <w:r>
        <w:rPr>
          <w:noProof/>
        </w:rPr>
        <w:fldChar w:fldCharType="end"/>
      </w:r>
    </w:p>
    <w:p w14:paraId="406C8EFA" w14:textId="12D55607"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4.1</w:t>
      </w:r>
      <w:r>
        <w:rPr>
          <w:rFonts w:asciiTheme="minorHAnsi" w:eastAsiaTheme="minorEastAsia" w:hAnsiTheme="minorHAnsi" w:cstheme="minorBidi"/>
          <w:noProof/>
          <w:szCs w:val="24"/>
          <w:lang w:val="en-DE" w:eastAsia="en-GB"/>
        </w:rPr>
        <w:tab/>
      </w:r>
      <w:r w:rsidRPr="000E657B">
        <w:rPr>
          <w:noProof/>
          <w:lang w:val="en-US"/>
        </w:rPr>
        <w:t>System Architecture</w:t>
      </w:r>
      <w:r w:rsidRPr="000E657B">
        <w:rPr>
          <w:noProof/>
          <w:lang w:val="en-US"/>
        </w:rPr>
        <w:tab/>
      </w:r>
      <w:r>
        <w:rPr>
          <w:noProof/>
        </w:rPr>
        <w:fldChar w:fldCharType="begin"/>
      </w:r>
      <w:r w:rsidRPr="000E657B">
        <w:rPr>
          <w:noProof/>
          <w:lang w:val="en-US"/>
        </w:rPr>
        <w:instrText xml:space="preserve"> PAGEREF _Toc93510943 \h </w:instrText>
      </w:r>
      <w:r>
        <w:rPr>
          <w:noProof/>
        </w:rPr>
      </w:r>
      <w:r>
        <w:rPr>
          <w:noProof/>
        </w:rPr>
        <w:fldChar w:fldCharType="separate"/>
      </w:r>
      <w:r w:rsidRPr="000E657B">
        <w:rPr>
          <w:noProof/>
          <w:lang w:val="en-US"/>
        </w:rPr>
        <w:t>27</w:t>
      </w:r>
      <w:r>
        <w:rPr>
          <w:noProof/>
        </w:rPr>
        <w:fldChar w:fldCharType="end"/>
      </w:r>
    </w:p>
    <w:p w14:paraId="1FB5E730" w14:textId="7249A66E"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4.1.1</w:t>
      </w:r>
      <w:r>
        <w:rPr>
          <w:rFonts w:asciiTheme="minorHAnsi" w:eastAsiaTheme="minorEastAsia" w:hAnsiTheme="minorHAnsi" w:cstheme="minorBidi"/>
          <w:noProof/>
          <w:sz w:val="24"/>
          <w:szCs w:val="24"/>
          <w:lang w:val="en-DE" w:eastAsia="en-GB"/>
        </w:rPr>
        <w:tab/>
      </w:r>
      <w:r w:rsidRPr="000E657B">
        <w:rPr>
          <w:noProof/>
          <w:lang w:val="en-US"/>
        </w:rPr>
        <w:t>Development Environment</w:t>
      </w:r>
      <w:r w:rsidRPr="000E657B">
        <w:rPr>
          <w:noProof/>
          <w:lang w:val="en-US"/>
        </w:rPr>
        <w:tab/>
      </w:r>
      <w:r>
        <w:rPr>
          <w:noProof/>
        </w:rPr>
        <w:fldChar w:fldCharType="begin"/>
      </w:r>
      <w:r w:rsidRPr="000E657B">
        <w:rPr>
          <w:noProof/>
          <w:lang w:val="en-US"/>
        </w:rPr>
        <w:instrText xml:space="preserve"> PAGEREF _Toc93510944 \h </w:instrText>
      </w:r>
      <w:r>
        <w:rPr>
          <w:noProof/>
        </w:rPr>
      </w:r>
      <w:r>
        <w:rPr>
          <w:noProof/>
        </w:rPr>
        <w:fldChar w:fldCharType="separate"/>
      </w:r>
      <w:r w:rsidRPr="000E657B">
        <w:rPr>
          <w:noProof/>
          <w:lang w:val="en-US"/>
        </w:rPr>
        <w:t>27</w:t>
      </w:r>
      <w:r>
        <w:rPr>
          <w:noProof/>
        </w:rPr>
        <w:fldChar w:fldCharType="end"/>
      </w:r>
    </w:p>
    <w:p w14:paraId="2072D22A" w14:textId="302BB7B1"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4.1.2</w:t>
      </w:r>
      <w:r>
        <w:rPr>
          <w:rFonts w:asciiTheme="minorHAnsi" w:eastAsiaTheme="minorEastAsia" w:hAnsiTheme="minorHAnsi" w:cstheme="minorBidi"/>
          <w:noProof/>
          <w:sz w:val="24"/>
          <w:szCs w:val="24"/>
          <w:lang w:val="en-DE" w:eastAsia="en-GB"/>
        </w:rPr>
        <w:tab/>
      </w:r>
      <w:r w:rsidRPr="000E657B">
        <w:rPr>
          <w:noProof/>
          <w:lang w:val="en-US"/>
        </w:rPr>
        <w:t>System Architecture Diagram</w:t>
      </w:r>
      <w:r w:rsidRPr="000E657B">
        <w:rPr>
          <w:noProof/>
          <w:lang w:val="en-US"/>
        </w:rPr>
        <w:tab/>
      </w:r>
      <w:r>
        <w:rPr>
          <w:noProof/>
        </w:rPr>
        <w:fldChar w:fldCharType="begin"/>
      </w:r>
      <w:r w:rsidRPr="000E657B">
        <w:rPr>
          <w:noProof/>
          <w:lang w:val="en-US"/>
        </w:rPr>
        <w:instrText xml:space="preserve"> PAGEREF _Toc93510945 \h </w:instrText>
      </w:r>
      <w:r>
        <w:rPr>
          <w:noProof/>
        </w:rPr>
      </w:r>
      <w:r>
        <w:rPr>
          <w:noProof/>
        </w:rPr>
        <w:fldChar w:fldCharType="separate"/>
      </w:r>
      <w:r w:rsidRPr="000E657B">
        <w:rPr>
          <w:noProof/>
          <w:lang w:val="en-US"/>
        </w:rPr>
        <w:t>27</w:t>
      </w:r>
      <w:r>
        <w:rPr>
          <w:noProof/>
        </w:rPr>
        <w:fldChar w:fldCharType="end"/>
      </w:r>
    </w:p>
    <w:p w14:paraId="6FF551CC" w14:textId="5AE418F0"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4.1.3</w:t>
      </w:r>
      <w:r>
        <w:rPr>
          <w:rFonts w:asciiTheme="minorHAnsi" w:eastAsiaTheme="minorEastAsia" w:hAnsiTheme="minorHAnsi" w:cstheme="minorBidi"/>
          <w:noProof/>
          <w:sz w:val="24"/>
          <w:szCs w:val="24"/>
          <w:lang w:val="en-DE" w:eastAsia="en-GB"/>
        </w:rPr>
        <w:tab/>
      </w:r>
      <w:r w:rsidRPr="000E657B">
        <w:rPr>
          <w:noProof/>
          <w:lang w:val="en-US"/>
        </w:rPr>
        <w:t>Database Design</w:t>
      </w:r>
      <w:r w:rsidRPr="000E657B">
        <w:rPr>
          <w:noProof/>
          <w:lang w:val="en-US"/>
        </w:rPr>
        <w:tab/>
      </w:r>
      <w:r>
        <w:rPr>
          <w:noProof/>
        </w:rPr>
        <w:fldChar w:fldCharType="begin"/>
      </w:r>
      <w:r w:rsidRPr="000E657B">
        <w:rPr>
          <w:noProof/>
          <w:lang w:val="en-US"/>
        </w:rPr>
        <w:instrText xml:space="preserve"> PAGEREF _Toc93510946 \h </w:instrText>
      </w:r>
      <w:r>
        <w:rPr>
          <w:noProof/>
        </w:rPr>
      </w:r>
      <w:r>
        <w:rPr>
          <w:noProof/>
        </w:rPr>
        <w:fldChar w:fldCharType="separate"/>
      </w:r>
      <w:r w:rsidRPr="000E657B">
        <w:rPr>
          <w:noProof/>
          <w:lang w:val="en-US"/>
        </w:rPr>
        <w:t>29</w:t>
      </w:r>
      <w:r>
        <w:rPr>
          <w:noProof/>
        </w:rPr>
        <w:fldChar w:fldCharType="end"/>
      </w:r>
    </w:p>
    <w:p w14:paraId="314FF652" w14:textId="4A47474A"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4.2</w:t>
      </w:r>
      <w:r>
        <w:rPr>
          <w:rFonts w:asciiTheme="minorHAnsi" w:eastAsiaTheme="minorEastAsia" w:hAnsiTheme="minorHAnsi" w:cstheme="minorBidi"/>
          <w:noProof/>
          <w:szCs w:val="24"/>
          <w:lang w:val="en-DE" w:eastAsia="en-GB"/>
        </w:rPr>
        <w:tab/>
      </w:r>
      <w:r w:rsidRPr="000E657B">
        <w:rPr>
          <w:noProof/>
          <w:lang w:val="en-US"/>
        </w:rPr>
        <w:t>VTD Interface with RoboTest Web Application</w:t>
      </w:r>
      <w:r w:rsidRPr="000E657B">
        <w:rPr>
          <w:noProof/>
          <w:lang w:val="en-US"/>
        </w:rPr>
        <w:tab/>
      </w:r>
      <w:r>
        <w:rPr>
          <w:noProof/>
        </w:rPr>
        <w:fldChar w:fldCharType="begin"/>
      </w:r>
      <w:r w:rsidRPr="000E657B">
        <w:rPr>
          <w:noProof/>
          <w:lang w:val="en-US"/>
        </w:rPr>
        <w:instrText xml:space="preserve"> PAGEREF _Toc93510947 \h </w:instrText>
      </w:r>
      <w:r>
        <w:rPr>
          <w:noProof/>
        </w:rPr>
      </w:r>
      <w:r>
        <w:rPr>
          <w:noProof/>
        </w:rPr>
        <w:fldChar w:fldCharType="separate"/>
      </w:r>
      <w:r w:rsidRPr="000E657B">
        <w:rPr>
          <w:noProof/>
          <w:lang w:val="en-US"/>
        </w:rPr>
        <w:t>31</w:t>
      </w:r>
      <w:r>
        <w:rPr>
          <w:noProof/>
        </w:rPr>
        <w:fldChar w:fldCharType="end"/>
      </w:r>
    </w:p>
    <w:p w14:paraId="63A98154" w14:textId="55F9ED9F"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4.3</w:t>
      </w:r>
      <w:r>
        <w:rPr>
          <w:rFonts w:asciiTheme="minorHAnsi" w:eastAsiaTheme="minorEastAsia" w:hAnsiTheme="minorHAnsi" w:cstheme="minorBidi"/>
          <w:noProof/>
          <w:szCs w:val="24"/>
          <w:lang w:val="en-DE" w:eastAsia="en-GB"/>
        </w:rPr>
        <w:tab/>
      </w:r>
      <w:r w:rsidRPr="000E657B">
        <w:rPr>
          <w:noProof/>
          <w:lang w:val="en-US"/>
        </w:rPr>
        <w:t>Software Components</w:t>
      </w:r>
      <w:r w:rsidRPr="000E657B">
        <w:rPr>
          <w:noProof/>
          <w:lang w:val="en-US"/>
        </w:rPr>
        <w:tab/>
      </w:r>
      <w:r>
        <w:rPr>
          <w:noProof/>
        </w:rPr>
        <w:fldChar w:fldCharType="begin"/>
      </w:r>
      <w:r w:rsidRPr="000E657B">
        <w:rPr>
          <w:noProof/>
          <w:lang w:val="en-US"/>
        </w:rPr>
        <w:instrText xml:space="preserve"> PAGEREF _Toc93510948 \h </w:instrText>
      </w:r>
      <w:r>
        <w:rPr>
          <w:noProof/>
        </w:rPr>
      </w:r>
      <w:r>
        <w:rPr>
          <w:noProof/>
        </w:rPr>
        <w:fldChar w:fldCharType="separate"/>
      </w:r>
      <w:r w:rsidRPr="000E657B">
        <w:rPr>
          <w:noProof/>
          <w:lang w:val="en-US"/>
        </w:rPr>
        <w:t>32</w:t>
      </w:r>
      <w:r>
        <w:rPr>
          <w:noProof/>
        </w:rPr>
        <w:fldChar w:fldCharType="end"/>
      </w:r>
    </w:p>
    <w:p w14:paraId="78D34FAD" w14:textId="13248653"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4.3.1</w:t>
      </w:r>
      <w:r>
        <w:rPr>
          <w:rFonts w:asciiTheme="minorHAnsi" w:eastAsiaTheme="minorEastAsia" w:hAnsiTheme="minorHAnsi" w:cstheme="minorBidi"/>
          <w:noProof/>
          <w:sz w:val="24"/>
          <w:szCs w:val="24"/>
          <w:lang w:val="en-DE" w:eastAsia="en-GB"/>
        </w:rPr>
        <w:tab/>
      </w:r>
      <w:r w:rsidRPr="000E657B">
        <w:rPr>
          <w:noProof/>
          <w:lang w:val="en-US"/>
        </w:rPr>
        <w:t>Software Component VTD Manual Test Editor</w:t>
      </w:r>
      <w:r w:rsidRPr="000E657B">
        <w:rPr>
          <w:noProof/>
          <w:lang w:val="en-US"/>
        </w:rPr>
        <w:tab/>
      </w:r>
      <w:r>
        <w:rPr>
          <w:noProof/>
        </w:rPr>
        <w:fldChar w:fldCharType="begin"/>
      </w:r>
      <w:r w:rsidRPr="000E657B">
        <w:rPr>
          <w:noProof/>
          <w:lang w:val="en-US"/>
        </w:rPr>
        <w:instrText xml:space="preserve"> PAGEREF _Toc93510949 \h </w:instrText>
      </w:r>
      <w:r>
        <w:rPr>
          <w:noProof/>
        </w:rPr>
      </w:r>
      <w:r>
        <w:rPr>
          <w:noProof/>
        </w:rPr>
        <w:fldChar w:fldCharType="separate"/>
      </w:r>
      <w:r w:rsidRPr="000E657B">
        <w:rPr>
          <w:noProof/>
          <w:lang w:val="en-US"/>
        </w:rPr>
        <w:t>32</w:t>
      </w:r>
      <w:r>
        <w:rPr>
          <w:noProof/>
        </w:rPr>
        <w:fldChar w:fldCharType="end"/>
      </w:r>
    </w:p>
    <w:p w14:paraId="5DA489B8" w14:textId="3A52FDD9" w:rsidR="00FC7666" w:rsidRDefault="00FC7666">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0E657B">
        <w:rPr>
          <w:noProof/>
          <w:lang w:val="en-US"/>
        </w:rPr>
        <w:t>4.3.2</w:t>
      </w:r>
      <w:r>
        <w:rPr>
          <w:rFonts w:asciiTheme="minorHAnsi" w:eastAsiaTheme="minorEastAsia" w:hAnsiTheme="minorHAnsi" w:cstheme="minorBidi"/>
          <w:noProof/>
          <w:sz w:val="24"/>
          <w:szCs w:val="24"/>
          <w:lang w:val="en-DE" w:eastAsia="en-GB"/>
        </w:rPr>
        <w:tab/>
      </w:r>
      <w:r w:rsidRPr="000E657B">
        <w:rPr>
          <w:noProof/>
          <w:lang w:val="en-US"/>
        </w:rPr>
        <w:t>Software Component VTD Connector</w:t>
      </w:r>
      <w:r w:rsidRPr="000E657B">
        <w:rPr>
          <w:noProof/>
          <w:lang w:val="en-US"/>
        </w:rPr>
        <w:tab/>
      </w:r>
      <w:r>
        <w:rPr>
          <w:noProof/>
        </w:rPr>
        <w:fldChar w:fldCharType="begin"/>
      </w:r>
      <w:r w:rsidRPr="000E657B">
        <w:rPr>
          <w:noProof/>
          <w:lang w:val="en-US"/>
        </w:rPr>
        <w:instrText xml:space="preserve"> PAGEREF _Toc93510950 \h </w:instrText>
      </w:r>
      <w:r>
        <w:rPr>
          <w:noProof/>
        </w:rPr>
      </w:r>
      <w:r>
        <w:rPr>
          <w:noProof/>
        </w:rPr>
        <w:fldChar w:fldCharType="separate"/>
      </w:r>
      <w:r w:rsidRPr="000E657B">
        <w:rPr>
          <w:noProof/>
          <w:lang w:val="en-US"/>
        </w:rPr>
        <w:t>35</w:t>
      </w:r>
      <w:r>
        <w:rPr>
          <w:noProof/>
        </w:rPr>
        <w:fldChar w:fldCharType="end"/>
      </w:r>
    </w:p>
    <w:p w14:paraId="0C444B03" w14:textId="49B8501E"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sidRPr="000E657B">
        <w:rPr>
          <w:noProof/>
          <w:lang w:val="en-US"/>
        </w:rPr>
        <w:t>5</w:t>
      </w:r>
      <w:r>
        <w:rPr>
          <w:rFonts w:asciiTheme="minorHAnsi" w:eastAsiaTheme="minorEastAsia" w:hAnsiTheme="minorHAnsi" w:cstheme="minorBidi"/>
          <w:b w:val="0"/>
          <w:caps w:val="0"/>
          <w:noProof/>
          <w:szCs w:val="24"/>
          <w:lang w:val="en-DE" w:eastAsia="en-GB"/>
        </w:rPr>
        <w:tab/>
      </w:r>
      <w:r w:rsidRPr="000E657B">
        <w:rPr>
          <w:noProof/>
          <w:lang w:val="en-US"/>
        </w:rPr>
        <w:t>Simulation Results</w:t>
      </w:r>
      <w:r w:rsidRPr="000E657B">
        <w:rPr>
          <w:noProof/>
          <w:lang w:val="en-US"/>
        </w:rPr>
        <w:tab/>
      </w:r>
      <w:r>
        <w:rPr>
          <w:noProof/>
        </w:rPr>
        <w:fldChar w:fldCharType="begin"/>
      </w:r>
      <w:r w:rsidRPr="000E657B">
        <w:rPr>
          <w:noProof/>
          <w:lang w:val="en-US"/>
        </w:rPr>
        <w:instrText xml:space="preserve"> PAGEREF _Toc93510951 \h </w:instrText>
      </w:r>
      <w:r>
        <w:rPr>
          <w:noProof/>
        </w:rPr>
      </w:r>
      <w:r>
        <w:rPr>
          <w:noProof/>
        </w:rPr>
        <w:fldChar w:fldCharType="separate"/>
      </w:r>
      <w:r w:rsidRPr="000E657B">
        <w:rPr>
          <w:noProof/>
          <w:lang w:val="en-US"/>
        </w:rPr>
        <w:t>38</w:t>
      </w:r>
      <w:r>
        <w:rPr>
          <w:noProof/>
        </w:rPr>
        <w:fldChar w:fldCharType="end"/>
      </w:r>
    </w:p>
    <w:p w14:paraId="32FE6C89" w14:textId="1DEF4B3F"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5.1</w:t>
      </w:r>
      <w:r>
        <w:rPr>
          <w:rFonts w:asciiTheme="minorHAnsi" w:eastAsiaTheme="minorEastAsia" w:hAnsiTheme="minorHAnsi" w:cstheme="minorBidi"/>
          <w:noProof/>
          <w:szCs w:val="24"/>
          <w:lang w:val="en-DE" w:eastAsia="en-GB"/>
        </w:rPr>
        <w:tab/>
      </w:r>
      <w:r w:rsidRPr="000E657B">
        <w:rPr>
          <w:noProof/>
          <w:lang w:val="en-US"/>
        </w:rPr>
        <w:t>Lane Change and Autonomous actions with Brisk driver</w:t>
      </w:r>
      <w:r w:rsidRPr="000E657B">
        <w:rPr>
          <w:noProof/>
          <w:lang w:val="en-US"/>
        </w:rPr>
        <w:tab/>
      </w:r>
      <w:r>
        <w:rPr>
          <w:noProof/>
        </w:rPr>
        <w:fldChar w:fldCharType="begin"/>
      </w:r>
      <w:r w:rsidRPr="000E657B">
        <w:rPr>
          <w:noProof/>
          <w:lang w:val="en-US"/>
        </w:rPr>
        <w:instrText xml:space="preserve"> PAGEREF _Toc93510952 \h </w:instrText>
      </w:r>
      <w:r>
        <w:rPr>
          <w:noProof/>
        </w:rPr>
      </w:r>
      <w:r>
        <w:rPr>
          <w:noProof/>
        </w:rPr>
        <w:fldChar w:fldCharType="separate"/>
      </w:r>
      <w:r w:rsidRPr="000E657B">
        <w:rPr>
          <w:noProof/>
          <w:lang w:val="en-US"/>
        </w:rPr>
        <w:t>38</w:t>
      </w:r>
      <w:r>
        <w:rPr>
          <w:noProof/>
        </w:rPr>
        <w:fldChar w:fldCharType="end"/>
      </w:r>
    </w:p>
    <w:p w14:paraId="65969151" w14:textId="308D31B3"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5.2</w:t>
      </w:r>
      <w:r>
        <w:rPr>
          <w:rFonts w:asciiTheme="minorHAnsi" w:eastAsiaTheme="minorEastAsia" w:hAnsiTheme="minorHAnsi" w:cstheme="minorBidi"/>
          <w:noProof/>
          <w:szCs w:val="24"/>
          <w:lang w:val="en-DE" w:eastAsia="en-GB"/>
        </w:rPr>
        <w:tab/>
      </w:r>
      <w:r w:rsidRPr="000E657B">
        <w:rPr>
          <w:noProof/>
          <w:lang w:val="en-US"/>
        </w:rPr>
        <w:t>Lane Change Action with Comfortable Driver</w:t>
      </w:r>
      <w:r w:rsidRPr="000E657B">
        <w:rPr>
          <w:noProof/>
          <w:lang w:val="en-US"/>
        </w:rPr>
        <w:tab/>
      </w:r>
      <w:r>
        <w:rPr>
          <w:noProof/>
        </w:rPr>
        <w:fldChar w:fldCharType="begin"/>
      </w:r>
      <w:r w:rsidRPr="000E657B">
        <w:rPr>
          <w:noProof/>
          <w:lang w:val="en-US"/>
        </w:rPr>
        <w:instrText xml:space="preserve"> PAGEREF _Toc93510953 \h </w:instrText>
      </w:r>
      <w:r>
        <w:rPr>
          <w:noProof/>
        </w:rPr>
      </w:r>
      <w:r>
        <w:rPr>
          <w:noProof/>
        </w:rPr>
        <w:fldChar w:fldCharType="separate"/>
      </w:r>
      <w:r w:rsidRPr="000E657B">
        <w:rPr>
          <w:noProof/>
          <w:lang w:val="en-US"/>
        </w:rPr>
        <w:t>41</w:t>
      </w:r>
      <w:r>
        <w:rPr>
          <w:noProof/>
        </w:rPr>
        <w:fldChar w:fldCharType="end"/>
      </w:r>
    </w:p>
    <w:p w14:paraId="5C51D08D" w14:textId="75FAB71D"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5.3</w:t>
      </w:r>
      <w:r>
        <w:rPr>
          <w:rFonts w:asciiTheme="minorHAnsi" w:eastAsiaTheme="minorEastAsia" w:hAnsiTheme="minorHAnsi" w:cstheme="minorBidi"/>
          <w:noProof/>
          <w:szCs w:val="24"/>
          <w:lang w:val="en-DE" w:eastAsia="en-GB"/>
        </w:rPr>
        <w:tab/>
      </w:r>
      <w:r w:rsidRPr="000E657B">
        <w:rPr>
          <w:noProof/>
          <w:lang w:val="en-US"/>
        </w:rPr>
        <w:t>Comfortable Driver with No Action</w:t>
      </w:r>
      <w:r w:rsidRPr="000E657B">
        <w:rPr>
          <w:noProof/>
          <w:lang w:val="en-US"/>
        </w:rPr>
        <w:tab/>
      </w:r>
      <w:r>
        <w:rPr>
          <w:noProof/>
        </w:rPr>
        <w:fldChar w:fldCharType="begin"/>
      </w:r>
      <w:r w:rsidRPr="000E657B">
        <w:rPr>
          <w:noProof/>
          <w:lang w:val="en-US"/>
        </w:rPr>
        <w:instrText xml:space="preserve"> PAGEREF _Toc93510954 \h </w:instrText>
      </w:r>
      <w:r>
        <w:rPr>
          <w:noProof/>
        </w:rPr>
      </w:r>
      <w:r>
        <w:rPr>
          <w:noProof/>
        </w:rPr>
        <w:fldChar w:fldCharType="separate"/>
      </w:r>
      <w:r w:rsidRPr="000E657B">
        <w:rPr>
          <w:noProof/>
          <w:lang w:val="en-US"/>
        </w:rPr>
        <w:t>42</w:t>
      </w:r>
      <w:r>
        <w:rPr>
          <w:noProof/>
        </w:rPr>
        <w:fldChar w:fldCharType="end"/>
      </w:r>
    </w:p>
    <w:p w14:paraId="49BAA24A" w14:textId="56B720E8"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sidRPr="000E657B">
        <w:rPr>
          <w:noProof/>
          <w:lang w:val="en-US"/>
        </w:rPr>
        <w:t>6</w:t>
      </w:r>
      <w:r>
        <w:rPr>
          <w:rFonts w:asciiTheme="minorHAnsi" w:eastAsiaTheme="minorEastAsia" w:hAnsiTheme="minorHAnsi" w:cstheme="minorBidi"/>
          <w:b w:val="0"/>
          <w:caps w:val="0"/>
          <w:noProof/>
          <w:szCs w:val="24"/>
          <w:lang w:val="en-DE" w:eastAsia="en-GB"/>
        </w:rPr>
        <w:tab/>
      </w:r>
      <w:r w:rsidRPr="000E657B">
        <w:rPr>
          <w:noProof/>
          <w:lang w:val="en-US"/>
        </w:rPr>
        <w:t>Traceability and Test Automation</w:t>
      </w:r>
      <w:r w:rsidRPr="000E657B">
        <w:rPr>
          <w:noProof/>
          <w:lang w:val="en-US"/>
        </w:rPr>
        <w:tab/>
      </w:r>
      <w:r>
        <w:rPr>
          <w:noProof/>
        </w:rPr>
        <w:fldChar w:fldCharType="begin"/>
      </w:r>
      <w:r w:rsidRPr="000E657B">
        <w:rPr>
          <w:noProof/>
          <w:lang w:val="en-US"/>
        </w:rPr>
        <w:instrText xml:space="preserve"> PAGEREF _Toc93510955 \h </w:instrText>
      </w:r>
      <w:r>
        <w:rPr>
          <w:noProof/>
        </w:rPr>
      </w:r>
      <w:r>
        <w:rPr>
          <w:noProof/>
        </w:rPr>
        <w:fldChar w:fldCharType="separate"/>
      </w:r>
      <w:r w:rsidRPr="000E657B">
        <w:rPr>
          <w:noProof/>
          <w:lang w:val="en-US"/>
        </w:rPr>
        <w:t>44</w:t>
      </w:r>
      <w:r>
        <w:rPr>
          <w:noProof/>
        </w:rPr>
        <w:fldChar w:fldCharType="end"/>
      </w:r>
    </w:p>
    <w:p w14:paraId="17F0CE65" w14:textId="0639DB62"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6.1</w:t>
      </w:r>
      <w:r>
        <w:rPr>
          <w:rFonts w:asciiTheme="minorHAnsi" w:eastAsiaTheme="minorEastAsia" w:hAnsiTheme="minorHAnsi" w:cstheme="minorBidi"/>
          <w:noProof/>
          <w:szCs w:val="24"/>
          <w:lang w:val="en-DE" w:eastAsia="en-GB"/>
        </w:rPr>
        <w:tab/>
      </w:r>
      <w:r w:rsidRPr="000E657B">
        <w:rPr>
          <w:noProof/>
          <w:lang w:val="en-US"/>
        </w:rPr>
        <w:t>Requirements Traceability and its Significance</w:t>
      </w:r>
      <w:r w:rsidRPr="000E657B">
        <w:rPr>
          <w:noProof/>
          <w:lang w:val="en-US"/>
        </w:rPr>
        <w:tab/>
      </w:r>
      <w:r>
        <w:rPr>
          <w:noProof/>
        </w:rPr>
        <w:fldChar w:fldCharType="begin"/>
      </w:r>
      <w:r w:rsidRPr="000E657B">
        <w:rPr>
          <w:noProof/>
          <w:lang w:val="en-US"/>
        </w:rPr>
        <w:instrText xml:space="preserve"> PAGEREF _Toc93510956 \h </w:instrText>
      </w:r>
      <w:r>
        <w:rPr>
          <w:noProof/>
        </w:rPr>
      </w:r>
      <w:r>
        <w:rPr>
          <w:noProof/>
        </w:rPr>
        <w:fldChar w:fldCharType="separate"/>
      </w:r>
      <w:r w:rsidRPr="000E657B">
        <w:rPr>
          <w:noProof/>
          <w:lang w:val="en-US"/>
        </w:rPr>
        <w:t>44</w:t>
      </w:r>
      <w:r>
        <w:rPr>
          <w:noProof/>
        </w:rPr>
        <w:fldChar w:fldCharType="end"/>
      </w:r>
    </w:p>
    <w:p w14:paraId="0C2AC68C" w14:textId="7B29EF64"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6.2</w:t>
      </w:r>
      <w:r>
        <w:rPr>
          <w:rFonts w:asciiTheme="minorHAnsi" w:eastAsiaTheme="minorEastAsia" w:hAnsiTheme="minorHAnsi" w:cstheme="minorBidi"/>
          <w:noProof/>
          <w:szCs w:val="24"/>
          <w:lang w:val="en-DE" w:eastAsia="en-GB"/>
        </w:rPr>
        <w:tab/>
      </w:r>
      <w:r w:rsidRPr="000E657B">
        <w:rPr>
          <w:noProof/>
          <w:lang w:val="en-US"/>
        </w:rPr>
        <w:t>Traceability between Requirements and Test Results</w:t>
      </w:r>
      <w:r w:rsidRPr="000E657B">
        <w:rPr>
          <w:noProof/>
          <w:lang w:val="en-US"/>
        </w:rPr>
        <w:tab/>
      </w:r>
      <w:r>
        <w:rPr>
          <w:noProof/>
        </w:rPr>
        <w:fldChar w:fldCharType="begin"/>
      </w:r>
      <w:r w:rsidRPr="000E657B">
        <w:rPr>
          <w:noProof/>
          <w:lang w:val="en-US"/>
        </w:rPr>
        <w:instrText xml:space="preserve"> PAGEREF _Toc93510957 \h </w:instrText>
      </w:r>
      <w:r>
        <w:rPr>
          <w:noProof/>
        </w:rPr>
      </w:r>
      <w:r>
        <w:rPr>
          <w:noProof/>
        </w:rPr>
        <w:fldChar w:fldCharType="separate"/>
      </w:r>
      <w:r w:rsidRPr="000E657B">
        <w:rPr>
          <w:noProof/>
          <w:lang w:val="en-US"/>
        </w:rPr>
        <w:t>46</w:t>
      </w:r>
      <w:r>
        <w:rPr>
          <w:noProof/>
        </w:rPr>
        <w:fldChar w:fldCharType="end"/>
      </w:r>
    </w:p>
    <w:p w14:paraId="600F91C5" w14:textId="3A3A711D"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6.3</w:t>
      </w:r>
      <w:r>
        <w:rPr>
          <w:rFonts w:asciiTheme="minorHAnsi" w:eastAsiaTheme="minorEastAsia" w:hAnsiTheme="minorHAnsi" w:cstheme="minorBidi"/>
          <w:noProof/>
          <w:szCs w:val="24"/>
          <w:lang w:val="en-DE" w:eastAsia="en-GB"/>
        </w:rPr>
        <w:tab/>
      </w:r>
      <w:r w:rsidRPr="000E657B">
        <w:rPr>
          <w:noProof/>
          <w:lang w:val="en-US"/>
        </w:rPr>
        <w:t>Automated Test Case Generation</w:t>
      </w:r>
      <w:r w:rsidRPr="000E657B">
        <w:rPr>
          <w:noProof/>
          <w:lang w:val="en-US"/>
        </w:rPr>
        <w:tab/>
      </w:r>
      <w:r>
        <w:rPr>
          <w:noProof/>
        </w:rPr>
        <w:fldChar w:fldCharType="begin"/>
      </w:r>
      <w:r w:rsidRPr="000E657B">
        <w:rPr>
          <w:noProof/>
          <w:lang w:val="en-US"/>
        </w:rPr>
        <w:instrText xml:space="preserve"> PAGEREF _Toc93510958 \h </w:instrText>
      </w:r>
      <w:r>
        <w:rPr>
          <w:noProof/>
        </w:rPr>
      </w:r>
      <w:r>
        <w:rPr>
          <w:noProof/>
        </w:rPr>
        <w:fldChar w:fldCharType="separate"/>
      </w:r>
      <w:r w:rsidRPr="000E657B">
        <w:rPr>
          <w:noProof/>
          <w:lang w:val="en-US"/>
        </w:rPr>
        <w:t>49</w:t>
      </w:r>
      <w:r>
        <w:rPr>
          <w:noProof/>
        </w:rPr>
        <w:fldChar w:fldCharType="end"/>
      </w:r>
    </w:p>
    <w:p w14:paraId="50581326" w14:textId="7800FE74"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sidRPr="000E657B">
        <w:rPr>
          <w:noProof/>
          <w:lang w:val="en-US"/>
        </w:rPr>
        <w:t>7</w:t>
      </w:r>
      <w:r>
        <w:rPr>
          <w:rFonts w:asciiTheme="minorHAnsi" w:eastAsiaTheme="minorEastAsia" w:hAnsiTheme="minorHAnsi" w:cstheme="minorBidi"/>
          <w:b w:val="0"/>
          <w:caps w:val="0"/>
          <w:noProof/>
          <w:szCs w:val="24"/>
          <w:lang w:val="en-DE" w:eastAsia="en-GB"/>
        </w:rPr>
        <w:tab/>
      </w:r>
      <w:r w:rsidRPr="000E657B">
        <w:rPr>
          <w:noProof/>
          <w:lang w:val="en-US"/>
        </w:rPr>
        <w:t>User Manual</w:t>
      </w:r>
      <w:r w:rsidRPr="000E657B">
        <w:rPr>
          <w:noProof/>
          <w:lang w:val="en-US"/>
        </w:rPr>
        <w:tab/>
      </w:r>
      <w:r>
        <w:rPr>
          <w:noProof/>
        </w:rPr>
        <w:fldChar w:fldCharType="begin"/>
      </w:r>
      <w:r w:rsidRPr="000E657B">
        <w:rPr>
          <w:noProof/>
          <w:lang w:val="en-US"/>
        </w:rPr>
        <w:instrText xml:space="preserve"> PAGEREF _Toc93510959 \h </w:instrText>
      </w:r>
      <w:r>
        <w:rPr>
          <w:noProof/>
        </w:rPr>
      </w:r>
      <w:r>
        <w:rPr>
          <w:noProof/>
        </w:rPr>
        <w:fldChar w:fldCharType="separate"/>
      </w:r>
      <w:r w:rsidRPr="000E657B">
        <w:rPr>
          <w:noProof/>
          <w:lang w:val="en-US"/>
        </w:rPr>
        <w:t>52</w:t>
      </w:r>
      <w:r>
        <w:rPr>
          <w:noProof/>
        </w:rPr>
        <w:fldChar w:fldCharType="end"/>
      </w:r>
    </w:p>
    <w:p w14:paraId="5DE377D0" w14:textId="7A70B8BE"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sidRPr="000E657B">
        <w:rPr>
          <w:noProof/>
          <w:lang w:val="en-US"/>
        </w:rPr>
        <w:t>8</w:t>
      </w:r>
      <w:r>
        <w:rPr>
          <w:rFonts w:asciiTheme="minorHAnsi" w:eastAsiaTheme="minorEastAsia" w:hAnsiTheme="minorHAnsi" w:cstheme="minorBidi"/>
          <w:b w:val="0"/>
          <w:caps w:val="0"/>
          <w:noProof/>
          <w:szCs w:val="24"/>
          <w:lang w:val="en-DE" w:eastAsia="en-GB"/>
        </w:rPr>
        <w:tab/>
      </w:r>
      <w:r w:rsidRPr="000E657B">
        <w:rPr>
          <w:noProof/>
          <w:lang w:val="en-US"/>
        </w:rPr>
        <w:t>Future Scope</w:t>
      </w:r>
      <w:r w:rsidRPr="000E657B">
        <w:rPr>
          <w:noProof/>
          <w:lang w:val="en-US"/>
        </w:rPr>
        <w:tab/>
      </w:r>
      <w:r>
        <w:rPr>
          <w:noProof/>
        </w:rPr>
        <w:fldChar w:fldCharType="begin"/>
      </w:r>
      <w:r w:rsidRPr="000E657B">
        <w:rPr>
          <w:noProof/>
          <w:lang w:val="en-US"/>
        </w:rPr>
        <w:instrText xml:space="preserve"> PAGEREF _Toc93510960 \h </w:instrText>
      </w:r>
      <w:r>
        <w:rPr>
          <w:noProof/>
        </w:rPr>
      </w:r>
      <w:r>
        <w:rPr>
          <w:noProof/>
        </w:rPr>
        <w:fldChar w:fldCharType="separate"/>
      </w:r>
      <w:r w:rsidRPr="000E657B">
        <w:rPr>
          <w:noProof/>
          <w:lang w:val="en-US"/>
        </w:rPr>
        <w:t>55</w:t>
      </w:r>
      <w:r>
        <w:rPr>
          <w:noProof/>
        </w:rPr>
        <w:fldChar w:fldCharType="end"/>
      </w:r>
    </w:p>
    <w:p w14:paraId="7A784CB0" w14:textId="1B55F74A"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8.1</w:t>
      </w:r>
      <w:r>
        <w:rPr>
          <w:rFonts w:asciiTheme="minorHAnsi" w:eastAsiaTheme="minorEastAsia" w:hAnsiTheme="minorHAnsi" w:cstheme="minorBidi"/>
          <w:noProof/>
          <w:szCs w:val="24"/>
          <w:lang w:val="en-DE" w:eastAsia="en-GB"/>
        </w:rPr>
        <w:tab/>
      </w:r>
      <w:r w:rsidRPr="000E657B">
        <w:rPr>
          <w:noProof/>
          <w:lang w:val="en-US"/>
        </w:rPr>
        <w:t>Enhancement of RoboTest Web Application to create more complex scenarios with VTD</w:t>
      </w:r>
      <w:r w:rsidRPr="000E657B">
        <w:rPr>
          <w:noProof/>
          <w:lang w:val="en-US"/>
        </w:rPr>
        <w:tab/>
      </w:r>
      <w:r>
        <w:rPr>
          <w:noProof/>
        </w:rPr>
        <w:fldChar w:fldCharType="begin"/>
      </w:r>
      <w:r w:rsidRPr="000E657B">
        <w:rPr>
          <w:noProof/>
          <w:lang w:val="en-US"/>
        </w:rPr>
        <w:instrText xml:space="preserve"> PAGEREF _Toc93510961 \h </w:instrText>
      </w:r>
      <w:r>
        <w:rPr>
          <w:noProof/>
        </w:rPr>
      </w:r>
      <w:r>
        <w:rPr>
          <w:noProof/>
        </w:rPr>
        <w:fldChar w:fldCharType="separate"/>
      </w:r>
      <w:r w:rsidRPr="000E657B">
        <w:rPr>
          <w:noProof/>
          <w:lang w:val="en-US"/>
        </w:rPr>
        <w:t>55</w:t>
      </w:r>
      <w:r>
        <w:rPr>
          <w:noProof/>
        </w:rPr>
        <w:fldChar w:fldCharType="end"/>
      </w:r>
    </w:p>
    <w:p w14:paraId="7422EBE1" w14:textId="73780B17"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8.2</w:t>
      </w:r>
      <w:r>
        <w:rPr>
          <w:rFonts w:asciiTheme="minorHAnsi" w:eastAsiaTheme="minorEastAsia" w:hAnsiTheme="minorHAnsi" w:cstheme="minorBidi"/>
          <w:noProof/>
          <w:szCs w:val="24"/>
          <w:lang w:val="en-DE" w:eastAsia="en-GB"/>
        </w:rPr>
        <w:tab/>
      </w:r>
      <w:r w:rsidRPr="000E657B">
        <w:rPr>
          <w:noProof/>
          <w:lang w:val="en-US"/>
        </w:rPr>
        <w:t>Gather more data for VTD simulation</w:t>
      </w:r>
      <w:r w:rsidRPr="000E657B">
        <w:rPr>
          <w:noProof/>
          <w:lang w:val="en-US"/>
        </w:rPr>
        <w:tab/>
      </w:r>
      <w:r>
        <w:rPr>
          <w:noProof/>
        </w:rPr>
        <w:fldChar w:fldCharType="begin"/>
      </w:r>
      <w:r w:rsidRPr="000E657B">
        <w:rPr>
          <w:noProof/>
          <w:lang w:val="en-US"/>
        </w:rPr>
        <w:instrText xml:space="preserve"> PAGEREF _Toc93510962 \h </w:instrText>
      </w:r>
      <w:r>
        <w:rPr>
          <w:noProof/>
        </w:rPr>
      </w:r>
      <w:r>
        <w:rPr>
          <w:noProof/>
        </w:rPr>
        <w:fldChar w:fldCharType="separate"/>
      </w:r>
      <w:r w:rsidRPr="000E657B">
        <w:rPr>
          <w:noProof/>
          <w:lang w:val="en-US"/>
        </w:rPr>
        <w:t>55</w:t>
      </w:r>
      <w:r>
        <w:rPr>
          <w:noProof/>
        </w:rPr>
        <w:fldChar w:fldCharType="end"/>
      </w:r>
    </w:p>
    <w:p w14:paraId="7ABFFEF6" w14:textId="44651CB0"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8.3</w:t>
      </w:r>
      <w:r>
        <w:rPr>
          <w:rFonts w:asciiTheme="minorHAnsi" w:eastAsiaTheme="minorEastAsia" w:hAnsiTheme="minorHAnsi" w:cstheme="minorBidi"/>
          <w:noProof/>
          <w:szCs w:val="24"/>
          <w:lang w:val="en-DE" w:eastAsia="en-GB"/>
        </w:rPr>
        <w:tab/>
      </w:r>
      <w:r w:rsidRPr="000E657B">
        <w:rPr>
          <w:noProof/>
          <w:lang w:val="en-US"/>
        </w:rPr>
        <w:t>Traceability Implementation</w:t>
      </w:r>
      <w:r w:rsidRPr="000E657B">
        <w:rPr>
          <w:noProof/>
          <w:lang w:val="en-US"/>
        </w:rPr>
        <w:tab/>
      </w:r>
      <w:r>
        <w:rPr>
          <w:noProof/>
        </w:rPr>
        <w:fldChar w:fldCharType="begin"/>
      </w:r>
      <w:r w:rsidRPr="000E657B">
        <w:rPr>
          <w:noProof/>
          <w:lang w:val="en-US"/>
        </w:rPr>
        <w:instrText xml:space="preserve"> PAGEREF _Toc93510963 \h </w:instrText>
      </w:r>
      <w:r>
        <w:rPr>
          <w:noProof/>
        </w:rPr>
      </w:r>
      <w:r>
        <w:rPr>
          <w:noProof/>
        </w:rPr>
        <w:fldChar w:fldCharType="separate"/>
      </w:r>
      <w:r w:rsidRPr="000E657B">
        <w:rPr>
          <w:noProof/>
          <w:lang w:val="en-US"/>
        </w:rPr>
        <w:t>55</w:t>
      </w:r>
      <w:r>
        <w:rPr>
          <w:noProof/>
        </w:rPr>
        <w:fldChar w:fldCharType="end"/>
      </w:r>
    </w:p>
    <w:p w14:paraId="32A516AF" w14:textId="42A7EF17" w:rsidR="00FC7666" w:rsidRDefault="00FC7666">
      <w:pPr>
        <w:pStyle w:val="TOC2"/>
        <w:tabs>
          <w:tab w:val="left" w:pos="960"/>
        </w:tabs>
        <w:rPr>
          <w:rFonts w:asciiTheme="minorHAnsi" w:eastAsiaTheme="minorEastAsia" w:hAnsiTheme="minorHAnsi" w:cstheme="minorBidi"/>
          <w:noProof/>
          <w:szCs w:val="24"/>
          <w:lang w:val="en-DE" w:eastAsia="en-GB"/>
        </w:rPr>
      </w:pPr>
      <w:r w:rsidRPr="000E657B">
        <w:rPr>
          <w:noProof/>
          <w:lang w:val="en-US"/>
        </w:rPr>
        <w:t>8.4</w:t>
      </w:r>
      <w:r>
        <w:rPr>
          <w:rFonts w:asciiTheme="minorHAnsi" w:eastAsiaTheme="minorEastAsia" w:hAnsiTheme="minorHAnsi" w:cstheme="minorBidi"/>
          <w:noProof/>
          <w:szCs w:val="24"/>
          <w:lang w:val="en-DE" w:eastAsia="en-GB"/>
        </w:rPr>
        <w:tab/>
      </w:r>
      <w:r w:rsidRPr="000E657B">
        <w:rPr>
          <w:noProof/>
          <w:lang w:val="en-US"/>
        </w:rPr>
        <w:t>Research on Test Automation techniques</w:t>
      </w:r>
      <w:r w:rsidRPr="000E657B">
        <w:rPr>
          <w:noProof/>
          <w:lang w:val="en-US"/>
        </w:rPr>
        <w:tab/>
      </w:r>
      <w:r>
        <w:rPr>
          <w:noProof/>
        </w:rPr>
        <w:fldChar w:fldCharType="begin"/>
      </w:r>
      <w:r w:rsidRPr="000E657B">
        <w:rPr>
          <w:noProof/>
          <w:lang w:val="en-US"/>
        </w:rPr>
        <w:instrText xml:space="preserve"> PAGEREF _Toc93510964 \h </w:instrText>
      </w:r>
      <w:r>
        <w:rPr>
          <w:noProof/>
        </w:rPr>
      </w:r>
      <w:r>
        <w:rPr>
          <w:noProof/>
        </w:rPr>
        <w:fldChar w:fldCharType="separate"/>
      </w:r>
      <w:r w:rsidRPr="000E657B">
        <w:rPr>
          <w:noProof/>
          <w:lang w:val="en-US"/>
        </w:rPr>
        <w:t>56</w:t>
      </w:r>
      <w:r>
        <w:rPr>
          <w:noProof/>
        </w:rPr>
        <w:fldChar w:fldCharType="end"/>
      </w:r>
    </w:p>
    <w:p w14:paraId="02640009" w14:textId="64CB9DEB" w:rsidR="00FC7666" w:rsidRDefault="00FC7666">
      <w:pPr>
        <w:pStyle w:val="TOC1"/>
        <w:tabs>
          <w:tab w:val="left" w:pos="480"/>
        </w:tabs>
        <w:rPr>
          <w:rFonts w:asciiTheme="minorHAnsi" w:eastAsiaTheme="minorEastAsia" w:hAnsiTheme="minorHAnsi" w:cstheme="minorBidi"/>
          <w:b w:val="0"/>
          <w:caps w:val="0"/>
          <w:noProof/>
          <w:szCs w:val="24"/>
          <w:lang w:val="en-DE" w:eastAsia="en-GB"/>
        </w:rPr>
      </w:pPr>
      <w:r w:rsidRPr="000E657B">
        <w:rPr>
          <w:noProof/>
          <w:lang w:val="en-US"/>
        </w:rPr>
        <w:t>9</w:t>
      </w:r>
      <w:r>
        <w:rPr>
          <w:rFonts w:asciiTheme="minorHAnsi" w:eastAsiaTheme="minorEastAsia" w:hAnsiTheme="minorHAnsi" w:cstheme="minorBidi"/>
          <w:b w:val="0"/>
          <w:caps w:val="0"/>
          <w:noProof/>
          <w:szCs w:val="24"/>
          <w:lang w:val="en-DE" w:eastAsia="en-GB"/>
        </w:rPr>
        <w:tab/>
      </w:r>
      <w:r w:rsidRPr="000E657B">
        <w:rPr>
          <w:noProof/>
          <w:lang w:val="en-US"/>
        </w:rPr>
        <w:t>Summary</w:t>
      </w:r>
      <w:r w:rsidRPr="000E657B">
        <w:rPr>
          <w:noProof/>
          <w:lang w:val="en-US"/>
        </w:rPr>
        <w:tab/>
      </w:r>
      <w:r>
        <w:rPr>
          <w:noProof/>
        </w:rPr>
        <w:fldChar w:fldCharType="begin"/>
      </w:r>
      <w:r w:rsidRPr="000E657B">
        <w:rPr>
          <w:noProof/>
          <w:lang w:val="en-US"/>
        </w:rPr>
        <w:instrText xml:space="preserve"> PAGEREF _Toc93510965 \h </w:instrText>
      </w:r>
      <w:r>
        <w:rPr>
          <w:noProof/>
        </w:rPr>
      </w:r>
      <w:r>
        <w:rPr>
          <w:noProof/>
        </w:rPr>
        <w:fldChar w:fldCharType="separate"/>
      </w:r>
      <w:r w:rsidRPr="000E657B">
        <w:rPr>
          <w:noProof/>
          <w:lang w:val="en-US"/>
        </w:rPr>
        <w:t>57</w:t>
      </w:r>
      <w:r>
        <w:rPr>
          <w:noProof/>
        </w:rPr>
        <w:fldChar w:fldCharType="end"/>
      </w:r>
    </w:p>
    <w:p w14:paraId="5161FF2F" w14:textId="351B865E" w:rsidR="00FC7666" w:rsidRDefault="00FC7666">
      <w:pPr>
        <w:pStyle w:val="TOC1"/>
        <w:rPr>
          <w:rFonts w:asciiTheme="minorHAnsi" w:eastAsiaTheme="minorEastAsia" w:hAnsiTheme="minorHAnsi" w:cstheme="minorBidi"/>
          <w:b w:val="0"/>
          <w:caps w:val="0"/>
          <w:noProof/>
          <w:szCs w:val="24"/>
          <w:lang w:val="en-DE" w:eastAsia="en-GB"/>
        </w:rPr>
      </w:pPr>
      <w:r w:rsidRPr="000E657B">
        <w:rPr>
          <w:noProof/>
          <w:lang w:val="en-US"/>
        </w:rPr>
        <w:t>Bibliography</w:t>
      </w:r>
      <w:r w:rsidRPr="000E657B">
        <w:rPr>
          <w:noProof/>
          <w:lang w:val="en-US"/>
        </w:rPr>
        <w:tab/>
      </w:r>
      <w:r>
        <w:rPr>
          <w:noProof/>
        </w:rPr>
        <w:fldChar w:fldCharType="begin"/>
      </w:r>
      <w:r w:rsidRPr="000E657B">
        <w:rPr>
          <w:noProof/>
          <w:lang w:val="en-US"/>
        </w:rPr>
        <w:instrText xml:space="preserve"> PAGEREF _Toc93510966 \h </w:instrText>
      </w:r>
      <w:r>
        <w:rPr>
          <w:noProof/>
        </w:rPr>
      </w:r>
      <w:r>
        <w:rPr>
          <w:noProof/>
        </w:rPr>
        <w:fldChar w:fldCharType="separate"/>
      </w:r>
      <w:r w:rsidRPr="000E657B">
        <w:rPr>
          <w:noProof/>
          <w:lang w:val="en-US"/>
        </w:rPr>
        <w:t>58</w:t>
      </w:r>
      <w:r>
        <w:rPr>
          <w:noProof/>
        </w:rPr>
        <w:fldChar w:fldCharType="end"/>
      </w:r>
    </w:p>
    <w:p w14:paraId="37878478" w14:textId="3B8F46E2" w:rsidR="00FC7666" w:rsidRDefault="00FC7666">
      <w:pPr>
        <w:pStyle w:val="TOC1"/>
        <w:rPr>
          <w:rFonts w:asciiTheme="minorHAnsi" w:eastAsiaTheme="minorEastAsia" w:hAnsiTheme="minorHAnsi" w:cstheme="minorBidi"/>
          <w:b w:val="0"/>
          <w:caps w:val="0"/>
          <w:noProof/>
          <w:szCs w:val="24"/>
          <w:lang w:val="en-DE" w:eastAsia="en-GB"/>
        </w:rPr>
      </w:pPr>
      <w:r w:rsidRPr="000E657B">
        <w:rPr>
          <w:noProof/>
          <w:lang w:val="en-US"/>
        </w:rPr>
        <w:t>Declaration of Compliance</w:t>
      </w:r>
      <w:r w:rsidRPr="000E657B">
        <w:rPr>
          <w:noProof/>
          <w:lang w:val="en-US"/>
        </w:rPr>
        <w:tab/>
      </w:r>
      <w:r>
        <w:rPr>
          <w:noProof/>
        </w:rPr>
        <w:fldChar w:fldCharType="begin"/>
      </w:r>
      <w:r w:rsidRPr="000E657B">
        <w:rPr>
          <w:noProof/>
          <w:lang w:val="en-US"/>
        </w:rPr>
        <w:instrText xml:space="preserve"> PAGEREF _Toc93510967 \h </w:instrText>
      </w:r>
      <w:r>
        <w:rPr>
          <w:noProof/>
        </w:rPr>
      </w:r>
      <w:r>
        <w:rPr>
          <w:noProof/>
        </w:rPr>
        <w:fldChar w:fldCharType="separate"/>
      </w:r>
      <w:r w:rsidRPr="000E657B">
        <w:rPr>
          <w:noProof/>
          <w:lang w:val="en-US"/>
        </w:rPr>
        <w:t>62</w:t>
      </w:r>
      <w:r>
        <w:rPr>
          <w:noProof/>
        </w:rPr>
        <w:fldChar w:fldCharType="end"/>
      </w:r>
    </w:p>
    <w:p w14:paraId="42C052A3" w14:textId="64F1CAA1"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60274C75" w:rsidR="00CC04C5" w:rsidRDefault="00EA78A8" w:rsidP="00880671">
      <w:pPr>
        <w:pStyle w:val="Heading1"/>
        <w:numPr>
          <w:ilvl w:val="0"/>
          <w:numId w:val="0"/>
        </w:numPr>
      </w:pPr>
      <w:bookmarkStart w:id="1" w:name="_Toc93510909"/>
      <w:r w:rsidRPr="00631BBF">
        <w:lastRenderedPageBreak/>
        <w:t>Table of Figures</w:t>
      </w:r>
      <w:bookmarkEnd w:id="1"/>
    </w:p>
    <w:p w14:paraId="1FE0D2C9" w14:textId="1282D481" w:rsidR="000F3C70" w:rsidRDefault="000F3C70" w:rsidP="000A122F">
      <w:pPr>
        <w:pStyle w:val="IASTableOfFigures"/>
        <w:spacing w:line="240" w:lineRule="auto"/>
        <w:rPr>
          <w:lang w:val="en-US"/>
        </w:rPr>
      </w:pPr>
      <w:r>
        <w:rPr>
          <w:lang w:val="en-US"/>
        </w:rPr>
        <w:t>Figure 1.1: Simulators and AV Software Stacks………………………………………11</w:t>
      </w:r>
    </w:p>
    <w:p w14:paraId="1B395AA9" w14:textId="0888C914" w:rsidR="005E00E7" w:rsidRDefault="005E00E7" w:rsidP="000A122F">
      <w:pPr>
        <w:pStyle w:val="IASTableOfFigures"/>
        <w:spacing w:line="240" w:lineRule="auto"/>
        <w:rPr>
          <w:lang w:val="en-US"/>
        </w:rPr>
      </w:pPr>
      <w:r w:rsidRPr="00EE1986">
        <w:rPr>
          <w:lang w:val="en-US"/>
        </w:rPr>
        <w:t>Figure 2.1: Architecture of Simulators and Apollo AV software stack</w:t>
      </w:r>
      <w:r w:rsidR="00EE1986" w:rsidRPr="00EE1986">
        <w:rPr>
          <w:lang w:val="en-US"/>
        </w:rPr>
        <w:t>………………</w:t>
      </w:r>
      <w:r w:rsidR="00EE1986">
        <w:rPr>
          <w:lang w:val="en-US"/>
        </w:rPr>
        <w:t>1</w:t>
      </w:r>
      <w:r w:rsidR="00F36C6B">
        <w:rPr>
          <w:lang w:val="en-US"/>
        </w:rPr>
        <w:t>3</w:t>
      </w:r>
    </w:p>
    <w:p w14:paraId="61861390" w14:textId="4AA16DAF" w:rsidR="00C45AA9" w:rsidRPr="00EE1986" w:rsidRDefault="00C45AA9" w:rsidP="000A122F">
      <w:pPr>
        <w:pStyle w:val="IASTableOfFigures"/>
        <w:spacing w:line="240" w:lineRule="auto"/>
        <w:rPr>
          <w:lang w:val="en-US"/>
        </w:rPr>
      </w:pPr>
      <w:r>
        <w:rPr>
          <w:lang w:val="en-US"/>
        </w:rPr>
        <w:t>Figure 2.2: Proposed Approach…………………………………………………………</w:t>
      </w:r>
      <w:r w:rsidR="00F36C6B">
        <w:rPr>
          <w:lang w:val="en-US"/>
        </w:rPr>
        <w:t>19</w:t>
      </w:r>
    </w:p>
    <w:p w14:paraId="17029078" w14:textId="5F2FC67B" w:rsidR="004C4BA1" w:rsidRPr="00F22460" w:rsidRDefault="004C4BA1" w:rsidP="000A122F">
      <w:pPr>
        <w:pStyle w:val="IASTableOfFigures"/>
        <w:spacing w:line="240" w:lineRule="auto"/>
        <w:rPr>
          <w:lang w:val="en-US"/>
        </w:rPr>
      </w:pPr>
      <w:r w:rsidRPr="00F22460">
        <w:rPr>
          <w:lang w:val="en-US"/>
        </w:rPr>
        <w:t>Figure 3.1: Use case diagram</w:t>
      </w:r>
      <w:r w:rsidR="00EE1986" w:rsidRPr="00F22460">
        <w:rPr>
          <w:lang w:val="en-US"/>
        </w:rPr>
        <w:t>…………………………………………………………...2</w:t>
      </w:r>
      <w:r w:rsidR="00F36C6B">
        <w:rPr>
          <w:lang w:val="en-US"/>
        </w:rPr>
        <w:t>2</w:t>
      </w:r>
    </w:p>
    <w:p w14:paraId="35698CCB" w14:textId="5579E8E0" w:rsidR="001F5CD4" w:rsidRDefault="001F5CD4" w:rsidP="000A122F">
      <w:pPr>
        <w:pStyle w:val="IASTableOfFigures"/>
        <w:spacing w:line="240" w:lineRule="auto"/>
        <w:rPr>
          <w:lang w:val="en-US"/>
        </w:rPr>
      </w:pPr>
      <w:r w:rsidRPr="001F5CD4">
        <w:rPr>
          <w:lang w:val="en-US"/>
        </w:rPr>
        <w:t>Figure 4.1: System Architecture</w:t>
      </w:r>
      <w:r w:rsidR="00F22460">
        <w:rPr>
          <w:lang w:val="en-US"/>
        </w:rPr>
        <w:t>………………………………………………………...2</w:t>
      </w:r>
      <w:r w:rsidR="00F36C6B">
        <w:rPr>
          <w:lang w:val="en-US"/>
        </w:rPr>
        <w:t>8</w:t>
      </w:r>
    </w:p>
    <w:p w14:paraId="100CA9D0" w14:textId="18200520" w:rsidR="00F22460" w:rsidRPr="00E10BF4" w:rsidRDefault="00F22460" w:rsidP="000A122F">
      <w:pPr>
        <w:pStyle w:val="IASTableOfFigures"/>
        <w:spacing w:line="240" w:lineRule="auto"/>
        <w:rPr>
          <w:lang w:val="en-US"/>
        </w:rPr>
      </w:pPr>
      <w:r w:rsidRPr="00E10BF4">
        <w:rPr>
          <w:lang w:val="en-US"/>
        </w:rPr>
        <w:t>Figure 4.2: ERD for VTD Test Editor……………………………………………</w:t>
      </w:r>
      <w:r w:rsidR="00E10BF4" w:rsidRPr="00E10BF4">
        <w:rPr>
          <w:lang w:val="en-US"/>
        </w:rPr>
        <w:t>.</w:t>
      </w:r>
      <w:r w:rsidR="00E10BF4">
        <w:rPr>
          <w:lang w:val="en-US"/>
        </w:rPr>
        <w:t>..</w:t>
      </w:r>
      <w:r w:rsidRPr="00E10BF4">
        <w:rPr>
          <w:lang w:val="en-US"/>
        </w:rPr>
        <w:t>……2</w:t>
      </w:r>
      <w:r w:rsidR="00F36C6B">
        <w:rPr>
          <w:lang w:val="en-US"/>
        </w:rPr>
        <w:t>9</w:t>
      </w:r>
    </w:p>
    <w:p w14:paraId="006FE4B8" w14:textId="32D95C17" w:rsidR="00D348E5" w:rsidRDefault="00D348E5" w:rsidP="000A122F">
      <w:pPr>
        <w:pStyle w:val="IASTableOfFigures"/>
        <w:spacing w:line="240" w:lineRule="auto"/>
        <w:rPr>
          <w:lang w:val="en-US"/>
        </w:rPr>
      </w:pPr>
      <w:r w:rsidRPr="00E10BF4">
        <w:rPr>
          <w:lang w:val="en-US"/>
        </w:rPr>
        <w:t>Figure 4.3: ERD for VTD Connector……………………………………………</w:t>
      </w:r>
      <w:r w:rsidR="00E10BF4" w:rsidRPr="00E10BF4">
        <w:rPr>
          <w:lang w:val="en-US"/>
        </w:rPr>
        <w:t>..</w:t>
      </w:r>
      <w:r w:rsidR="00E10BF4">
        <w:rPr>
          <w:lang w:val="en-US"/>
        </w:rPr>
        <w:t>.</w:t>
      </w:r>
      <w:r w:rsidRPr="00E10BF4">
        <w:rPr>
          <w:lang w:val="en-US"/>
        </w:rPr>
        <w:t>…….</w:t>
      </w:r>
      <w:r w:rsidR="00F36C6B">
        <w:rPr>
          <w:lang w:val="en-US"/>
        </w:rPr>
        <w:t>30</w:t>
      </w:r>
    </w:p>
    <w:p w14:paraId="658CFDA4" w14:textId="64366F56" w:rsidR="00E42C6B" w:rsidRPr="004351E3" w:rsidRDefault="00E42C6B" w:rsidP="000A122F">
      <w:pPr>
        <w:pStyle w:val="IASTableOfFigures"/>
        <w:spacing w:line="240" w:lineRule="auto"/>
        <w:rPr>
          <w:lang w:val="en-US"/>
        </w:rPr>
      </w:pPr>
      <w:r w:rsidRPr="004351E3">
        <w:rPr>
          <w:lang w:val="en-US"/>
        </w:rPr>
        <w:t>Figure 4.4: VTD Interfaces [14]………………………………………</w:t>
      </w:r>
      <w:r w:rsidR="00503B24" w:rsidRPr="004351E3">
        <w:rPr>
          <w:lang w:val="en-US"/>
        </w:rPr>
        <w:t>..</w:t>
      </w:r>
      <w:r w:rsidRPr="004351E3">
        <w:rPr>
          <w:lang w:val="en-US"/>
        </w:rPr>
        <w:t>………………..3</w:t>
      </w:r>
      <w:r w:rsidR="00F36C6B">
        <w:rPr>
          <w:lang w:val="en-US"/>
        </w:rPr>
        <w:t>1</w:t>
      </w:r>
    </w:p>
    <w:p w14:paraId="60A86D4E" w14:textId="7669B8D0" w:rsidR="006266D9" w:rsidRDefault="006266D9" w:rsidP="000A122F">
      <w:pPr>
        <w:pStyle w:val="IASTableOfFigures"/>
        <w:spacing w:line="240" w:lineRule="auto"/>
        <w:rPr>
          <w:lang w:val="en-US"/>
        </w:rPr>
      </w:pPr>
      <w:r w:rsidRPr="00C644CA">
        <w:rPr>
          <w:lang w:val="en-US"/>
        </w:rPr>
        <w:t>Figure 4.5: Ego Actions Common Parameters GUI……………………</w:t>
      </w:r>
      <w:r w:rsidR="00C644CA">
        <w:rPr>
          <w:lang w:val="en-US"/>
        </w:rPr>
        <w:t>….</w:t>
      </w:r>
      <w:r w:rsidRPr="00C644CA">
        <w:rPr>
          <w:lang w:val="en-US"/>
        </w:rPr>
        <w:t>………….3</w:t>
      </w:r>
      <w:r w:rsidR="00F36C6B">
        <w:rPr>
          <w:lang w:val="en-US"/>
        </w:rPr>
        <w:t>3</w:t>
      </w:r>
    </w:p>
    <w:p w14:paraId="06200D6A" w14:textId="56320ACB" w:rsidR="001F628B" w:rsidRPr="004351E3" w:rsidRDefault="001F628B" w:rsidP="000A122F">
      <w:pPr>
        <w:pStyle w:val="IASTableOfFigures"/>
        <w:spacing w:line="240" w:lineRule="auto"/>
        <w:rPr>
          <w:lang w:val="en-US"/>
        </w:rPr>
      </w:pPr>
      <w:r w:rsidRPr="004351E3">
        <w:rPr>
          <w:lang w:val="en-US"/>
        </w:rPr>
        <w:t>Figure 4.6 Action Autonomous GUI……………………………………</w:t>
      </w:r>
      <w:r w:rsidR="00806291" w:rsidRPr="004351E3">
        <w:rPr>
          <w:lang w:val="en-US"/>
        </w:rPr>
        <w:t>…</w:t>
      </w:r>
      <w:r w:rsidRPr="004351E3">
        <w:rPr>
          <w:lang w:val="en-US"/>
        </w:rPr>
        <w:t>…………….3</w:t>
      </w:r>
      <w:r w:rsidR="00F36C6B">
        <w:rPr>
          <w:lang w:val="en-US"/>
        </w:rPr>
        <w:t>3</w:t>
      </w:r>
    </w:p>
    <w:p w14:paraId="261F89E9" w14:textId="7DD5F3DB" w:rsidR="003765DE" w:rsidRDefault="003765DE" w:rsidP="000A122F">
      <w:pPr>
        <w:pStyle w:val="IASTableOfFigures"/>
        <w:spacing w:line="240" w:lineRule="auto"/>
        <w:rPr>
          <w:lang w:val="en-US"/>
        </w:rPr>
      </w:pPr>
      <w:r w:rsidRPr="00C50EB9">
        <w:rPr>
          <w:lang w:val="en-US"/>
        </w:rPr>
        <w:t>Figure 4.</w:t>
      </w:r>
      <w:r w:rsidR="00AA3FFE">
        <w:rPr>
          <w:lang w:val="en-US"/>
        </w:rPr>
        <w:t>7</w:t>
      </w:r>
      <w:r w:rsidRPr="00C50EB9">
        <w:rPr>
          <w:lang w:val="en-US"/>
        </w:rPr>
        <w:t>: Action Lane Change GUI</w:t>
      </w:r>
      <w:r w:rsidR="00CD588E">
        <w:rPr>
          <w:lang w:val="en-US"/>
        </w:rPr>
        <w:t>…………………………</w:t>
      </w:r>
      <w:r w:rsidR="007F6F87">
        <w:rPr>
          <w:lang w:val="en-US"/>
        </w:rPr>
        <w:t>…</w:t>
      </w:r>
      <w:r w:rsidR="00CD588E">
        <w:rPr>
          <w:lang w:val="en-US"/>
        </w:rPr>
        <w:t>……………………..3</w:t>
      </w:r>
      <w:r w:rsidR="00F36C6B">
        <w:rPr>
          <w:lang w:val="en-US"/>
        </w:rPr>
        <w:t>4</w:t>
      </w:r>
    </w:p>
    <w:p w14:paraId="5C657F29" w14:textId="54467909" w:rsidR="0070176F" w:rsidRDefault="0070176F" w:rsidP="000A122F">
      <w:pPr>
        <w:pStyle w:val="IASTableOfFigures"/>
        <w:spacing w:line="240" w:lineRule="auto"/>
        <w:rPr>
          <w:lang w:val="en-US"/>
        </w:rPr>
      </w:pPr>
      <w:r w:rsidRPr="00843F2E">
        <w:rPr>
          <w:lang w:val="en-US"/>
        </w:rPr>
        <w:t>Figure 4.8: Action Speed Change GUI……………………………………………</w:t>
      </w:r>
      <w:r w:rsidR="00843F2E">
        <w:rPr>
          <w:lang w:val="en-US"/>
        </w:rPr>
        <w:t>…</w:t>
      </w:r>
      <w:r w:rsidRPr="00843F2E">
        <w:rPr>
          <w:lang w:val="en-US"/>
        </w:rPr>
        <w:t>…3</w:t>
      </w:r>
      <w:r w:rsidR="00F36C6B">
        <w:rPr>
          <w:lang w:val="en-US"/>
        </w:rPr>
        <w:t>5</w:t>
      </w:r>
    </w:p>
    <w:p w14:paraId="59803E82" w14:textId="0416B01E" w:rsidR="00A62EB6" w:rsidRPr="004351E3" w:rsidRDefault="00A62EB6" w:rsidP="000A122F">
      <w:pPr>
        <w:pStyle w:val="IASTableOfFigures"/>
        <w:spacing w:line="240" w:lineRule="auto"/>
        <w:rPr>
          <w:lang w:val="en-US"/>
        </w:rPr>
      </w:pPr>
      <w:r w:rsidRPr="004351E3">
        <w:rPr>
          <w:lang w:val="en-US"/>
        </w:rPr>
        <w:t>Figure 4.9: RDBSniffer Usage…………………………………..………………………3</w:t>
      </w:r>
      <w:r w:rsidR="00F36C6B">
        <w:rPr>
          <w:lang w:val="en-US"/>
        </w:rPr>
        <w:t>6</w:t>
      </w:r>
    </w:p>
    <w:p w14:paraId="6F41CBF7" w14:textId="40D78D75" w:rsidR="00C348C4" w:rsidRPr="0033667B" w:rsidRDefault="00C348C4" w:rsidP="000A122F">
      <w:pPr>
        <w:pStyle w:val="IASTableOfFigures"/>
        <w:spacing w:line="240" w:lineRule="auto"/>
        <w:rPr>
          <w:lang w:val="en-US"/>
        </w:rPr>
      </w:pPr>
      <w:r w:rsidRPr="0033667B">
        <w:rPr>
          <w:lang w:val="en-US"/>
        </w:rPr>
        <w:t>Figure 5.1: Ego Actions Driver Selection………………………</w:t>
      </w:r>
      <w:r w:rsidR="0033667B">
        <w:rPr>
          <w:lang w:val="en-US"/>
        </w:rPr>
        <w:t>…</w:t>
      </w:r>
      <w:r w:rsidRPr="0033667B">
        <w:rPr>
          <w:lang w:val="en-US"/>
        </w:rPr>
        <w:t>……………………3</w:t>
      </w:r>
      <w:r w:rsidR="00F36C6B">
        <w:rPr>
          <w:lang w:val="en-US"/>
        </w:rPr>
        <w:t>8</w:t>
      </w:r>
    </w:p>
    <w:p w14:paraId="1EB99288" w14:textId="3517E6E3" w:rsidR="00C348C4" w:rsidRPr="004351E3" w:rsidRDefault="00C348C4" w:rsidP="000A122F">
      <w:pPr>
        <w:pStyle w:val="IASTableOfFigures"/>
        <w:spacing w:line="240" w:lineRule="auto"/>
        <w:rPr>
          <w:lang w:val="en-US"/>
        </w:rPr>
      </w:pPr>
      <w:r w:rsidRPr="004351E3">
        <w:rPr>
          <w:lang w:val="en-US"/>
        </w:rPr>
        <w:t>Figure 5.2: Ego Action Autonomous…………………………</w:t>
      </w:r>
      <w:r w:rsidR="0033667B" w:rsidRPr="004351E3">
        <w:rPr>
          <w:lang w:val="en-US"/>
        </w:rPr>
        <w:t>…</w:t>
      </w:r>
      <w:r w:rsidRPr="004351E3">
        <w:rPr>
          <w:lang w:val="en-US"/>
        </w:rPr>
        <w:t>………………………3</w:t>
      </w:r>
      <w:r w:rsidR="00F36C6B">
        <w:rPr>
          <w:lang w:val="en-US"/>
        </w:rPr>
        <w:t>8</w:t>
      </w:r>
    </w:p>
    <w:p w14:paraId="388EC174" w14:textId="5B912171" w:rsidR="009D0E6F" w:rsidRDefault="009D0E6F" w:rsidP="000A122F">
      <w:pPr>
        <w:pStyle w:val="IASTableOfFigures"/>
        <w:spacing w:line="240" w:lineRule="auto"/>
        <w:rPr>
          <w:lang w:val="en-US"/>
        </w:rPr>
      </w:pPr>
      <w:r w:rsidRPr="00DE45E8">
        <w:rPr>
          <w:lang w:val="en-US"/>
        </w:rPr>
        <w:t>Figure 5.3: Ego Action Lane Change………………………………</w:t>
      </w:r>
      <w:r w:rsidR="00DE45E8">
        <w:rPr>
          <w:lang w:val="en-US"/>
        </w:rPr>
        <w:t>…</w:t>
      </w:r>
      <w:r w:rsidRPr="00DE45E8">
        <w:rPr>
          <w:lang w:val="en-US"/>
        </w:rPr>
        <w:t>………………..3</w:t>
      </w:r>
      <w:r w:rsidR="00F36C6B">
        <w:rPr>
          <w:lang w:val="en-US"/>
        </w:rPr>
        <w:t>9</w:t>
      </w:r>
    </w:p>
    <w:p w14:paraId="003E4BC6" w14:textId="74C6E4D9" w:rsidR="006A66A1" w:rsidRPr="004351E3" w:rsidRDefault="006A66A1" w:rsidP="000A122F">
      <w:pPr>
        <w:pStyle w:val="IASTableOfFigures"/>
        <w:spacing w:line="240" w:lineRule="auto"/>
        <w:rPr>
          <w:lang w:val="en-US"/>
        </w:rPr>
      </w:pPr>
      <w:r w:rsidRPr="004351E3">
        <w:rPr>
          <w:lang w:val="en-US"/>
        </w:rPr>
        <w:t>Figure 5.4: Results for section 5.1……………………………………</w:t>
      </w:r>
      <w:r w:rsidR="00521B4C" w:rsidRPr="004351E3">
        <w:rPr>
          <w:lang w:val="en-US"/>
        </w:rPr>
        <w:t>…</w:t>
      </w:r>
      <w:r w:rsidRPr="004351E3">
        <w:rPr>
          <w:lang w:val="en-US"/>
        </w:rPr>
        <w:t>……………...</w:t>
      </w:r>
      <w:r w:rsidR="00F36C6B">
        <w:rPr>
          <w:lang w:val="en-US"/>
        </w:rPr>
        <w:t>40</w:t>
      </w:r>
    </w:p>
    <w:p w14:paraId="778B9495" w14:textId="5DB30CF3" w:rsidR="003B4970" w:rsidRPr="004351E3" w:rsidRDefault="003B4970" w:rsidP="000A122F">
      <w:pPr>
        <w:pStyle w:val="IASTableOfFigures"/>
        <w:spacing w:line="240" w:lineRule="auto"/>
        <w:rPr>
          <w:lang w:val="en-US"/>
        </w:rPr>
      </w:pPr>
      <w:r w:rsidRPr="004351E3">
        <w:rPr>
          <w:lang w:val="en-US"/>
        </w:rPr>
        <w:t>Figure 5.5: Results for section 5.2………………………</w:t>
      </w:r>
      <w:r w:rsidR="000F6390" w:rsidRPr="004351E3">
        <w:rPr>
          <w:lang w:val="en-US"/>
        </w:rPr>
        <w:t>…</w:t>
      </w:r>
      <w:r w:rsidRPr="004351E3">
        <w:rPr>
          <w:lang w:val="en-US"/>
        </w:rPr>
        <w:t>…………………………</w:t>
      </w:r>
      <w:r w:rsidR="00A80B65">
        <w:rPr>
          <w:lang w:val="en-US"/>
        </w:rPr>
        <w:t>…</w:t>
      </w:r>
      <w:r w:rsidRPr="004351E3">
        <w:rPr>
          <w:lang w:val="en-US"/>
        </w:rPr>
        <w:t>4</w:t>
      </w:r>
      <w:r w:rsidR="00F36C6B">
        <w:rPr>
          <w:lang w:val="en-US"/>
        </w:rPr>
        <w:t>1</w:t>
      </w:r>
    </w:p>
    <w:p w14:paraId="357B6703" w14:textId="5CABB310" w:rsidR="00537EA6" w:rsidRPr="004351E3" w:rsidRDefault="00537EA6" w:rsidP="000A122F">
      <w:pPr>
        <w:pStyle w:val="IASTableOfFigures"/>
        <w:spacing w:line="240" w:lineRule="auto"/>
        <w:rPr>
          <w:lang w:val="en-US"/>
        </w:rPr>
      </w:pPr>
      <w:r w:rsidRPr="004351E3">
        <w:rPr>
          <w:lang w:val="en-US"/>
        </w:rPr>
        <w:t>Figure 5.6: Comfortable Driver Selection……………………</w:t>
      </w:r>
      <w:r w:rsidR="001C4F3B" w:rsidRPr="004351E3">
        <w:rPr>
          <w:lang w:val="en-US"/>
        </w:rPr>
        <w:t>…</w:t>
      </w:r>
      <w:r w:rsidRPr="004351E3">
        <w:rPr>
          <w:lang w:val="en-US"/>
        </w:rPr>
        <w:t>………………………4</w:t>
      </w:r>
      <w:r w:rsidR="00F36C6B">
        <w:rPr>
          <w:lang w:val="en-US"/>
        </w:rPr>
        <w:t>2</w:t>
      </w:r>
    </w:p>
    <w:p w14:paraId="3265D97B" w14:textId="0BDCDBCB" w:rsidR="006C7CDC" w:rsidRDefault="006C7CDC" w:rsidP="000A122F">
      <w:pPr>
        <w:pStyle w:val="IASTableOfFigures"/>
        <w:spacing w:line="240" w:lineRule="auto"/>
        <w:rPr>
          <w:lang w:val="en-US"/>
        </w:rPr>
      </w:pPr>
      <w:r w:rsidRPr="004351E3">
        <w:rPr>
          <w:lang w:val="en-US"/>
        </w:rPr>
        <w:t>Figure 5.7: Results of section 5.3………………………………………</w:t>
      </w:r>
      <w:r w:rsidR="00544D79" w:rsidRPr="004351E3">
        <w:rPr>
          <w:lang w:val="en-US"/>
        </w:rPr>
        <w:t>…</w:t>
      </w:r>
      <w:r w:rsidRPr="004351E3">
        <w:rPr>
          <w:lang w:val="en-US"/>
        </w:rPr>
        <w:t>…………….4</w:t>
      </w:r>
      <w:r w:rsidR="00790C71" w:rsidRPr="004351E3">
        <w:rPr>
          <w:lang w:val="en-US"/>
        </w:rPr>
        <w:t>2</w:t>
      </w:r>
    </w:p>
    <w:p w14:paraId="32E8B737" w14:textId="1AC87597" w:rsidR="002662F6" w:rsidRPr="000F3C70" w:rsidRDefault="002662F6" w:rsidP="000A122F">
      <w:pPr>
        <w:pStyle w:val="IASFigureCaption"/>
        <w:spacing w:line="240" w:lineRule="auto"/>
        <w:ind w:left="0" w:firstLine="0"/>
        <w:rPr>
          <w:rFonts w:cs="Arial"/>
          <w:b w:val="0"/>
          <w:noProof/>
        </w:rPr>
      </w:pPr>
      <w:r w:rsidRPr="000F3C70">
        <w:rPr>
          <w:rFonts w:cs="Arial"/>
          <w:b w:val="0"/>
          <w:noProof/>
        </w:rPr>
        <w:t>Figure 6.1: Example of requirements traceability [32]</w:t>
      </w:r>
      <w:r w:rsidRPr="000F3C70">
        <w:rPr>
          <w:rFonts w:cs="Arial"/>
          <w:b w:val="0"/>
          <w:noProof/>
        </w:rPr>
        <w:t>…………………………………44</w:t>
      </w:r>
    </w:p>
    <w:p w14:paraId="687E1878" w14:textId="465DB219" w:rsidR="00555055" w:rsidRDefault="00555055" w:rsidP="000A122F">
      <w:pPr>
        <w:pStyle w:val="IASTableOfFigures"/>
        <w:spacing w:line="240" w:lineRule="auto"/>
        <w:rPr>
          <w:lang w:val="en-US"/>
        </w:rPr>
      </w:pPr>
      <w:r w:rsidRPr="004C4726">
        <w:rPr>
          <w:lang w:val="en-US"/>
        </w:rPr>
        <w:t>Figure 6.</w:t>
      </w:r>
      <w:r w:rsidR="000A4900">
        <w:rPr>
          <w:lang w:val="en-US"/>
        </w:rPr>
        <w:t>2</w:t>
      </w:r>
      <w:r w:rsidRPr="004C4726">
        <w:rPr>
          <w:lang w:val="en-US"/>
        </w:rPr>
        <w:t>: Robo-Test Cognitive Testing Architecture [21]…………</w:t>
      </w:r>
      <w:r w:rsidR="004C4726" w:rsidRPr="004C4726">
        <w:rPr>
          <w:lang w:val="en-US"/>
        </w:rPr>
        <w:t>….</w:t>
      </w:r>
      <w:r w:rsidR="004C4726">
        <w:rPr>
          <w:lang w:val="en-US"/>
        </w:rPr>
        <w:t>.</w:t>
      </w:r>
      <w:r w:rsidRPr="004C4726">
        <w:rPr>
          <w:lang w:val="en-US"/>
        </w:rPr>
        <w:t>……………4</w:t>
      </w:r>
      <w:r w:rsidR="00F36C6B">
        <w:rPr>
          <w:lang w:val="en-US"/>
        </w:rPr>
        <w:t>5</w:t>
      </w:r>
    </w:p>
    <w:p w14:paraId="646419E1" w14:textId="23180E82" w:rsidR="00C348C4" w:rsidRPr="00C348C4" w:rsidRDefault="00517DA4" w:rsidP="000A122F">
      <w:pPr>
        <w:pStyle w:val="IASTableOfFigures"/>
        <w:spacing w:line="240" w:lineRule="auto"/>
        <w:rPr>
          <w:lang w:val="en-US"/>
        </w:rPr>
      </w:pPr>
      <w:r w:rsidRPr="009303A7">
        <w:rPr>
          <w:lang w:val="en-US"/>
        </w:rPr>
        <w:t>Figure 6.</w:t>
      </w:r>
      <w:r w:rsidR="000A4900">
        <w:rPr>
          <w:lang w:val="en-US"/>
        </w:rPr>
        <w:t>3</w:t>
      </w:r>
      <w:r w:rsidRPr="009303A7">
        <w:rPr>
          <w:lang w:val="en-US"/>
        </w:rPr>
        <w:t>: Server and RDF concept for traceability……………</w:t>
      </w:r>
      <w:r w:rsidR="002A65BA">
        <w:rPr>
          <w:lang w:val="en-US"/>
        </w:rPr>
        <w:t>.</w:t>
      </w:r>
      <w:r w:rsidRPr="009303A7">
        <w:rPr>
          <w:lang w:val="en-US"/>
        </w:rPr>
        <w:t>……</w:t>
      </w:r>
      <w:r w:rsidR="009303A7">
        <w:rPr>
          <w:lang w:val="en-US"/>
        </w:rPr>
        <w:t>…..</w:t>
      </w:r>
      <w:r w:rsidRPr="009303A7">
        <w:rPr>
          <w:lang w:val="en-US"/>
        </w:rPr>
        <w:t>…………..4</w:t>
      </w:r>
      <w:r w:rsidR="00F36C6B">
        <w:rPr>
          <w:lang w:val="en-US"/>
        </w:rPr>
        <w:t>9</w:t>
      </w:r>
    </w:p>
    <w:p w14:paraId="732EA062" w14:textId="029A1464" w:rsidR="00C9658B" w:rsidRPr="00C348C4" w:rsidRDefault="00C9658B" w:rsidP="000A122F">
      <w:pPr>
        <w:pStyle w:val="IASTableOfFigures"/>
        <w:spacing w:line="240" w:lineRule="auto"/>
        <w:rPr>
          <w:lang w:val="en-US"/>
        </w:rPr>
      </w:pPr>
      <w:r w:rsidRPr="009303A7">
        <w:rPr>
          <w:lang w:val="en-US"/>
        </w:rPr>
        <w:t xml:space="preserve">Figure </w:t>
      </w:r>
      <w:r w:rsidR="009364E7">
        <w:rPr>
          <w:lang w:val="en-US"/>
        </w:rPr>
        <w:t>7</w:t>
      </w:r>
      <w:r w:rsidRPr="009303A7">
        <w:rPr>
          <w:lang w:val="en-US"/>
        </w:rPr>
        <w:t>.</w:t>
      </w:r>
      <w:r w:rsidR="009364E7">
        <w:rPr>
          <w:lang w:val="en-US"/>
        </w:rPr>
        <w:t>1</w:t>
      </w:r>
      <w:r w:rsidRPr="009303A7">
        <w:rPr>
          <w:lang w:val="en-US"/>
        </w:rPr>
        <w:t xml:space="preserve">: </w:t>
      </w:r>
      <w:r w:rsidR="0057250B">
        <w:rPr>
          <w:lang w:val="en-US"/>
        </w:rPr>
        <w:t>Project Selection in VTD</w:t>
      </w:r>
      <w:r w:rsidRPr="009303A7">
        <w:rPr>
          <w:lang w:val="en-US"/>
        </w:rPr>
        <w:t>……………</w:t>
      </w:r>
      <w:r>
        <w:rPr>
          <w:lang w:val="en-US"/>
        </w:rPr>
        <w:t>.</w:t>
      </w:r>
      <w:r w:rsidRPr="009303A7">
        <w:rPr>
          <w:lang w:val="en-US"/>
        </w:rPr>
        <w:t>……</w:t>
      </w:r>
      <w:r>
        <w:rPr>
          <w:lang w:val="en-US"/>
        </w:rPr>
        <w:t>…..</w:t>
      </w:r>
      <w:r w:rsidRPr="009303A7">
        <w:rPr>
          <w:lang w:val="en-US"/>
        </w:rPr>
        <w:t>…</w:t>
      </w:r>
      <w:r w:rsidR="0057250B">
        <w:rPr>
          <w:lang w:val="en-US"/>
        </w:rPr>
        <w:t>………………..</w:t>
      </w:r>
      <w:r w:rsidRPr="009303A7">
        <w:rPr>
          <w:lang w:val="en-US"/>
        </w:rPr>
        <w:t>………..</w:t>
      </w:r>
      <w:r w:rsidR="0057250B">
        <w:rPr>
          <w:lang w:val="en-US"/>
        </w:rPr>
        <w:t>5</w:t>
      </w:r>
      <w:r w:rsidR="00F36C6B">
        <w:rPr>
          <w:lang w:val="en-US"/>
        </w:rPr>
        <w:t>2</w:t>
      </w:r>
    </w:p>
    <w:p w14:paraId="5ECBCED4" w14:textId="454B9608" w:rsidR="00C9658B" w:rsidRPr="00C348C4" w:rsidRDefault="00C9658B" w:rsidP="000A122F">
      <w:pPr>
        <w:pStyle w:val="IASTableOfFigures"/>
        <w:spacing w:line="240" w:lineRule="auto"/>
        <w:rPr>
          <w:lang w:val="en-US"/>
        </w:rPr>
      </w:pPr>
      <w:r w:rsidRPr="009303A7">
        <w:rPr>
          <w:lang w:val="en-US"/>
        </w:rPr>
        <w:t xml:space="preserve">Figure </w:t>
      </w:r>
      <w:r w:rsidR="009364E7">
        <w:rPr>
          <w:lang w:val="en-US"/>
        </w:rPr>
        <w:t>7</w:t>
      </w:r>
      <w:r w:rsidRPr="009303A7">
        <w:rPr>
          <w:lang w:val="en-US"/>
        </w:rPr>
        <w:t xml:space="preserve">.2: </w:t>
      </w:r>
      <w:r w:rsidR="0057250B">
        <w:rPr>
          <w:lang w:val="en-US"/>
        </w:rPr>
        <w:t>Activati</w:t>
      </w:r>
      <w:r w:rsidR="00BA1AE6">
        <w:rPr>
          <w:lang w:val="en-US"/>
        </w:rPr>
        <w:t>e</w:t>
      </w:r>
      <w:r w:rsidR="0057250B">
        <w:rPr>
          <w:lang w:val="en-US"/>
        </w:rPr>
        <w:t xml:space="preserve"> Virtual Environment</w:t>
      </w:r>
      <w:r w:rsidRPr="009303A7">
        <w:rPr>
          <w:lang w:val="en-US"/>
        </w:rPr>
        <w:t>……………</w:t>
      </w:r>
      <w:r>
        <w:rPr>
          <w:lang w:val="en-US"/>
        </w:rPr>
        <w:t>.</w:t>
      </w:r>
      <w:r w:rsidRPr="009303A7">
        <w:rPr>
          <w:lang w:val="en-US"/>
        </w:rPr>
        <w:t>…</w:t>
      </w:r>
      <w:r w:rsidR="0057250B">
        <w:rPr>
          <w:lang w:val="en-US"/>
        </w:rPr>
        <w:t>……</w:t>
      </w:r>
      <w:r w:rsidR="00BA1AE6">
        <w:rPr>
          <w:lang w:val="en-US"/>
        </w:rPr>
        <w:t>…..</w:t>
      </w:r>
      <w:r w:rsidR="0057250B">
        <w:rPr>
          <w:lang w:val="en-US"/>
        </w:rPr>
        <w:t>…</w:t>
      </w:r>
      <w:r w:rsidRPr="009303A7">
        <w:rPr>
          <w:lang w:val="en-US"/>
        </w:rPr>
        <w:t>…</w:t>
      </w:r>
      <w:r>
        <w:rPr>
          <w:lang w:val="en-US"/>
        </w:rPr>
        <w:t>…..</w:t>
      </w:r>
      <w:r w:rsidRPr="009303A7">
        <w:rPr>
          <w:lang w:val="en-US"/>
        </w:rPr>
        <w:t>…………..</w:t>
      </w:r>
      <w:r w:rsidR="0057250B">
        <w:rPr>
          <w:lang w:val="en-US"/>
        </w:rPr>
        <w:t>5</w:t>
      </w:r>
      <w:r w:rsidR="00F36C6B">
        <w:rPr>
          <w:lang w:val="en-US"/>
        </w:rPr>
        <w:t>3</w:t>
      </w:r>
    </w:p>
    <w:p w14:paraId="40E0E1B3" w14:textId="24CC56F1" w:rsidR="001A58AB" w:rsidRPr="005E00E7" w:rsidRDefault="00C9658B" w:rsidP="000A122F">
      <w:pPr>
        <w:pStyle w:val="IASTableOfFigures"/>
        <w:spacing w:line="240" w:lineRule="auto"/>
        <w:rPr>
          <w:lang w:val="en-US"/>
        </w:rPr>
      </w:pPr>
      <w:r w:rsidRPr="009303A7">
        <w:rPr>
          <w:lang w:val="en-US"/>
        </w:rPr>
        <w:t xml:space="preserve">Figure </w:t>
      </w:r>
      <w:r w:rsidR="009364E7">
        <w:rPr>
          <w:lang w:val="en-US"/>
        </w:rPr>
        <w:t>7</w:t>
      </w:r>
      <w:r w:rsidRPr="009303A7">
        <w:rPr>
          <w:lang w:val="en-US"/>
        </w:rPr>
        <w:t>.</w:t>
      </w:r>
      <w:r w:rsidR="009364E7">
        <w:rPr>
          <w:lang w:val="en-US"/>
        </w:rPr>
        <w:t>3</w:t>
      </w:r>
      <w:r w:rsidRPr="009303A7">
        <w:rPr>
          <w:lang w:val="en-US"/>
        </w:rPr>
        <w:t xml:space="preserve">: </w:t>
      </w:r>
      <w:r w:rsidR="00BA1AE6">
        <w:rPr>
          <w:lang w:val="en-US"/>
        </w:rPr>
        <w:t>Saving a Test Result…………………….</w:t>
      </w:r>
      <w:r w:rsidRPr="009303A7">
        <w:rPr>
          <w:lang w:val="en-US"/>
        </w:rPr>
        <w:t>……………</w:t>
      </w:r>
      <w:r>
        <w:rPr>
          <w:lang w:val="en-US"/>
        </w:rPr>
        <w:t>.</w:t>
      </w:r>
      <w:r w:rsidRPr="009303A7">
        <w:rPr>
          <w:lang w:val="en-US"/>
        </w:rPr>
        <w:t>……</w:t>
      </w:r>
      <w:r>
        <w:rPr>
          <w:lang w:val="en-US"/>
        </w:rPr>
        <w:t>…..</w:t>
      </w:r>
      <w:r w:rsidRPr="009303A7">
        <w:rPr>
          <w:lang w:val="en-US"/>
        </w:rPr>
        <w:t>…………..</w:t>
      </w:r>
      <w:r w:rsidR="0057250B">
        <w:rPr>
          <w:lang w:val="en-US"/>
        </w:rPr>
        <w:t>5</w:t>
      </w:r>
      <w:r w:rsidR="00F36C6B">
        <w:rPr>
          <w:lang w:val="en-US"/>
        </w:rPr>
        <w:t>4</w:t>
      </w:r>
    </w:p>
    <w:p w14:paraId="12D9E3D0" w14:textId="3E2474A9" w:rsidR="008A186F" w:rsidRDefault="008A186F" w:rsidP="008A186F">
      <w:pPr>
        <w:pStyle w:val="Heading1"/>
        <w:numPr>
          <w:ilvl w:val="0"/>
          <w:numId w:val="0"/>
        </w:numPr>
        <w:ind w:left="567" w:hanging="567"/>
      </w:pPr>
      <w:bookmarkStart w:id="2" w:name="_Toc93510910"/>
      <w:r>
        <w:lastRenderedPageBreak/>
        <w:t>Table of Tables</w:t>
      </w:r>
      <w:bookmarkEnd w:id="2"/>
    </w:p>
    <w:p w14:paraId="179C549C" w14:textId="74D602A2" w:rsidR="00A1460A" w:rsidRDefault="00E77A64" w:rsidP="00ED68C1">
      <w:pPr>
        <w:pStyle w:val="IASTableOfFigures"/>
        <w:rPr>
          <w:lang w:val="en-US"/>
        </w:rPr>
      </w:pPr>
      <w:r>
        <w:rPr>
          <w:lang w:val="en-US"/>
        </w:rPr>
        <w:t>Table 2.1: Simulators and Interface Support………………………………</w:t>
      </w:r>
      <w:r w:rsidR="00FD2894">
        <w:rPr>
          <w:lang w:val="en-US"/>
        </w:rPr>
        <w:t>.</w:t>
      </w:r>
      <w:r>
        <w:rPr>
          <w:lang w:val="en-US"/>
        </w:rPr>
        <w:t>…</w:t>
      </w:r>
      <w:r w:rsidR="00ED68C1">
        <w:rPr>
          <w:lang w:val="en-US"/>
        </w:rPr>
        <w:t>.</w:t>
      </w:r>
      <w:r>
        <w:rPr>
          <w:lang w:val="en-US"/>
        </w:rPr>
        <w:t>………1</w:t>
      </w:r>
      <w:r w:rsidR="00956E9D">
        <w:rPr>
          <w:lang w:val="en-US"/>
        </w:rPr>
        <w:t>5</w:t>
      </w:r>
    </w:p>
    <w:p w14:paraId="66AA1E9D" w14:textId="36CE08A1" w:rsidR="00E77A64" w:rsidRDefault="00D02391" w:rsidP="00ED68C1">
      <w:pPr>
        <w:pStyle w:val="IASTableOfFigures"/>
        <w:rPr>
          <w:lang w:val="en-US"/>
        </w:rPr>
      </w:pPr>
      <w:r>
        <w:rPr>
          <w:lang w:val="en-US"/>
        </w:rPr>
        <w:t>Table 2.2: AV Stacks and Interface Support…………………………………</w:t>
      </w:r>
      <w:r w:rsidR="00FD2894">
        <w:rPr>
          <w:lang w:val="en-US"/>
        </w:rPr>
        <w:t>.</w:t>
      </w:r>
      <w:r w:rsidR="00ED68C1">
        <w:rPr>
          <w:lang w:val="en-US"/>
        </w:rPr>
        <w:t>.</w:t>
      </w:r>
      <w:r>
        <w:rPr>
          <w:lang w:val="en-US"/>
        </w:rPr>
        <w:t>………1</w:t>
      </w:r>
      <w:r w:rsidR="00956E9D">
        <w:rPr>
          <w:lang w:val="en-US"/>
        </w:rPr>
        <w:t>5</w:t>
      </w:r>
    </w:p>
    <w:p w14:paraId="50765E3F" w14:textId="0D9BC15C" w:rsidR="00E51232" w:rsidRDefault="00E51232" w:rsidP="00ED68C1">
      <w:pPr>
        <w:pStyle w:val="IASTableOfFigures"/>
        <w:rPr>
          <w:lang w:val="en-US"/>
        </w:rPr>
      </w:pPr>
      <w:r>
        <w:rPr>
          <w:lang w:val="en-US"/>
        </w:rPr>
        <w:t>Table 2.3: Comparison between ROS and ROS2 [10]………………………</w:t>
      </w:r>
      <w:r w:rsidR="00ED68C1">
        <w:rPr>
          <w:lang w:val="en-US"/>
        </w:rPr>
        <w:t>.</w:t>
      </w:r>
      <w:r>
        <w:rPr>
          <w:lang w:val="en-US"/>
        </w:rPr>
        <w:t>………1</w:t>
      </w:r>
      <w:r w:rsidR="00956E9D">
        <w:rPr>
          <w:lang w:val="en-US"/>
        </w:rPr>
        <w:t>6</w:t>
      </w:r>
    </w:p>
    <w:p w14:paraId="5F974D62" w14:textId="0D48C661" w:rsidR="00BA1A7E" w:rsidRDefault="00BA1A7E" w:rsidP="00ED68C1">
      <w:pPr>
        <w:pStyle w:val="IASTableOfFigures"/>
        <w:rPr>
          <w:lang w:val="en-US"/>
        </w:rPr>
      </w:pPr>
      <w:r>
        <w:rPr>
          <w:lang w:val="en-US"/>
        </w:rPr>
        <w:t>Table 3.1: Use Case ‘Select Driver Type’ description………………………………..2</w:t>
      </w:r>
      <w:r w:rsidR="00956E9D">
        <w:rPr>
          <w:lang w:val="en-US"/>
        </w:rPr>
        <w:t>3</w:t>
      </w:r>
    </w:p>
    <w:p w14:paraId="15912933" w14:textId="5FDF3051" w:rsidR="00BA1A7E" w:rsidRDefault="00BA1A7E" w:rsidP="00ED68C1">
      <w:pPr>
        <w:pStyle w:val="IASTableOfFigures"/>
        <w:rPr>
          <w:lang w:val="en-US"/>
        </w:rPr>
      </w:pPr>
      <w:r>
        <w:rPr>
          <w:lang w:val="en-US"/>
        </w:rPr>
        <w:t>Table 3.2: Use Case ‘Add Player Actions’ description……………………</w:t>
      </w:r>
      <w:r w:rsidR="00ED68C1">
        <w:rPr>
          <w:lang w:val="en-US"/>
        </w:rPr>
        <w:t>.</w:t>
      </w:r>
      <w:r>
        <w:rPr>
          <w:lang w:val="en-US"/>
        </w:rPr>
        <w:t>………….2</w:t>
      </w:r>
      <w:r w:rsidR="00956E9D">
        <w:rPr>
          <w:lang w:val="en-US"/>
        </w:rPr>
        <w:t>4</w:t>
      </w:r>
    </w:p>
    <w:p w14:paraId="2D50BF16" w14:textId="07C9DFD5" w:rsidR="00BA1A7E" w:rsidRDefault="001C361D" w:rsidP="00ED68C1">
      <w:pPr>
        <w:pStyle w:val="IASTableOfFigures"/>
        <w:rPr>
          <w:lang w:val="en-US"/>
        </w:rPr>
      </w:pPr>
      <w:r>
        <w:rPr>
          <w:lang w:val="en-US"/>
        </w:rPr>
        <w:t>Table 4.1: Additional URLs for ‘vtdtesteditor’ application…………………………….3</w:t>
      </w:r>
      <w:r w:rsidR="00956E9D">
        <w:rPr>
          <w:lang w:val="en-US"/>
        </w:rPr>
        <w:t>2</w:t>
      </w:r>
    </w:p>
    <w:p w14:paraId="16ABFC93" w14:textId="2298391F" w:rsidR="001C361D" w:rsidRDefault="001C361D" w:rsidP="00ED68C1">
      <w:pPr>
        <w:pStyle w:val="IASTableOfFigures"/>
        <w:rPr>
          <w:lang w:val="en-US"/>
        </w:rPr>
      </w:pPr>
      <w:r>
        <w:rPr>
          <w:lang w:val="en-US"/>
        </w:rPr>
        <w:t>Table 4.2: Additional database tables for ‘vtdtesteditor’…………………</w:t>
      </w:r>
      <w:r w:rsidR="00ED68C1">
        <w:rPr>
          <w:lang w:val="en-US"/>
        </w:rPr>
        <w:t>.</w:t>
      </w:r>
      <w:r>
        <w:rPr>
          <w:lang w:val="en-US"/>
        </w:rPr>
        <w:t>…………..3</w:t>
      </w:r>
      <w:r w:rsidR="00956E9D">
        <w:rPr>
          <w:lang w:val="en-US"/>
        </w:rPr>
        <w:t>2</w:t>
      </w:r>
    </w:p>
    <w:p w14:paraId="55A99464" w14:textId="1695B808" w:rsidR="00E04868" w:rsidRDefault="00E04868" w:rsidP="00ED68C1">
      <w:pPr>
        <w:pStyle w:val="IASTableOfFigures"/>
        <w:rPr>
          <w:lang w:val="en-US"/>
        </w:rPr>
      </w:pPr>
      <w:r>
        <w:rPr>
          <w:lang w:val="en-US"/>
        </w:rPr>
        <w:t>Table 4.3: Additional tables for ‘VTDConnector’………………………………………3</w:t>
      </w:r>
      <w:r w:rsidR="00956E9D">
        <w:rPr>
          <w:lang w:val="en-US"/>
        </w:rPr>
        <w:t>6</w:t>
      </w:r>
    </w:p>
    <w:p w14:paraId="134E7EDD" w14:textId="0F0D009C" w:rsidR="00E04868" w:rsidRDefault="00E04868" w:rsidP="00ED68C1">
      <w:pPr>
        <w:pStyle w:val="IASTableOfFigures"/>
        <w:rPr>
          <w:lang w:val="en-US"/>
        </w:rPr>
      </w:pPr>
      <w:r>
        <w:rPr>
          <w:lang w:val="en-US"/>
        </w:rPr>
        <w:t>Table 4.4: Additional functions for ‘VTDConnector’…………………………………..3</w:t>
      </w:r>
      <w:r w:rsidR="00956E9D">
        <w:rPr>
          <w:lang w:val="en-US"/>
        </w:rPr>
        <w:t>7</w:t>
      </w:r>
    </w:p>
    <w:p w14:paraId="52C8BCCF" w14:textId="3B9A3024" w:rsidR="00506F43" w:rsidRDefault="008E6BED" w:rsidP="00ED68C1">
      <w:pPr>
        <w:pStyle w:val="IASTableOfFigures"/>
        <w:rPr>
          <w:lang w:val="en-US"/>
        </w:rPr>
      </w:pPr>
      <w:r>
        <w:rPr>
          <w:lang w:val="en-US"/>
        </w:rPr>
        <w:t>Table 6.1: Literature Review for Traceability methods……………………………….4</w:t>
      </w:r>
      <w:r w:rsidR="00956E9D">
        <w:rPr>
          <w:lang w:val="en-US"/>
        </w:rPr>
        <w:t>6</w:t>
      </w:r>
    </w:p>
    <w:p w14:paraId="37064F6F" w14:textId="18955E39" w:rsidR="008E6BED" w:rsidRDefault="008E6BED" w:rsidP="00ED68C1">
      <w:pPr>
        <w:pStyle w:val="IASTableOfFigures"/>
        <w:rPr>
          <w:lang w:val="en-US"/>
        </w:rPr>
      </w:pPr>
      <w:r>
        <w:rPr>
          <w:lang w:val="en-US"/>
        </w:rPr>
        <w:t>Table 6.2: Possible Traceability approaches………………………………………….4</w:t>
      </w:r>
      <w:r w:rsidR="00956E9D">
        <w:rPr>
          <w:lang w:val="en-US"/>
        </w:rPr>
        <w:t>8</w:t>
      </w:r>
    </w:p>
    <w:p w14:paraId="02890B93" w14:textId="51F94AB9" w:rsidR="008E6BED" w:rsidRPr="00A1460A" w:rsidRDefault="008E6BED" w:rsidP="00ED68C1">
      <w:pPr>
        <w:pStyle w:val="IASTableOfFigures"/>
        <w:rPr>
          <w:lang w:val="en-US"/>
        </w:rPr>
      </w:pPr>
      <w:r>
        <w:rPr>
          <w:lang w:val="en-US"/>
        </w:rPr>
        <w:t>Table 6.3: Literature Review for Automated Test Case Generation………………..4</w:t>
      </w:r>
      <w:r w:rsidR="00956E9D">
        <w:rPr>
          <w:lang w:val="en-US"/>
        </w:rPr>
        <w:t>9</w:t>
      </w:r>
    </w:p>
    <w:p w14:paraId="481EB14B" w14:textId="22899305" w:rsidR="00CC04C5" w:rsidRPr="00631BBF" w:rsidRDefault="0014471D" w:rsidP="007622A9">
      <w:pPr>
        <w:pStyle w:val="Heading1"/>
        <w:numPr>
          <w:ilvl w:val="0"/>
          <w:numId w:val="0"/>
        </w:numPr>
      </w:pPr>
      <w:bookmarkStart w:id="3" w:name="_Toc93510911"/>
      <w:r w:rsidRPr="00631BBF">
        <w:lastRenderedPageBreak/>
        <w:t>Table of Abbreviations</w:t>
      </w:r>
      <w:bookmarkEnd w:id="3"/>
    </w:p>
    <w:tbl>
      <w:tblPr>
        <w:tblW w:w="9401" w:type="dxa"/>
        <w:tblLayout w:type="fixed"/>
        <w:tblCellMar>
          <w:left w:w="70" w:type="dxa"/>
          <w:right w:w="70" w:type="dxa"/>
        </w:tblCellMar>
        <w:tblLook w:val="0000" w:firstRow="0" w:lastRow="0" w:firstColumn="0" w:lastColumn="0" w:noHBand="0" w:noVBand="0"/>
      </w:tblPr>
      <w:tblGrid>
        <w:gridCol w:w="1483"/>
        <w:gridCol w:w="7918"/>
      </w:tblGrid>
      <w:tr w:rsidR="00CC04C5" w:rsidRPr="004F030E" w14:paraId="1EEE9EFE" w14:textId="77777777" w:rsidTr="004F030E">
        <w:trPr>
          <w:trHeight w:val="3008"/>
        </w:trPr>
        <w:tc>
          <w:tcPr>
            <w:tcW w:w="1483" w:type="dxa"/>
          </w:tcPr>
          <w:p w14:paraId="55018F71" w14:textId="77777777" w:rsidR="00A052EC" w:rsidRDefault="00A052EC" w:rsidP="00D47481">
            <w:pPr>
              <w:pStyle w:val="IASTableofAbbreviations"/>
            </w:pPr>
            <w:r>
              <w:t>ROS</w:t>
            </w:r>
          </w:p>
          <w:p w14:paraId="51C6ED46" w14:textId="77777777" w:rsidR="00C25B78" w:rsidRDefault="00C25B78" w:rsidP="00D47481">
            <w:pPr>
              <w:pStyle w:val="IASTableofAbbreviations"/>
            </w:pPr>
            <w:r>
              <w:t>AV</w:t>
            </w:r>
          </w:p>
          <w:p w14:paraId="218ABC6B" w14:textId="361E9CDA" w:rsidR="004F030E" w:rsidRDefault="00094972" w:rsidP="00D47481">
            <w:pPr>
              <w:pStyle w:val="IASTableofAbbreviations"/>
            </w:pPr>
            <w:r>
              <w:t>VTD</w:t>
            </w:r>
          </w:p>
          <w:p w14:paraId="4014E587" w14:textId="4A70C4B9" w:rsidR="004F030E" w:rsidRDefault="00973687" w:rsidP="00D47481">
            <w:pPr>
              <w:pStyle w:val="IASTableofAbbreviations"/>
            </w:pPr>
            <w:r>
              <w:t>LGSVL</w:t>
            </w:r>
          </w:p>
          <w:p w14:paraId="794A4DC2" w14:textId="684CEA25" w:rsidR="004F030E" w:rsidRDefault="0009652F" w:rsidP="00D47481">
            <w:pPr>
              <w:pStyle w:val="IASTableofAbbreviations"/>
            </w:pPr>
            <w:r>
              <w:t>SCP</w:t>
            </w:r>
          </w:p>
          <w:p w14:paraId="69BF6EEC" w14:textId="405A74C4" w:rsidR="0009652F" w:rsidRDefault="0009652F" w:rsidP="00D47481">
            <w:pPr>
              <w:pStyle w:val="IASTableofAbbreviations"/>
            </w:pPr>
            <w:r>
              <w:t>RDB</w:t>
            </w:r>
          </w:p>
          <w:p w14:paraId="427016C4" w14:textId="77777777" w:rsidR="004F030E" w:rsidRDefault="004F030E" w:rsidP="00D47481">
            <w:pPr>
              <w:pStyle w:val="IASTableofAbbreviations"/>
            </w:pPr>
          </w:p>
          <w:p w14:paraId="5C846223" w14:textId="32961353" w:rsidR="004F030E" w:rsidRPr="004F030E" w:rsidRDefault="004F030E" w:rsidP="00D47481">
            <w:pPr>
              <w:pStyle w:val="IASTableofAbbreviations"/>
            </w:pPr>
          </w:p>
        </w:tc>
        <w:tc>
          <w:tcPr>
            <w:tcW w:w="7918" w:type="dxa"/>
          </w:tcPr>
          <w:p w14:paraId="2B4BB8D4" w14:textId="62D0E992" w:rsidR="00A052EC" w:rsidRDefault="00A052EC" w:rsidP="00D47481">
            <w:pPr>
              <w:pStyle w:val="IASTableofAbbreviations"/>
            </w:pPr>
            <w:r w:rsidRPr="00A052EC">
              <w:rPr>
                <w:b/>
                <w:bCs/>
              </w:rPr>
              <w:t>R</w:t>
            </w:r>
            <w:r>
              <w:t xml:space="preserve">obot </w:t>
            </w:r>
            <w:r w:rsidRPr="00A052EC">
              <w:rPr>
                <w:b/>
                <w:bCs/>
              </w:rPr>
              <w:t>O</w:t>
            </w:r>
            <w:r>
              <w:t xml:space="preserve">perating </w:t>
            </w:r>
            <w:r w:rsidRPr="00A052EC">
              <w:rPr>
                <w:b/>
                <w:bCs/>
              </w:rPr>
              <w:t>S</w:t>
            </w:r>
            <w:r>
              <w:t>ystem</w:t>
            </w:r>
          </w:p>
          <w:p w14:paraId="039D69C6" w14:textId="1C0CD09A" w:rsidR="006A7F0D" w:rsidRPr="00973687" w:rsidRDefault="006A7F0D" w:rsidP="00D47481">
            <w:pPr>
              <w:pStyle w:val="IASTableofAbbreviations"/>
            </w:pPr>
            <w:r w:rsidRPr="00C25B78">
              <w:rPr>
                <w:b/>
                <w:bCs/>
              </w:rPr>
              <w:t>A</w:t>
            </w:r>
            <w:r>
              <w:t xml:space="preserve">utonomous </w:t>
            </w:r>
            <w:r w:rsidRPr="00C25B78">
              <w:rPr>
                <w:b/>
                <w:bCs/>
              </w:rPr>
              <w:t>V</w:t>
            </w:r>
            <w:r>
              <w:t>ehicle</w:t>
            </w:r>
          </w:p>
          <w:p w14:paraId="78D247EF" w14:textId="27FA14B4" w:rsidR="004F030E" w:rsidRDefault="00094972" w:rsidP="00D47481">
            <w:pPr>
              <w:pStyle w:val="IASTableofAbbreviations"/>
            </w:pPr>
            <w:r w:rsidRPr="00094972">
              <w:rPr>
                <w:b/>
                <w:bCs/>
              </w:rPr>
              <w:t>V</w:t>
            </w:r>
            <w:r>
              <w:t xml:space="preserve">irtual </w:t>
            </w:r>
            <w:r w:rsidRPr="00094972">
              <w:rPr>
                <w:b/>
                <w:bCs/>
              </w:rPr>
              <w:t>T</w:t>
            </w:r>
            <w:r>
              <w:t xml:space="preserve">est </w:t>
            </w:r>
            <w:r w:rsidRPr="00094972">
              <w:rPr>
                <w:b/>
                <w:bCs/>
              </w:rPr>
              <w:t>D</w:t>
            </w:r>
            <w:r>
              <w:t>rive</w:t>
            </w:r>
          </w:p>
          <w:p w14:paraId="0A7592C4" w14:textId="38AF16D4" w:rsidR="00A052EC" w:rsidRDefault="00973687" w:rsidP="00D47481">
            <w:pPr>
              <w:pStyle w:val="IASTableofAbbreviations"/>
            </w:pPr>
            <w:r w:rsidRPr="00BA5E4E">
              <w:rPr>
                <w:b/>
                <w:bCs/>
              </w:rPr>
              <w:t>LG</w:t>
            </w:r>
            <w:r>
              <w:t xml:space="preserve"> </w:t>
            </w:r>
            <w:r w:rsidRPr="00BA5E4E">
              <w:rPr>
                <w:b/>
                <w:bCs/>
              </w:rPr>
              <w:t>S</w:t>
            </w:r>
            <w:r>
              <w:t xml:space="preserve">ilicon </w:t>
            </w:r>
            <w:r w:rsidRPr="00BA5E4E">
              <w:rPr>
                <w:b/>
                <w:bCs/>
              </w:rPr>
              <w:t>V</w:t>
            </w:r>
            <w:r>
              <w:t xml:space="preserve">alley </w:t>
            </w:r>
            <w:r w:rsidRPr="00BA5E4E">
              <w:rPr>
                <w:b/>
                <w:bCs/>
              </w:rPr>
              <w:t>S</w:t>
            </w:r>
            <w:r>
              <w:t>imulator</w:t>
            </w:r>
          </w:p>
          <w:p w14:paraId="4DA7C693" w14:textId="48D2B54F" w:rsidR="00A052EC" w:rsidRDefault="0009652F" w:rsidP="00D47481">
            <w:pPr>
              <w:pStyle w:val="IASTableofAbbreviations"/>
            </w:pPr>
            <w:r w:rsidRPr="00CC3B22">
              <w:rPr>
                <w:b/>
                <w:bCs/>
              </w:rPr>
              <w:t>S</w:t>
            </w:r>
            <w:r>
              <w:t xml:space="preserve">imulation </w:t>
            </w:r>
            <w:r w:rsidRPr="00CC3B22">
              <w:rPr>
                <w:b/>
                <w:bCs/>
              </w:rPr>
              <w:t>C</w:t>
            </w:r>
            <w:r>
              <w:t xml:space="preserve">ontrol </w:t>
            </w:r>
            <w:r w:rsidRPr="00CC3B22">
              <w:rPr>
                <w:b/>
                <w:bCs/>
              </w:rPr>
              <w:t>P</w:t>
            </w:r>
            <w:r>
              <w:t>rotocol</w:t>
            </w:r>
          </w:p>
          <w:p w14:paraId="5682859E" w14:textId="4A7D5A5E" w:rsidR="0009652F" w:rsidRDefault="0009652F" w:rsidP="00D47481">
            <w:pPr>
              <w:pStyle w:val="IASTableofAbbreviations"/>
            </w:pPr>
            <w:r w:rsidRPr="00CC3B22">
              <w:rPr>
                <w:b/>
                <w:bCs/>
              </w:rPr>
              <w:t>R</w:t>
            </w:r>
            <w:r>
              <w:t xml:space="preserve">untime </w:t>
            </w:r>
            <w:r w:rsidRPr="00CC3B22">
              <w:rPr>
                <w:b/>
                <w:bCs/>
              </w:rPr>
              <w:t>D</w:t>
            </w:r>
            <w:r>
              <w:t xml:space="preserve">ata </w:t>
            </w:r>
            <w:r w:rsidRPr="00CC3B22">
              <w:rPr>
                <w:b/>
                <w:bCs/>
              </w:rPr>
              <w:t>B</w:t>
            </w:r>
            <w:r>
              <w:t>us</w:t>
            </w:r>
          </w:p>
          <w:p w14:paraId="5DB5B506" w14:textId="69C5FE2A" w:rsidR="00CA67B9" w:rsidRPr="00631BBF" w:rsidRDefault="00CA67B9" w:rsidP="00D47481">
            <w:pPr>
              <w:pStyle w:val="IASTableofAbbreviations"/>
            </w:pPr>
          </w:p>
        </w:tc>
      </w:tr>
      <w:tr w:rsidR="004F030E" w:rsidRPr="004F030E" w14:paraId="098E48DC" w14:textId="77777777" w:rsidTr="004F030E">
        <w:trPr>
          <w:trHeight w:val="3008"/>
        </w:trPr>
        <w:tc>
          <w:tcPr>
            <w:tcW w:w="1483" w:type="dxa"/>
          </w:tcPr>
          <w:p w14:paraId="51676825" w14:textId="77777777" w:rsidR="004F030E" w:rsidRDefault="004F030E" w:rsidP="00D47481">
            <w:pPr>
              <w:pStyle w:val="IASTableofAbbreviations"/>
            </w:pPr>
          </w:p>
        </w:tc>
        <w:tc>
          <w:tcPr>
            <w:tcW w:w="7918" w:type="dxa"/>
          </w:tcPr>
          <w:p w14:paraId="071346C3" w14:textId="77777777" w:rsidR="004F030E" w:rsidRPr="00A052EC" w:rsidRDefault="004F030E" w:rsidP="00D47481">
            <w:pPr>
              <w:pStyle w:val="IASTableofAbbreviations"/>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headerReference w:type="even" r:id="rId13"/>
          <w:headerReference w:type="default" r:id="rId14"/>
          <w:pgSz w:w="11907" w:h="16840" w:code="9"/>
          <w:pgMar w:top="1304" w:right="1304" w:bottom="1304" w:left="1304" w:header="720" w:footer="720" w:gutter="0"/>
          <w:pgNumType w:fmt="lowerRoman"/>
          <w:cols w:space="720"/>
          <w:noEndnote/>
        </w:sectPr>
      </w:pPr>
    </w:p>
    <w:p w14:paraId="4DF9CF63" w14:textId="0CE58A94" w:rsidR="00CC04C5" w:rsidRPr="00631BBF" w:rsidRDefault="0014471D" w:rsidP="00355A4D">
      <w:pPr>
        <w:pStyle w:val="Heading1"/>
        <w:numPr>
          <w:ilvl w:val="0"/>
          <w:numId w:val="0"/>
        </w:numPr>
      </w:pPr>
      <w:bookmarkStart w:id="4" w:name="_Toc93510912"/>
      <w:r w:rsidRPr="00631BBF">
        <w:lastRenderedPageBreak/>
        <w:t>Glossary</w:t>
      </w:r>
      <w:bookmarkEnd w:id="4"/>
      <w:r w:rsidR="00CC04C5" w:rsidRPr="00631BBF">
        <w:t xml:space="preserve"> </w:t>
      </w:r>
    </w:p>
    <w:tbl>
      <w:tblPr>
        <w:tblW w:w="8953" w:type="dxa"/>
        <w:tblLayout w:type="fixed"/>
        <w:tblCellMar>
          <w:left w:w="70" w:type="dxa"/>
          <w:right w:w="70" w:type="dxa"/>
        </w:tblCellMar>
        <w:tblLook w:val="0000" w:firstRow="0" w:lastRow="0" w:firstColumn="0" w:lastColumn="0" w:noHBand="0" w:noVBand="0"/>
      </w:tblPr>
      <w:tblGrid>
        <w:gridCol w:w="2154"/>
        <w:gridCol w:w="6799"/>
      </w:tblGrid>
      <w:tr w:rsidR="00CC04C5" w:rsidRPr="008D1485" w14:paraId="5F35A1A6" w14:textId="77777777" w:rsidTr="0058080B">
        <w:trPr>
          <w:trHeight w:val="1086"/>
        </w:trPr>
        <w:tc>
          <w:tcPr>
            <w:tcW w:w="2154" w:type="dxa"/>
          </w:tcPr>
          <w:p w14:paraId="0395E8F4" w14:textId="7C7F6584" w:rsidR="00D35735" w:rsidRPr="00436EBC" w:rsidRDefault="00355A4D" w:rsidP="0058080B">
            <w:pPr>
              <w:pStyle w:val="IASGlossary"/>
              <w:rPr>
                <w:b/>
                <w:bCs/>
                <w:lang w:val="en-US"/>
              </w:rPr>
            </w:pPr>
            <w:r w:rsidRPr="00436EBC">
              <w:rPr>
                <w:b/>
                <w:bCs/>
                <w:lang w:val="en-US"/>
              </w:rPr>
              <w:t>AV Software Stack</w:t>
            </w:r>
          </w:p>
        </w:tc>
        <w:tc>
          <w:tcPr>
            <w:tcW w:w="6799" w:type="dxa"/>
          </w:tcPr>
          <w:p w14:paraId="29167FE8" w14:textId="3E6680F3" w:rsidR="00696A10" w:rsidRPr="00D47481" w:rsidRDefault="00355A4D" w:rsidP="0058080B">
            <w:pPr>
              <w:pStyle w:val="IASGlossary"/>
              <w:rPr>
                <w:lang w:val="en-US"/>
              </w:rPr>
            </w:pPr>
            <w:r w:rsidRPr="00D47481">
              <w:rPr>
                <w:lang w:val="en-US"/>
              </w:rPr>
              <w:t>An Autonomous driving software that controls the autonomous vehicle with the inputs from the sensors.</w:t>
            </w:r>
          </w:p>
        </w:tc>
      </w:tr>
      <w:tr w:rsidR="0058080B" w:rsidRPr="008D1485" w14:paraId="711777EC" w14:textId="77777777" w:rsidTr="0058080B">
        <w:trPr>
          <w:trHeight w:val="849"/>
        </w:trPr>
        <w:tc>
          <w:tcPr>
            <w:tcW w:w="2154" w:type="dxa"/>
          </w:tcPr>
          <w:p w14:paraId="133181BE" w14:textId="53522E77" w:rsidR="0058080B" w:rsidRPr="00436EBC" w:rsidRDefault="0058080B" w:rsidP="00D47481">
            <w:pPr>
              <w:pStyle w:val="IASGlossary"/>
              <w:rPr>
                <w:b/>
                <w:bCs/>
                <w:lang w:val="en-US"/>
              </w:rPr>
            </w:pPr>
            <w:r w:rsidRPr="00436EBC">
              <w:rPr>
                <w:b/>
                <w:bCs/>
                <w:lang w:val="en-US"/>
              </w:rPr>
              <w:t>Ego Vehicle</w:t>
            </w:r>
          </w:p>
        </w:tc>
        <w:tc>
          <w:tcPr>
            <w:tcW w:w="6799" w:type="dxa"/>
          </w:tcPr>
          <w:p w14:paraId="6D4AFEA2" w14:textId="5EDE3DD9" w:rsidR="0058080B" w:rsidRPr="00D47481" w:rsidRDefault="0058080B" w:rsidP="0058080B">
            <w:pPr>
              <w:pStyle w:val="IASGlossary"/>
              <w:rPr>
                <w:lang w:val="en-US"/>
              </w:rPr>
            </w:pPr>
            <w:r>
              <w:rPr>
                <w:lang w:val="en-US"/>
              </w:rPr>
              <w:t>Vehicle that is autonomously controlled during the simulation.</w:t>
            </w:r>
          </w:p>
        </w:tc>
      </w:tr>
      <w:tr w:rsidR="0058080B" w:rsidRPr="008D1485" w14:paraId="128B46ED" w14:textId="77777777" w:rsidTr="0058080B">
        <w:trPr>
          <w:trHeight w:val="849"/>
        </w:trPr>
        <w:tc>
          <w:tcPr>
            <w:tcW w:w="2154" w:type="dxa"/>
          </w:tcPr>
          <w:p w14:paraId="2898DD75" w14:textId="6134A270" w:rsidR="0058080B" w:rsidRPr="00436EBC" w:rsidRDefault="008C701D" w:rsidP="00D47481">
            <w:pPr>
              <w:pStyle w:val="IASGlossary"/>
              <w:rPr>
                <w:b/>
                <w:bCs/>
                <w:lang w:val="en-US"/>
              </w:rPr>
            </w:pPr>
            <w:r w:rsidRPr="00436EBC">
              <w:rPr>
                <w:b/>
                <w:bCs/>
                <w:lang w:val="en-US"/>
              </w:rPr>
              <w:t>SCPGenerator</w:t>
            </w:r>
          </w:p>
        </w:tc>
        <w:tc>
          <w:tcPr>
            <w:tcW w:w="6799" w:type="dxa"/>
          </w:tcPr>
          <w:p w14:paraId="0B74952B" w14:textId="331E044B" w:rsidR="0058080B" w:rsidRPr="00D47481" w:rsidRDefault="008C701D" w:rsidP="0058080B">
            <w:pPr>
              <w:pStyle w:val="IASGlossary"/>
              <w:rPr>
                <w:lang w:val="en-US"/>
              </w:rPr>
            </w:pPr>
            <w:r>
              <w:rPr>
                <w:lang w:val="en-US"/>
              </w:rPr>
              <w:t>A VTD tool to send simulation commands.</w:t>
            </w:r>
          </w:p>
        </w:tc>
      </w:tr>
      <w:tr w:rsidR="0058080B" w:rsidRPr="008D1485" w14:paraId="6A29161E" w14:textId="77777777" w:rsidTr="0058080B">
        <w:trPr>
          <w:trHeight w:val="849"/>
        </w:trPr>
        <w:tc>
          <w:tcPr>
            <w:tcW w:w="2154" w:type="dxa"/>
          </w:tcPr>
          <w:p w14:paraId="188B9452" w14:textId="02629668" w:rsidR="0058080B" w:rsidRPr="00436EBC" w:rsidRDefault="0034017D" w:rsidP="00D47481">
            <w:pPr>
              <w:pStyle w:val="IASGlossary"/>
              <w:rPr>
                <w:b/>
                <w:bCs/>
                <w:lang w:val="en-US"/>
              </w:rPr>
            </w:pPr>
            <w:r w:rsidRPr="00436EBC">
              <w:rPr>
                <w:b/>
                <w:bCs/>
                <w:lang w:val="en-US"/>
              </w:rPr>
              <w:t>RDBSniffer</w:t>
            </w:r>
          </w:p>
        </w:tc>
        <w:tc>
          <w:tcPr>
            <w:tcW w:w="6799" w:type="dxa"/>
          </w:tcPr>
          <w:p w14:paraId="3DC5D92B" w14:textId="40E0AD16" w:rsidR="0058080B" w:rsidRPr="00D47481" w:rsidRDefault="0034017D" w:rsidP="0058080B">
            <w:pPr>
              <w:pStyle w:val="IASGlossary"/>
              <w:rPr>
                <w:lang w:val="en-US"/>
              </w:rPr>
            </w:pPr>
            <w:r>
              <w:rPr>
                <w:lang w:val="en-US"/>
              </w:rPr>
              <w:t>A VTD tool to extract the runtime simulation data.</w:t>
            </w:r>
          </w:p>
        </w:tc>
      </w:tr>
      <w:tr w:rsidR="0058080B" w:rsidRPr="008D1485" w14:paraId="58599928" w14:textId="77777777" w:rsidTr="0058080B">
        <w:trPr>
          <w:trHeight w:val="849"/>
        </w:trPr>
        <w:tc>
          <w:tcPr>
            <w:tcW w:w="2154" w:type="dxa"/>
          </w:tcPr>
          <w:p w14:paraId="0C75D1ED" w14:textId="77777777" w:rsidR="0058080B" w:rsidRPr="00D47481" w:rsidRDefault="0058080B" w:rsidP="00D47481">
            <w:pPr>
              <w:pStyle w:val="IASGlossary"/>
              <w:rPr>
                <w:lang w:val="en-US"/>
              </w:rPr>
            </w:pPr>
          </w:p>
        </w:tc>
        <w:tc>
          <w:tcPr>
            <w:tcW w:w="6799" w:type="dxa"/>
          </w:tcPr>
          <w:p w14:paraId="1F03301D" w14:textId="77777777" w:rsidR="0058080B" w:rsidRPr="00D47481" w:rsidRDefault="0058080B" w:rsidP="0058080B">
            <w:pPr>
              <w:pStyle w:val="IASGlossary"/>
              <w:rPr>
                <w:lang w:val="en-US"/>
              </w:rPr>
            </w:pPr>
          </w:p>
        </w:tc>
      </w:tr>
      <w:tr w:rsidR="0058080B" w:rsidRPr="008D1485" w14:paraId="71DE696D" w14:textId="77777777" w:rsidTr="0058080B">
        <w:trPr>
          <w:trHeight w:val="849"/>
        </w:trPr>
        <w:tc>
          <w:tcPr>
            <w:tcW w:w="2154" w:type="dxa"/>
          </w:tcPr>
          <w:p w14:paraId="563DDE89" w14:textId="77777777" w:rsidR="0058080B" w:rsidRPr="00D47481" w:rsidRDefault="0058080B" w:rsidP="00D47481">
            <w:pPr>
              <w:pStyle w:val="IASGlossary"/>
              <w:rPr>
                <w:lang w:val="en-US"/>
              </w:rPr>
            </w:pPr>
          </w:p>
        </w:tc>
        <w:tc>
          <w:tcPr>
            <w:tcW w:w="6799" w:type="dxa"/>
          </w:tcPr>
          <w:p w14:paraId="1E8F1326" w14:textId="77777777" w:rsidR="0058080B" w:rsidRPr="00D47481" w:rsidRDefault="0058080B" w:rsidP="0058080B">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6BBAD3B4" w:rsidR="00CC04C5" w:rsidRDefault="00BA50D8" w:rsidP="00880671">
      <w:pPr>
        <w:pStyle w:val="Heading1"/>
        <w:numPr>
          <w:ilvl w:val="0"/>
          <w:numId w:val="0"/>
        </w:numPr>
      </w:pPr>
      <w:bookmarkStart w:id="5" w:name="_Toc93510913"/>
      <w:r w:rsidRPr="00631BBF">
        <w:lastRenderedPageBreak/>
        <w:t>Abstract</w:t>
      </w:r>
      <w:bookmarkEnd w:id="5"/>
    </w:p>
    <w:p w14:paraId="79588AA3" w14:textId="486758AE" w:rsidR="001B372D" w:rsidRDefault="001B372D" w:rsidP="001B372D">
      <w:pPr>
        <w:rPr>
          <w:lang w:val="en-US"/>
        </w:rPr>
      </w:pPr>
      <w:r>
        <w:rPr>
          <w:lang w:val="en-US"/>
        </w:rPr>
        <w:t xml:space="preserve">Autonomous driving market with the advancement in the sensor, AI and the software technology is rapidly shifting towards the increased levels of autonomy. </w:t>
      </w:r>
      <w:r w:rsidR="00A75059">
        <w:rPr>
          <w:lang w:val="en-US"/>
        </w:rPr>
        <w:t>With increased autonomy, the autonomous vehicle should be capable to take the decisions during runtime with accuracy as any error would result in a loss of life and property.</w:t>
      </w:r>
      <w:r w:rsidR="00963F53">
        <w:rPr>
          <w:lang w:val="en-US"/>
        </w:rPr>
        <w:t xml:space="preserve"> </w:t>
      </w:r>
      <w:r w:rsidR="000B3707">
        <w:rPr>
          <w:lang w:val="en-US"/>
        </w:rPr>
        <w:t>To achieve this level of decision making, the software that controls the autonomous vehicle should be validated with a lot of scenarios and under a lot of circumstances.</w:t>
      </w:r>
    </w:p>
    <w:p w14:paraId="07F013D0" w14:textId="0F182286" w:rsidR="008D1485" w:rsidRDefault="007D6EFE" w:rsidP="001B372D">
      <w:pPr>
        <w:rPr>
          <w:lang w:val="en-US"/>
        </w:rPr>
      </w:pPr>
      <w:r>
        <w:rPr>
          <w:lang w:val="en-US"/>
        </w:rPr>
        <w:t>Validation can be performed by testing the autonomous vehicle on the roads under different conditions. But that is too much of an effort with a significant amount of risk involved.</w:t>
      </w:r>
      <w:r w:rsidR="007E3E1C">
        <w:rPr>
          <w:lang w:val="en-US"/>
        </w:rPr>
        <w:t xml:space="preserve"> </w:t>
      </w:r>
      <w:r w:rsidR="00DD76D1">
        <w:rPr>
          <w:lang w:val="en-US"/>
        </w:rPr>
        <w:t xml:space="preserve">The validation of the autonomous software stack using simulation techniques is one way where it is possible to test the autonomous software with various scenarios and circumstances without the need of a significant effort and </w:t>
      </w:r>
      <w:r w:rsidR="00C601F7">
        <w:rPr>
          <w:lang w:val="en-US"/>
        </w:rPr>
        <w:t>risk</w:t>
      </w:r>
      <w:r w:rsidR="00DD76D1">
        <w:rPr>
          <w:lang w:val="en-US"/>
        </w:rPr>
        <w:t>.</w:t>
      </w:r>
      <w:r w:rsidR="00630ECB">
        <w:rPr>
          <w:lang w:val="en-US"/>
        </w:rPr>
        <w:t xml:space="preserve"> </w:t>
      </w:r>
      <w:r w:rsidR="008D1485">
        <w:rPr>
          <w:lang w:val="en-US"/>
        </w:rPr>
        <w:t>An interface between the simulator and autonomous vehicle software stack is an important component in the test environment.</w:t>
      </w:r>
      <w:r w:rsidR="00957A1C">
        <w:rPr>
          <w:lang w:val="en-US"/>
        </w:rPr>
        <w:t xml:space="preserve"> Any simulator can be used with any available autonomous vehicle software stack provided there is a proper interface between both.</w:t>
      </w:r>
      <w:r w:rsidR="008D1485">
        <w:rPr>
          <w:lang w:val="en-US"/>
        </w:rPr>
        <w:t xml:space="preserve"> </w:t>
      </w:r>
      <w:r w:rsidR="0015394B">
        <w:rPr>
          <w:lang w:val="en-US"/>
        </w:rPr>
        <w:t>A good interface ensures smooth data exchange and a reliable simulation of test scenarios.</w:t>
      </w:r>
      <w:r w:rsidR="00BA7A39">
        <w:rPr>
          <w:lang w:val="en-US"/>
        </w:rPr>
        <w:t xml:space="preserve"> </w:t>
      </w:r>
      <w:r w:rsidR="003565D5">
        <w:rPr>
          <w:lang w:val="en-US"/>
        </w:rPr>
        <w:t xml:space="preserve">The interface between the simulators and autonomous vehicle software stacks is </w:t>
      </w:r>
      <w:r w:rsidR="00F747AB">
        <w:rPr>
          <w:lang w:val="en-US"/>
        </w:rPr>
        <w:t>the main</w:t>
      </w:r>
      <w:r w:rsidR="003565D5">
        <w:rPr>
          <w:lang w:val="en-US"/>
        </w:rPr>
        <w:t xml:space="preserve"> area of focus in this thesis.</w:t>
      </w:r>
    </w:p>
    <w:p w14:paraId="02B0DBC3" w14:textId="101F195A" w:rsidR="00502830" w:rsidRDefault="00DB597D" w:rsidP="001B372D">
      <w:pPr>
        <w:rPr>
          <w:lang w:val="en-US"/>
        </w:rPr>
      </w:pPr>
      <w:r>
        <w:rPr>
          <w:lang w:val="en-US"/>
        </w:rPr>
        <w:t>The exact test scenarios are determined from the requirements, thus it is important to associate the requirements with the test cases.</w:t>
      </w:r>
      <w:r w:rsidR="00604379">
        <w:rPr>
          <w:lang w:val="en-US"/>
        </w:rPr>
        <w:t xml:space="preserve"> </w:t>
      </w:r>
      <w:r w:rsidR="00025EA3">
        <w:rPr>
          <w:lang w:val="en-US"/>
        </w:rPr>
        <w:t>By further linking the test cases to the test results, it is possible to determine if the requirements are met as expected.</w:t>
      </w:r>
      <w:r w:rsidR="00EE7014">
        <w:rPr>
          <w:lang w:val="en-US"/>
        </w:rPr>
        <w:t xml:space="preserve"> Thus, the requirements traceability is necessary in the system to ensure requirements are covered by the test cases and met as expected.</w:t>
      </w:r>
      <w:r w:rsidR="004A5BF1">
        <w:rPr>
          <w:lang w:val="en-US"/>
        </w:rPr>
        <w:t xml:space="preserve"> The thesis conducts a literature review and proposes traceability approach in the context of the current system.</w:t>
      </w:r>
    </w:p>
    <w:p w14:paraId="7329E6F8" w14:textId="6C17F28E" w:rsidR="005A177C" w:rsidRDefault="0085201C" w:rsidP="000759EE">
      <w:pPr>
        <w:rPr>
          <w:lang w:val="en-US"/>
        </w:rPr>
      </w:pPr>
      <w:r>
        <w:rPr>
          <w:lang w:val="en-US"/>
        </w:rPr>
        <w:t>In this master thesis, an analysis is performed to check the possibility of having a flexible software interface between the autonomous driving simulators and the autonomous software stack.</w:t>
      </w:r>
      <w:r w:rsidR="008C1521">
        <w:rPr>
          <w:lang w:val="en-US"/>
        </w:rPr>
        <w:t xml:space="preserve"> </w:t>
      </w:r>
      <w:r w:rsidR="004551A3">
        <w:rPr>
          <w:lang w:val="en-US"/>
        </w:rPr>
        <w:t xml:space="preserve">The conclusion was that it is not convenient to have such an interface given the existing status quo of our system. </w:t>
      </w:r>
      <w:r w:rsidR="00DB72EA">
        <w:rPr>
          <w:lang w:val="en-US"/>
        </w:rPr>
        <w:t xml:space="preserve">An alternative approach is </w:t>
      </w:r>
      <w:r w:rsidR="00BA7A39">
        <w:rPr>
          <w:lang w:val="en-US"/>
        </w:rPr>
        <w:t>proposed,</w:t>
      </w:r>
      <w:r w:rsidR="00DB72EA">
        <w:rPr>
          <w:lang w:val="en-US"/>
        </w:rPr>
        <w:t xml:space="preserve"> and</w:t>
      </w:r>
      <w:r w:rsidR="00326E3A">
        <w:rPr>
          <w:lang w:val="en-US"/>
        </w:rPr>
        <w:t xml:space="preserve"> a </w:t>
      </w:r>
      <w:r w:rsidR="00DC045E">
        <w:rPr>
          <w:lang w:val="en-US"/>
        </w:rPr>
        <w:t>web-based</w:t>
      </w:r>
      <w:r w:rsidR="00326E3A">
        <w:rPr>
          <w:lang w:val="en-US"/>
        </w:rPr>
        <w:t xml:space="preserve"> interface</w:t>
      </w:r>
      <w:r w:rsidR="002126D4">
        <w:rPr>
          <w:lang w:val="en-US"/>
        </w:rPr>
        <w:t xml:space="preserve"> software</w:t>
      </w:r>
      <w:r w:rsidR="00326E3A">
        <w:rPr>
          <w:lang w:val="en-US"/>
        </w:rPr>
        <w:t xml:space="preserve"> has been enhanced to better utilize the autonomous software stack of the VTD simulator.</w:t>
      </w:r>
      <w:r w:rsidR="00DC045E">
        <w:rPr>
          <w:lang w:val="en-US"/>
        </w:rPr>
        <w:t xml:space="preserve"> </w:t>
      </w:r>
      <w:r w:rsidR="00D27E41">
        <w:rPr>
          <w:lang w:val="en-US"/>
        </w:rPr>
        <w:t>T</w:t>
      </w:r>
      <w:r w:rsidR="00DC045E">
        <w:rPr>
          <w:lang w:val="en-US"/>
        </w:rPr>
        <w:t>his thesis</w:t>
      </w:r>
      <w:r w:rsidR="00D27E41">
        <w:rPr>
          <w:lang w:val="en-US"/>
        </w:rPr>
        <w:t xml:space="preserve"> also</w:t>
      </w:r>
      <w:r w:rsidR="00DC045E">
        <w:rPr>
          <w:lang w:val="en-US"/>
        </w:rPr>
        <w:t xml:space="preserve"> presents a literature overview and a concept for the traceability between the requirements, test cases and the test results for our system.</w:t>
      </w:r>
      <w:r w:rsidR="001451C5">
        <w:rPr>
          <w:lang w:val="en-US"/>
        </w:rPr>
        <w:t xml:space="preserve"> </w:t>
      </w:r>
      <w:r w:rsidR="006D39FB">
        <w:rPr>
          <w:lang w:val="en-US"/>
        </w:rPr>
        <w:t>Finally, a literature review for the automatic generation of test cases has been presented.</w:t>
      </w:r>
    </w:p>
    <w:p w14:paraId="40899837" w14:textId="77777777" w:rsidR="00BE4669" w:rsidRPr="00631BBF" w:rsidRDefault="00BE4669" w:rsidP="000759EE">
      <w:pPr>
        <w:rPr>
          <w:lang w:val="en-US"/>
        </w:rPr>
      </w:pPr>
    </w:p>
    <w:p w14:paraId="48E1F033" w14:textId="3ACDE645" w:rsidR="00CC04C5" w:rsidRPr="00222D76" w:rsidRDefault="005A177C" w:rsidP="00CC04C5">
      <w:pPr>
        <w:pStyle w:val="BodyText"/>
        <w:rPr>
          <w:b/>
          <w:i w:val="0"/>
          <w:lang w:val="en-US"/>
        </w:rPr>
        <w:sectPr w:rsidR="00CC04C5" w:rsidRPr="00222D76" w:rsidSect="00A15EA0">
          <w:headerReference w:type="first" r:id="rId15"/>
          <w:footerReference w:type="first" r:id="rId16"/>
          <w:type w:val="nextColumn"/>
          <w:pgSz w:w="11907" w:h="16840" w:code="9"/>
          <w:pgMar w:top="1304" w:right="1304" w:bottom="1304" w:left="1304" w:header="720" w:footer="720" w:gutter="0"/>
          <w:pgNumType w:fmt="lowerRoman"/>
          <w:cols w:space="720"/>
          <w:noEndnote/>
          <w:titlePg/>
        </w:sectPr>
      </w:pPr>
      <w:r w:rsidRPr="00631BBF">
        <w:rPr>
          <w:b/>
          <w:i w:val="0"/>
          <w:lang w:val="en-US"/>
        </w:rPr>
        <w:t xml:space="preserve">Key Words: </w:t>
      </w:r>
      <w:r w:rsidR="00BE4669">
        <w:rPr>
          <w:b/>
          <w:i w:val="0"/>
          <w:lang w:val="en-US"/>
        </w:rPr>
        <w:t>ROS, Autonomous Vehicle Software Stack, Validation of Autonomous Systems, VTD Simulator, Web Interface, Django framework, Traceability, Test Automation</w:t>
      </w:r>
    </w:p>
    <w:p w14:paraId="1EC8B1D1" w14:textId="4227FFAC" w:rsidR="00CC04C5" w:rsidRDefault="00021F07" w:rsidP="00880671">
      <w:pPr>
        <w:pStyle w:val="Heading1"/>
      </w:pPr>
      <w:bookmarkStart w:id="6" w:name="_Toc93510914"/>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 xml:space="preserve">This is highly inconvenient validation </w:t>
      </w:r>
      <w:proofErr w:type="gramStart"/>
      <w:r w:rsidR="00123711">
        <w:rPr>
          <w:lang w:val="en-US"/>
        </w:rPr>
        <w:t>activity</w:t>
      </w:r>
      <w:proofErr w:type="gramEnd"/>
      <w:r w:rsidR="00123711">
        <w:rPr>
          <w:lang w:val="en-US"/>
        </w:rPr>
        <w:t xml:space="preserve"> and it would take years to cover all weather conditions, road and traffic conditions in different parts of the world.</w:t>
      </w:r>
    </w:p>
    <w:p w14:paraId="28037766" w14:textId="525DAD7E" w:rsidR="006D2BAE"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p>
    <w:p w14:paraId="22AECEA4" w14:textId="59095FC0" w:rsidR="008254EF" w:rsidRDefault="008254EF" w:rsidP="00C25056">
      <w:pPr>
        <w:rPr>
          <w:lang w:val="en-US"/>
        </w:rPr>
      </w:pPr>
      <w:r>
        <w:rPr>
          <w:lang w:val="en-US"/>
        </w:rPr>
        <w:t>There are various test or validation strategies like the HIL (Hardware in Loop), MIL (Model in Loop) and SIL (Software in Loop) used in automotive industry.</w:t>
      </w:r>
      <w:r w:rsidR="00B95ED6">
        <w:rPr>
          <w:lang w:val="en-US"/>
        </w:rPr>
        <w:t xml:space="preserve"> These strategies can be used with the simulation platform to perform the test of autonomous vehicle software. HIL involves flashing of the autonomous vehicle software on the ECU and the ECU is then plugged in with a simulator platform to perform the tests.</w:t>
      </w:r>
      <w:r w:rsidR="00314EA3">
        <w:rPr>
          <w:lang w:val="en-US"/>
        </w:rPr>
        <w:t xml:space="preserve"> </w:t>
      </w:r>
      <w:r w:rsidR="004829DF">
        <w:rPr>
          <w:lang w:val="en-US"/>
        </w:rPr>
        <w:t>MIL consists of a model running in loop with a simulator platform, whereas SIL consists of a software stack connected to a simulator and performing the tests.</w:t>
      </w:r>
      <w:r w:rsidR="00D7068B">
        <w:rPr>
          <w:lang w:val="en-US"/>
        </w:rPr>
        <w:t xml:space="preserve"> This master thesis uses the simulation technique with SIL. The autonomous vehicle software stack is connected with </w:t>
      </w:r>
      <w:r w:rsidR="00731DBA">
        <w:rPr>
          <w:lang w:val="en-US"/>
        </w:rPr>
        <w:t>simulator platform and its functionality is evaluated with different test scenarios created using simulation.</w:t>
      </w:r>
    </w:p>
    <w:p w14:paraId="57AB1DF1" w14:textId="45133340" w:rsidR="004803C2" w:rsidRDefault="00DE5A94" w:rsidP="00C25056">
      <w:pPr>
        <w:rPr>
          <w:lang w:val="en-US"/>
        </w:rPr>
      </w:pPr>
      <w:r>
        <w:rPr>
          <w:lang w:val="en-US"/>
        </w:rPr>
        <w:lastRenderedPageBreak/>
        <w:t xml:space="preserve">In order to establish a communication or data exchange between the simulator platform and the AV software stack, a suitable interface is required. </w:t>
      </w:r>
      <w:r w:rsidR="009C1CAB">
        <w:rPr>
          <w:lang w:val="en-US"/>
        </w:rPr>
        <w:t>The figure below highlights the various simulators and software stacks that are available in the market for autonomous vehicles.</w:t>
      </w:r>
    </w:p>
    <w:p w14:paraId="0CA1F313" w14:textId="31EA0E70" w:rsidR="00E93408" w:rsidRDefault="00E93408" w:rsidP="00E93408">
      <w:pPr>
        <w:pStyle w:val="IASFigure"/>
      </w:pPr>
      <w:r>
        <w:drawing>
          <wp:inline distT="0" distB="0" distL="0" distR="0" wp14:anchorId="51250E77" wp14:editId="742E5E71">
            <wp:extent cx="3860800" cy="31242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60800" cy="3124200"/>
                    </a:xfrm>
                    <a:prstGeom prst="rect">
                      <a:avLst/>
                    </a:prstGeom>
                  </pic:spPr>
                </pic:pic>
              </a:graphicData>
            </a:graphic>
          </wp:inline>
        </w:drawing>
      </w:r>
    </w:p>
    <w:p w14:paraId="7B38B321" w14:textId="3323282F" w:rsidR="00E93408" w:rsidRPr="000E657B" w:rsidRDefault="00E93408" w:rsidP="000E657B">
      <w:pPr>
        <w:pStyle w:val="IASFigureCaption"/>
      </w:pPr>
      <w:r w:rsidRPr="000E657B">
        <w:t>Figure 1.1: Simulators and AV Software Stacks</w:t>
      </w:r>
    </w:p>
    <w:p w14:paraId="088AF710" w14:textId="77777777" w:rsidR="00C26A18" w:rsidRDefault="009E0B60" w:rsidP="00772B74">
      <w:pPr>
        <w:rPr>
          <w:lang w:val="en-US"/>
        </w:rPr>
      </w:pPr>
      <w:r w:rsidRPr="009E0B60">
        <w:rPr>
          <w:lang w:val="en-US"/>
        </w:rPr>
        <w:t xml:space="preserve">There are </w:t>
      </w:r>
      <w:r>
        <w:rPr>
          <w:lang w:val="en-US"/>
        </w:rPr>
        <w:t xml:space="preserve">multiple </w:t>
      </w:r>
      <w:r w:rsidR="00BA1930">
        <w:rPr>
          <w:lang w:val="en-US"/>
        </w:rPr>
        <w:t>open-source</w:t>
      </w:r>
      <w:r>
        <w:rPr>
          <w:lang w:val="en-US"/>
        </w:rPr>
        <w:t xml:space="preserve"> simulator platforms available in the market like the LGSVL, CARLA, PGDRIVE and </w:t>
      </w:r>
      <w:r w:rsidR="0009718A">
        <w:rPr>
          <w:lang w:val="en-US"/>
        </w:rPr>
        <w:t>open-source</w:t>
      </w:r>
      <w:r>
        <w:rPr>
          <w:lang w:val="en-US"/>
        </w:rPr>
        <w:t xml:space="preserve"> software stacks like the APOLLO and the AUTOWARE.</w:t>
      </w:r>
      <w:r w:rsidR="00ED7EE4">
        <w:rPr>
          <w:lang w:val="en-US"/>
        </w:rPr>
        <w:t xml:space="preserve"> With a suitable interface layer in between, these simulators and AV stacks could be used with one another.</w:t>
      </w:r>
      <w:r w:rsidR="00C54C12">
        <w:rPr>
          <w:lang w:val="en-US"/>
        </w:rPr>
        <w:t xml:space="preserve"> The </w:t>
      </w:r>
      <w:r w:rsidR="00C31ED7">
        <w:rPr>
          <w:lang w:val="en-US"/>
        </w:rPr>
        <w:t>focus</w:t>
      </w:r>
      <w:r w:rsidR="00C54C12">
        <w:rPr>
          <w:lang w:val="en-US"/>
        </w:rPr>
        <w:t xml:space="preserve"> of this thesis is the design of an interface between the simulators and AV stacks available in the Robo-Test demonstrator system.</w:t>
      </w:r>
      <w:r w:rsidR="00846044">
        <w:rPr>
          <w:lang w:val="en-US"/>
        </w:rPr>
        <w:t xml:space="preserve"> </w:t>
      </w:r>
    </w:p>
    <w:p w14:paraId="45701928" w14:textId="0CCB30C7" w:rsidR="00C26A18" w:rsidRDefault="00161D6E" w:rsidP="00772B74">
      <w:pPr>
        <w:rPr>
          <w:lang w:val="en-US"/>
        </w:rPr>
      </w:pPr>
      <w:r>
        <w:rPr>
          <w:lang w:val="en-US"/>
        </w:rPr>
        <w:t xml:space="preserve">The exact test scenarios for the simulation are determined from the requirements of the system under test. A requirement can have multiple or single test case that would be simulated as a scenario and the results for the same are gathered and stored. To have good quality and coverage of the tests, the concept of traceability is very important in autonomous vehicle software </w:t>
      </w:r>
      <w:r w:rsidR="00F81D12">
        <w:rPr>
          <w:lang w:val="en-US"/>
        </w:rPr>
        <w:t>life cycle</w:t>
      </w:r>
      <w:r>
        <w:rPr>
          <w:lang w:val="en-US"/>
        </w:rPr>
        <w:t>.</w:t>
      </w:r>
      <w:r w:rsidR="00582448">
        <w:rPr>
          <w:lang w:val="en-US"/>
        </w:rPr>
        <w:t xml:space="preserve"> Traceability ensures that the different artifacts in a system are linked throughout their development life cycle starting from the requirements to the test results and the issues that occur.</w:t>
      </w:r>
      <w:r w:rsidR="00812F83">
        <w:rPr>
          <w:lang w:val="en-US"/>
        </w:rPr>
        <w:t xml:space="preserve"> It is therefore important to ensure traceability in the system as it provides a good test coverage and the requirement </w:t>
      </w:r>
      <w:r w:rsidR="009902E6">
        <w:rPr>
          <w:lang w:val="en-US"/>
        </w:rPr>
        <w:t>mapping</w:t>
      </w:r>
      <w:r w:rsidR="00812F83">
        <w:rPr>
          <w:lang w:val="en-US"/>
        </w:rPr>
        <w:t xml:space="preserve"> with test results.</w:t>
      </w:r>
      <w:r w:rsidR="00F81D12">
        <w:rPr>
          <w:lang w:val="en-US"/>
        </w:rPr>
        <w:t xml:space="preserve"> The requirements can be traced either forward or backward</w:t>
      </w:r>
      <w:r w:rsidR="001F3649">
        <w:rPr>
          <w:lang w:val="en-US"/>
        </w:rPr>
        <w:t xml:space="preserve"> [30]</w:t>
      </w:r>
      <w:r w:rsidR="00F81D12">
        <w:rPr>
          <w:lang w:val="en-US"/>
        </w:rPr>
        <w:t>. Forward tracing of requirements means linking them with the test cases, test results and the issues</w:t>
      </w:r>
      <w:r w:rsidR="001F3649">
        <w:rPr>
          <w:lang w:val="en-US"/>
        </w:rPr>
        <w:t xml:space="preserve"> [30]</w:t>
      </w:r>
      <w:r w:rsidR="00F81D12">
        <w:rPr>
          <w:lang w:val="en-US"/>
        </w:rPr>
        <w:t>. Backward requirements tracing means tracing the source of the requirement</w:t>
      </w:r>
      <w:r w:rsidR="001F3649">
        <w:rPr>
          <w:lang w:val="en-US"/>
        </w:rPr>
        <w:t xml:space="preserve"> [30]</w:t>
      </w:r>
      <w:r w:rsidR="00F81D12">
        <w:rPr>
          <w:lang w:val="en-US"/>
        </w:rPr>
        <w:t>.</w:t>
      </w:r>
      <w:r w:rsidR="00BC2F70">
        <w:rPr>
          <w:lang w:val="en-US"/>
        </w:rPr>
        <w:t xml:space="preserve"> This master thesis conducts a literature review on the methods of traceability and provides a conceptual approach to implement the traceability between different artifacts in the Robo-Test system.</w:t>
      </w:r>
    </w:p>
    <w:p w14:paraId="66C96F75" w14:textId="5634DF87" w:rsidR="00772B74" w:rsidRPr="009E0B60" w:rsidRDefault="00846044" w:rsidP="00772B74">
      <w:pPr>
        <w:rPr>
          <w:lang w:val="en-US"/>
        </w:rPr>
      </w:pPr>
      <w:r>
        <w:rPr>
          <w:lang w:val="en-US"/>
        </w:rPr>
        <w:lastRenderedPageBreak/>
        <w:t>Before diving into the exact scope for this thesis, some background on AV software stacks is discussed followed by the discussion of the current system setup for Robo-Test.</w:t>
      </w:r>
    </w:p>
    <w:p w14:paraId="6F827CC3" w14:textId="0415312C" w:rsidR="00CC04C5" w:rsidRDefault="00E2123E" w:rsidP="00C63F31">
      <w:pPr>
        <w:pStyle w:val="Heading2"/>
      </w:pPr>
      <w:bookmarkStart w:id="7" w:name="_Toc93510915"/>
      <w:r w:rsidRPr="00C63F31">
        <w:t>Autonomous Driving Software</w:t>
      </w:r>
      <w:bookmarkEnd w:id="7"/>
    </w:p>
    <w:p w14:paraId="09AA5664" w14:textId="6EC38F06"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w:t>
      </w:r>
      <w:r w:rsidR="001D2B34">
        <w:rPr>
          <w:lang w:val="en-US"/>
        </w:rPr>
        <w:t>brake,</w:t>
      </w:r>
      <w:r>
        <w:rPr>
          <w:lang w:val="en-US"/>
        </w:rPr>
        <w:t xml:space="preserve"> and acceleration values that determine the next 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B5AE95E"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w:t>
      </w:r>
      <w:r w:rsidR="00214E10">
        <w:rPr>
          <w:lang w:val="en-US"/>
        </w:rPr>
        <w:t>throttles,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3E921E3D" w:rsidR="00BD1CD7" w:rsidRDefault="00BD1CD7" w:rsidP="003109C8">
      <w:pPr>
        <w:pStyle w:val="Heading2"/>
      </w:pPr>
      <w:bookmarkStart w:id="8" w:name="_Toc93510916"/>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5830B70E" w:rsidR="003109C8" w:rsidRDefault="003109C8" w:rsidP="003109C8">
      <w:pPr>
        <w:pStyle w:val="Heading2"/>
      </w:pPr>
      <w:bookmarkStart w:id="9" w:name="_Toc93510917"/>
      <w:r>
        <w:t xml:space="preserve">Scope of the </w:t>
      </w:r>
      <w:r w:rsidR="009207D1">
        <w:t>T</w:t>
      </w:r>
      <w:r>
        <w:t>hesis</w:t>
      </w:r>
      <w:bookmarkEnd w:id="9"/>
    </w:p>
    <w:p w14:paraId="667F4275" w14:textId="28F3850A" w:rsidR="003109C8" w:rsidRDefault="00361648" w:rsidP="003109C8">
      <w:pPr>
        <w:rPr>
          <w:lang w:val="en-US"/>
        </w:rPr>
      </w:pPr>
      <w:r>
        <w:rPr>
          <w:lang w:val="en-US"/>
        </w:rPr>
        <w:t>The focus of this master thesis is the design of an interface between the simulators and the AV software stack.</w:t>
      </w:r>
      <w:r w:rsidR="0078080B">
        <w:rPr>
          <w:lang w:val="en-US"/>
        </w:rPr>
        <w:t xml:space="preserve"> </w:t>
      </w:r>
      <w:r w:rsidR="007277A5">
        <w:rPr>
          <w:lang w:val="en-US"/>
        </w:rPr>
        <w:t xml:space="preserve">This master thesis explores the possibility of creating a flexible interface between the LGSVL, VTD simulators and the Apollo software stack </w:t>
      </w:r>
      <w:r w:rsidR="007277A5">
        <w:rPr>
          <w:lang w:val="en-US"/>
        </w:rPr>
        <w:lastRenderedPageBreak/>
        <w:t>using ROS or ROS2. A</w:t>
      </w:r>
      <w:r w:rsidR="00A820E0">
        <w:rPr>
          <w:lang w:val="en-US"/>
        </w:rPr>
        <w:t>n</w:t>
      </w:r>
      <w:r w:rsidR="007277A5">
        <w:rPr>
          <w:lang w:val="en-US"/>
        </w:rPr>
        <w:t xml:space="preserve"> </w:t>
      </w:r>
      <w:r w:rsidR="0078080B">
        <w:rPr>
          <w:lang w:val="en-US"/>
        </w:rPr>
        <w:t>evaluation</w:t>
      </w:r>
      <w:r w:rsidR="007277A5">
        <w:rPr>
          <w:lang w:val="en-US"/>
        </w:rPr>
        <w:t xml:space="preserve"> regarding a ROS based interface is performed before taking the decision.</w:t>
      </w:r>
      <w:r w:rsidR="0078080B">
        <w:rPr>
          <w:lang w:val="en-US"/>
        </w:rPr>
        <w:t xml:space="preserve"> </w:t>
      </w:r>
      <w:r w:rsidR="00624F59">
        <w:rPr>
          <w:lang w:val="en-US"/>
        </w:rPr>
        <w:t>The analysis resulted in a different approach which basically uses the VTD simulator’s internal driver module (internal AV stack) due to the issues regarding VTD’s data exchange with the external components</w:t>
      </w:r>
      <w:r w:rsidR="00BB6485">
        <w:rPr>
          <w:lang w:val="en-US"/>
        </w:rPr>
        <w:t>.</w:t>
      </w:r>
      <w:r w:rsidR="00331E3B">
        <w:rPr>
          <w:lang w:val="en-US"/>
        </w:rPr>
        <w:t xml:space="preserve"> To realize this approach, the existing Robo-Test web application interface has been upgraded with the necessary functionality.</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2B4C2B09" w:rsidR="00786343" w:rsidRPr="003109C8" w:rsidRDefault="00786343" w:rsidP="003109C8">
      <w:pPr>
        <w:rPr>
          <w:lang w:val="en-US"/>
        </w:rPr>
      </w:pPr>
      <w:r>
        <w:rPr>
          <w:lang w:val="en-US"/>
        </w:rPr>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 xml:space="preserve">The implementation details are discussed in the Chapter 4, followed by the results in Chapter 5. Chapter 6 presents the concept for traceability </w:t>
      </w:r>
      <w:r w:rsidR="00022381">
        <w:rPr>
          <w:lang w:val="en-US"/>
        </w:rPr>
        <w:t>in</w:t>
      </w:r>
      <w:r w:rsidR="00803A75">
        <w:rPr>
          <w:lang w:val="en-US"/>
        </w:rPr>
        <w:t xml:space="preserve"> our system along with a literature review of the automated test case generation techniques.</w:t>
      </w:r>
      <w:r w:rsidR="00641378">
        <w:rPr>
          <w:lang w:val="en-US"/>
        </w:rPr>
        <w:t xml:space="preserve"> User manual is provided in the Chapter 7, followed by the </w:t>
      </w:r>
      <w:r w:rsidR="001E12A4">
        <w:rPr>
          <w:lang w:val="en-US"/>
        </w:rPr>
        <w:t>future scope discussion in the Chapter 8</w:t>
      </w:r>
      <w:r w:rsidR="00641378">
        <w:rPr>
          <w:lang w:val="en-US"/>
        </w:rPr>
        <w:t>.</w:t>
      </w:r>
      <w:r w:rsidR="001E12A4">
        <w:rPr>
          <w:lang w:val="en-US"/>
        </w:rPr>
        <w:t xml:space="preserve"> </w:t>
      </w:r>
      <w:r w:rsidR="00F26440">
        <w:rPr>
          <w:lang w:val="en-US"/>
        </w:rPr>
        <w:t>Finally, the thesis work is summarized in Chapter 9 and thus the report is concluded.</w:t>
      </w:r>
    </w:p>
    <w:p w14:paraId="7A9EDA0A" w14:textId="192D78B3" w:rsidR="00152751" w:rsidRDefault="00D8540F" w:rsidP="00880671">
      <w:pPr>
        <w:pStyle w:val="Heading1"/>
      </w:pPr>
      <w:bookmarkStart w:id="10" w:name="_Toc93510918"/>
      <w:r>
        <w:lastRenderedPageBreak/>
        <w:t>Analysis and Design</w:t>
      </w:r>
      <w:r w:rsidR="00DA4878">
        <w:t xml:space="preserve"> of AV Software stack</w:t>
      </w:r>
      <w:bookmarkEnd w:id="10"/>
    </w:p>
    <w:p w14:paraId="6E150608" w14:textId="1D18E6CA"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w:t>
      </w:r>
      <w:proofErr w:type="gramStart"/>
      <w:r w:rsidR="002B0FEF">
        <w:rPr>
          <w:lang w:val="en-US"/>
        </w:rPr>
        <w:t>has to</w:t>
      </w:r>
      <w:proofErr w:type="gramEnd"/>
      <w:r>
        <w:rPr>
          <w:lang w:val="en-US"/>
        </w:rPr>
        <w:t xml:space="preserve"> be </w:t>
      </w:r>
      <w:r w:rsidR="009F5DE0">
        <w:rPr>
          <w:lang w:val="en-US"/>
        </w:rPr>
        <w:t>performed,</w:t>
      </w:r>
      <w:r>
        <w:rPr>
          <w:lang w:val="en-US"/>
        </w:rPr>
        <w:t xml:space="preserve"> and the interface options </w:t>
      </w:r>
      <w:r w:rsidR="002B0FEF">
        <w:rPr>
          <w:lang w:val="en-US"/>
        </w:rPr>
        <w:t>have to</w:t>
      </w:r>
      <w:r>
        <w:rPr>
          <w:lang w:val="en-US"/>
        </w:rPr>
        <w:t xml:space="preserve"> be explored. </w:t>
      </w:r>
      <w:r w:rsidR="004E1FD0">
        <w:rPr>
          <w:lang w:val="en-US"/>
        </w:rPr>
        <w:t>In the following sections, we will analyze these aspects and arrive to a decision with the help of certain criteria.</w:t>
      </w:r>
    </w:p>
    <w:p w14:paraId="2EA8158C" w14:textId="48B03F12" w:rsidR="00994EAB" w:rsidRDefault="00994EAB" w:rsidP="00994EAB">
      <w:pPr>
        <w:pStyle w:val="Heading2"/>
      </w:pPr>
      <w:bookmarkStart w:id="11" w:name="_Toc93510919"/>
      <w:r>
        <w:t>Existing Interface Architecture</w:t>
      </w:r>
      <w:bookmarkEnd w:id="11"/>
    </w:p>
    <w:p w14:paraId="435DEE68" w14:textId="08EA85E8" w:rsidR="00714427" w:rsidRDefault="00A6164A" w:rsidP="00714427">
      <w:pPr>
        <w:rPr>
          <w:lang w:val="en-US"/>
        </w:rPr>
      </w:pPr>
      <w:r>
        <w:rPr>
          <w:lang w:val="en-US"/>
        </w:rPr>
        <w:t>The existing architecture of the simulators and AV software stack connection in the Robo-Test system is presented in the figure below.</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2A7B267D" w:rsidR="00455F76" w:rsidRDefault="00455F76" w:rsidP="000E657B">
      <w:pPr>
        <w:pStyle w:val="IASFigureCaption"/>
      </w:pPr>
      <w:r>
        <w:t>Figure 2.1: Architecture of Simulators and Apollo AV software stack.</w:t>
      </w:r>
    </w:p>
    <w:p w14:paraId="3D9351C2" w14:textId="59925237" w:rsidR="00E11A57" w:rsidRDefault="002A19B8" w:rsidP="00222F21">
      <w:pPr>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 xml:space="preserve">The process and scenario creation </w:t>
      </w:r>
      <w:r w:rsidR="00735C4F">
        <w:rPr>
          <w:lang w:val="en-US"/>
        </w:rPr>
        <w:lastRenderedPageBreak/>
        <w:t>details for the LGSVL simulator using the web application can be found in MT-3136 [4], whereas the details for VTD are in MT-3183 [5].</w:t>
      </w:r>
    </w:p>
    <w:p w14:paraId="5D68F1B4" w14:textId="4AE9D418" w:rsidR="002B129E" w:rsidRDefault="002B129E" w:rsidP="00765FA0">
      <w:pPr>
        <w:rPr>
          <w:lang w:val="en-US"/>
        </w:rPr>
      </w:pPr>
      <w:r>
        <w:rPr>
          <w:lang w:val="en-US"/>
        </w:rPr>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6A05E076" w:rsidR="00110948" w:rsidRDefault="00FB13D2" w:rsidP="00DD1DE4">
      <w:pPr>
        <w:pStyle w:val="Heading3"/>
      </w:pPr>
      <w:bookmarkStart w:id="12" w:name="_Toc93510920"/>
      <w:r>
        <w:t>Apollo AV software stack</w:t>
      </w:r>
      <w:bookmarkEnd w:id="12"/>
    </w:p>
    <w:p w14:paraId="1CF23103" w14:textId="51723739"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w:t>
      </w:r>
      <w:r w:rsidR="000C499F">
        <w:rPr>
          <w:lang w:val="en-US"/>
        </w:rPr>
        <w:t>control,</w:t>
      </w:r>
      <w:r w:rsidR="00B16706">
        <w:rPr>
          <w:lang w:val="en-US"/>
        </w:rPr>
        <w:t xml:space="preserve">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2752345C" w:rsidR="00EA0241" w:rsidRDefault="002D7D63" w:rsidP="002D7D63">
      <w:pPr>
        <w:pStyle w:val="Heading3"/>
      </w:pPr>
      <w:bookmarkStart w:id="13" w:name="_Toc93510921"/>
      <w:r>
        <w:t>Apollo Cyber-RT</w:t>
      </w:r>
      <w:bookmarkEnd w:id="13"/>
    </w:p>
    <w:p w14:paraId="2EF29D66" w14:textId="3CEE75F7" w:rsidR="00E35F53" w:rsidRPr="00E35F53" w:rsidRDefault="00C5755B" w:rsidP="00E35F53">
      <w:pPr>
        <w:rPr>
          <w:lang w:val="en-US"/>
        </w:rPr>
      </w:pPr>
      <w:r>
        <w:rPr>
          <w:lang w:val="en-US"/>
        </w:rPr>
        <w:t xml:space="preserve">Apollo Cyber-RT is a robust framework and offers developers with a </w:t>
      </w:r>
      <w:r w:rsidR="003B319B">
        <w:rPr>
          <w:lang w:val="en-US"/>
        </w:rPr>
        <w:t>high-performance</w:t>
      </w:r>
      <w:r>
        <w:rPr>
          <w:lang w:val="en-US"/>
        </w:rPr>
        <w:t xml:space="preserve"> computing</w:t>
      </w:r>
      <w:r w:rsidR="001901BF">
        <w:rPr>
          <w:lang w:val="en-US"/>
        </w:rPr>
        <w:t xml:space="preserve"> ability</w:t>
      </w:r>
      <w:r>
        <w:rPr>
          <w:lang w:val="en-US"/>
        </w:rPr>
        <w:t xml:space="preserve"> to support complex tasks of autonomous driving [8].</w:t>
      </w:r>
      <w:r w:rsidR="00CA762C">
        <w:rPr>
          <w:lang w:val="en-US"/>
        </w:rPr>
        <w:t xml:space="preserve"> </w:t>
      </w:r>
      <w:r w:rsidR="00F93C25">
        <w:rPr>
          <w:lang w:val="en-US"/>
        </w:rPr>
        <w:t>It is an open-source framework that has building blocks specifically created for autonomous driving modules making it robust</w:t>
      </w:r>
      <w:r w:rsidR="004C2854">
        <w:rPr>
          <w:lang w:val="en-US"/>
        </w:rPr>
        <w:t xml:space="preserve"> [8]</w:t>
      </w:r>
      <w:r w:rsidR="00F93C25">
        <w:rPr>
          <w:lang w:val="en-US"/>
        </w:rPr>
        <w:t>.</w:t>
      </w:r>
      <w:r w:rsidR="008D629C">
        <w:rPr>
          <w:lang w:val="en-US"/>
        </w:rPr>
        <w:t xml:space="preserve"> Each building block contains a specific algorithm to process a set of inputs and generate a set of outputs [8]. </w:t>
      </w:r>
      <w:r w:rsidR="008A500E">
        <w:rPr>
          <w:lang w:val="en-US"/>
        </w:rPr>
        <w:t xml:space="preserve">The framework is built on top of these </w:t>
      </w:r>
      <w:r w:rsidR="000C499F">
        <w:rPr>
          <w:lang w:val="en-US"/>
        </w:rPr>
        <w:t>components,</w:t>
      </w:r>
      <w:r w:rsidR="008A500E">
        <w:rPr>
          <w:lang w:val="en-US"/>
        </w:rPr>
        <w:t xml:space="preserve"> and it extracts dependencies and links them together using a DAG dependency graph [8].</w:t>
      </w:r>
      <w:r w:rsidR="00F93C25">
        <w:rPr>
          <w:lang w:val="en-US"/>
        </w:rPr>
        <w:t xml:space="preserve"> </w:t>
      </w:r>
      <w:r w:rsidR="00CA762C">
        <w:rPr>
          <w:lang w:val="en-US"/>
        </w:rPr>
        <w:t xml:space="preserve">It enables a high concurrency of execution, low </w:t>
      </w:r>
      <w:r w:rsidR="009B7036">
        <w:rPr>
          <w:lang w:val="en-US"/>
        </w:rPr>
        <w:t>latency,</w:t>
      </w:r>
      <w:r w:rsidR="00CA762C">
        <w:rPr>
          <w:lang w:val="en-US"/>
        </w:rPr>
        <w:t xml:space="preserve">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39052909" w:rsidR="008A19E0" w:rsidRDefault="00D754D1" w:rsidP="00073D2B">
      <w:pPr>
        <w:pStyle w:val="Heading2"/>
      </w:pPr>
      <w:bookmarkStart w:id="14" w:name="_Toc93510922"/>
      <w:r>
        <w:t>Interface options between Simulators and Apollo</w:t>
      </w:r>
      <w:bookmarkEnd w:id="14"/>
    </w:p>
    <w:p w14:paraId="5F623F6E" w14:textId="3733493B"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A623CD">
        <w:rPr>
          <w:lang w:val="en-US"/>
        </w:rPr>
        <w:t>will</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0566FBB6" w:rsidR="00995AE0" w:rsidRDefault="00995AE0" w:rsidP="00995AE0">
      <w:pPr>
        <w:pStyle w:val="Heading3"/>
      </w:pPr>
      <w:bookmarkStart w:id="15" w:name="_Toc93510923"/>
      <w:r>
        <w:t>Cyber RT Interface</w:t>
      </w:r>
      <w:bookmarkEnd w:id="15"/>
    </w:p>
    <w:p w14:paraId="269D518C" w14:textId="6CCB4360"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 xml:space="preserve">The LGSVL simulator offers this functionality and offers support for a connection with Cyber-RT. In the architecture that </w:t>
      </w:r>
      <w:r w:rsidR="00D305D9">
        <w:rPr>
          <w:lang w:val="en-US"/>
        </w:rPr>
        <w:lastRenderedPageBreak/>
        <w:t>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 xml:space="preserve">that </w:t>
      </w:r>
      <w:r w:rsidR="00057874">
        <w:rPr>
          <w:lang w:val="en-US"/>
        </w:rPr>
        <w:t>need to</w:t>
      </w:r>
      <w:r w:rsidR="00A55524">
        <w:rPr>
          <w:lang w:val="en-US"/>
        </w:rPr>
        <w:t xml:space="preserve"> be considered 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t>Addition of a new Simulator</w:t>
      </w:r>
    </w:p>
    <w:p w14:paraId="2B634BF1" w14:textId="6865C5C0" w:rsidR="00CB5E2A" w:rsidRDefault="00CB5E2A" w:rsidP="00CB5E2A">
      <w:pPr>
        <w:rPr>
          <w:lang w:val="en-US"/>
        </w:rPr>
      </w:pPr>
      <w:r>
        <w:rPr>
          <w:lang w:val="en-US"/>
        </w:rPr>
        <w:t xml:space="preserve">What if a new simulator </w:t>
      </w:r>
      <w:r w:rsidR="00885D41">
        <w:rPr>
          <w:lang w:val="en-US"/>
        </w:rPr>
        <w:t>is to</w:t>
      </w:r>
      <w:r>
        <w:rPr>
          <w:lang w:val="en-US"/>
        </w:rPr>
        <w:t xml:space="preserve">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8D1485"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w:t>
      </w:r>
      <w:proofErr w:type="gramStart"/>
      <w:r>
        <w:rPr>
          <w:lang w:val="en-US"/>
        </w:rPr>
        <w:t>Being a proprietary simulator, there</w:t>
      </w:r>
      <w:proofErr w:type="gramEnd"/>
      <w:r>
        <w:rPr>
          <w:lang w:val="en-US"/>
        </w:rPr>
        <w:t xml:space="preserv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lastRenderedPageBreak/>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looks a better option. </w:t>
      </w:r>
      <w:r w:rsidR="009A32C4">
        <w:rPr>
          <w:lang w:val="en-US"/>
        </w:rPr>
        <w:t xml:space="preserve">Thus, the idea of having a single Cyber-RT interface that handles data exchange for both the simulators is not possible due to </w:t>
      </w:r>
      <w:r w:rsidR="00C71D3E">
        <w:rPr>
          <w:lang w:val="en-US"/>
        </w:rPr>
        <w:t>the factors analyzed 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205BC76A" w:rsidR="00586F34" w:rsidRDefault="00586F34" w:rsidP="00586F34">
      <w:pPr>
        <w:pStyle w:val="Heading3"/>
      </w:pPr>
      <w:bookmarkStart w:id="16" w:name="_Toc93510924"/>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8D1485"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8D1485"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lastRenderedPageBreak/>
        <w:t xml:space="preserve">Table 2.3 compares ROS and ROS2 on a few features and ROS2 prevails better due to its distributed mechanism, support for modern C++ and Python for application development, multi-master capabilities, multiple node support in a process and good support for a </w:t>
      </w:r>
      <w:proofErr w:type="gramStart"/>
      <w:r>
        <w:rPr>
          <w:lang w:val="en-US"/>
        </w:rPr>
        <w:t>next few years</w:t>
      </w:r>
      <w:proofErr w:type="gramEnd"/>
      <w:r>
        <w:rPr>
          <w:lang w:val="en-US"/>
        </w:rPr>
        <w:t xml:space="preserve"> depending on the version.</w:t>
      </w:r>
    </w:p>
    <w:p w14:paraId="56904D2C" w14:textId="03F94A9A" w:rsidR="00A35F82" w:rsidRDefault="00A35F82" w:rsidP="00A35F82">
      <w:pPr>
        <w:pStyle w:val="Heading2"/>
      </w:pPr>
      <w:bookmarkStart w:id="17" w:name="_Toc93510925"/>
      <w:r>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2DB69DD3" w:rsidR="00AD41BF" w:rsidRDefault="00EA4E43" w:rsidP="00EA4E43">
      <w:pPr>
        <w:pStyle w:val="Heading3"/>
      </w:pPr>
      <w:bookmarkStart w:id="18" w:name="_Toc93510926"/>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00B33D5E" w:rsidR="00FC3FB8" w:rsidRDefault="00CB7442" w:rsidP="00FC3FB8">
      <w:pPr>
        <w:pStyle w:val="Heading3"/>
      </w:pPr>
      <w:bookmarkStart w:id="19" w:name="_Toc93510927"/>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00348ACE" w:rsidR="00B31EB6" w:rsidRDefault="00B32463" w:rsidP="00B31EB6">
      <w:pPr>
        <w:pStyle w:val="Heading3"/>
      </w:pPr>
      <w:bookmarkStart w:id="20" w:name="_Toc93510928"/>
      <w:r>
        <w:lastRenderedPageBreak/>
        <w:t>HD Map conversion</w:t>
      </w:r>
      <w:bookmarkEnd w:id="20"/>
    </w:p>
    <w:p w14:paraId="7ABDB8A7" w14:textId="6614D996" w:rsidR="005B4D52" w:rsidRPr="005B4D52" w:rsidRDefault="005B4D52" w:rsidP="005B4D52">
      <w:pPr>
        <w:rPr>
          <w:lang w:val="en-US"/>
        </w:rPr>
      </w:pPr>
      <w:r>
        <w:rPr>
          <w:lang w:val="en-US"/>
        </w:rPr>
        <w:t xml:space="preserve">HD (High Definition) maps, also called as 3D maps are </w:t>
      </w:r>
      <w:r w:rsidR="00371DE1">
        <w:rPr>
          <w:lang w:val="en-US"/>
        </w:rPr>
        <w:t xml:space="preserve">roadmaps that have inch perfect </w:t>
      </w:r>
      <w:r w:rsidR="00482D8E">
        <w:rPr>
          <w:lang w:val="en-US"/>
        </w:rPr>
        <w:t>accuracy,</w:t>
      </w:r>
      <w:r w:rsidR="00371DE1">
        <w:rPr>
          <w:lang w:val="en-US"/>
        </w:rPr>
        <w:t xml:space="preserve"> and they contain exact information about pedestrian crossings, traffic lights/signs, barriers and more</w:t>
      </w:r>
      <w:r w:rsidR="00F556A2">
        <w:rPr>
          <w:lang w:val="en-US"/>
        </w:rPr>
        <w:t xml:space="preserve"> [31]</w:t>
      </w:r>
      <w:r w:rsidR="00371DE1">
        <w:rPr>
          <w:lang w:val="en-US"/>
        </w:rPr>
        <w:t>.</w:t>
      </w:r>
      <w:r w:rsidR="003A1940">
        <w:rPr>
          <w:lang w:val="en-US"/>
        </w:rPr>
        <w:t xml:space="preserve"> This is required for autonomous vehicles as they cannot compromise with accuracy at all</w:t>
      </w:r>
      <w:r w:rsidR="00F556A2">
        <w:rPr>
          <w:lang w:val="en-US"/>
        </w:rPr>
        <w:t xml:space="preserve"> [31]</w:t>
      </w:r>
      <w:r w:rsidR="003A1940">
        <w:rPr>
          <w:lang w:val="en-US"/>
        </w:rPr>
        <w:t>.</w:t>
      </w:r>
      <w:r w:rsidR="008D45C8">
        <w:rPr>
          <w:lang w:val="en-US"/>
        </w:rPr>
        <w:t xml:space="preserve"> HD maps provide </w:t>
      </w:r>
      <w:r w:rsidR="003D14E9">
        <w:rPr>
          <w:lang w:val="en-US"/>
        </w:rPr>
        <w:t>centimeter</w:t>
      </w:r>
      <w:r w:rsidR="008D45C8">
        <w:rPr>
          <w:lang w:val="en-US"/>
        </w:rPr>
        <w:t xml:space="preserve"> level accuracy and are very important for the correct localization of the autonomous vehicle.</w:t>
      </w:r>
    </w:p>
    <w:p w14:paraId="50881086" w14:textId="6B641E0D"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w:t>
      </w:r>
    </w:p>
    <w:p w14:paraId="00BB4FDD" w14:textId="0858CA16" w:rsidR="005A05F7" w:rsidRDefault="00F13CFB" w:rsidP="00D818D8">
      <w:pPr>
        <w:rPr>
          <w:lang w:val="en-US"/>
        </w:rPr>
      </w:pPr>
      <w:r>
        <w:rPr>
          <w:lang w:val="en-US"/>
        </w:rPr>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at the moment.</w:t>
      </w:r>
    </w:p>
    <w:p w14:paraId="4207B436" w14:textId="5A26449E" w:rsidR="00200C9E" w:rsidRDefault="00921231" w:rsidP="00200C9E">
      <w:pPr>
        <w:pStyle w:val="Heading2"/>
      </w:pPr>
      <w:bookmarkStart w:id="21" w:name="_Toc93510929"/>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lastRenderedPageBreak/>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that a new interface would add a little value and further complicate our existing system.</w:t>
      </w:r>
    </w:p>
    <w:p w14:paraId="1F4A53C7" w14:textId="6D489208" w:rsidR="00BD5A27" w:rsidRDefault="00886491" w:rsidP="00BD5A27">
      <w:pPr>
        <w:rPr>
          <w:lang w:val="en-US"/>
        </w:rPr>
      </w:pPr>
      <w:r>
        <w:rPr>
          <w:lang w:val="en-US"/>
        </w:rPr>
        <w:t>Considering all the factors discussed, a new interface between both the simulators and the Apollo AV software stack is not a value adding option</w:t>
      </w:r>
      <w:r w:rsidR="00BE5283">
        <w:rPr>
          <w:lang w:val="en-US"/>
        </w:rPr>
        <w:t xml:space="preserve"> given the problems at the VTD side</w:t>
      </w:r>
      <w:r>
        <w:rPr>
          <w:lang w:val="en-US"/>
        </w:rPr>
        <w:t>. Therefore, this idea is not taken into consideration further.</w:t>
      </w:r>
    </w:p>
    <w:p w14:paraId="3E62733D" w14:textId="13D43D45" w:rsidR="00CA43A7" w:rsidRDefault="003726B7" w:rsidP="00C515F4">
      <w:pPr>
        <w:pStyle w:val="Heading2"/>
      </w:pPr>
      <w:bookmarkStart w:id="22" w:name="_Toc93510930"/>
      <w:r>
        <w:t>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37B27849" w14:textId="7E70220D" w:rsidR="003A2F4B" w:rsidRDefault="00BE2569" w:rsidP="00566894">
      <w:pPr>
        <w:rPr>
          <w:lang w:val="en-US"/>
        </w:rPr>
      </w:pPr>
      <w:r>
        <w:rPr>
          <w:lang w:val="en-US"/>
        </w:rPr>
        <w:t xml:space="preserve">Rather than exchange of VTD data with an external component such as any AV software stack, utilization of VTD’s internal AV software stack </w:t>
      </w:r>
      <w:r w:rsidR="00F61CB2">
        <w:rPr>
          <w:lang w:val="en-US"/>
        </w:rPr>
        <w:t>is</w:t>
      </w:r>
      <w:r>
        <w:rPr>
          <w:lang w:val="en-US"/>
        </w:rPr>
        <w:t xml:space="preserve"> a better solution</w:t>
      </w:r>
      <w:r w:rsidR="00F61CB2">
        <w:rPr>
          <w:lang w:val="en-US"/>
        </w:rPr>
        <w:t xml:space="preserve"> given the problems that exist with VTD</w:t>
      </w:r>
      <w:r>
        <w:rPr>
          <w:lang w:val="en-US"/>
        </w:rPr>
        <w:t>. Our system will benefit from this as there is no need of any interface to exchange the data in and out of VTD.</w:t>
      </w:r>
      <w:r w:rsidR="000B771B">
        <w:rPr>
          <w:lang w:val="en-US"/>
        </w:rPr>
        <w:t xml:space="preserve"> </w:t>
      </w:r>
      <w:r w:rsidR="00152123">
        <w:rPr>
          <w:lang w:val="en-US"/>
        </w:rPr>
        <w:t xml:space="preserve">The figure below is a </w:t>
      </w:r>
      <w:r w:rsidR="00684C57">
        <w:rPr>
          <w:lang w:val="en-US"/>
        </w:rPr>
        <w:t>high-level</w:t>
      </w:r>
      <w:r w:rsidR="00152123">
        <w:rPr>
          <w:lang w:val="en-US"/>
        </w:rPr>
        <w:t xml:space="preserve"> view of the proposed approach in this thesis. </w:t>
      </w:r>
    </w:p>
    <w:p w14:paraId="00CF30F6" w14:textId="175F3B89" w:rsidR="003A2F4B" w:rsidRDefault="0067083A" w:rsidP="0067083A">
      <w:pPr>
        <w:pStyle w:val="IASFigure"/>
      </w:pPr>
      <w:r>
        <w:drawing>
          <wp:inline distT="0" distB="0" distL="0" distR="0" wp14:anchorId="0A911585" wp14:editId="60E0490C">
            <wp:extent cx="2032000" cy="21590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32000" cy="2159000"/>
                    </a:xfrm>
                    <a:prstGeom prst="rect">
                      <a:avLst/>
                    </a:prstGeom>
                  </pic:spPr>
                </pic:pic>
              </a:graphicData>
            </a:graphic>
          </wp:inline>
        </w:drawing>
      </w:r>
    </w:p>
    <w:p w14:paraId="3B7BB902" w14:textId="56FA9425" w:rsidR="0067083A" w:rsidRDefault="0067083A" w:rsidP="000E657B">
      <w:pPr>
        <w:pStyle w:val="IASFigureCaption"/>
      </w:pPr>
      <w:r>
        <w:t>Figure 2.2: Proposed Approach</w:t>
      </w:r>
    </w:p>
    <w:p w14:paraId="2DCA5296" w14:textId="21EB9F75" w:rsidR="00566894" w:rsidRDefault="00A3301D" w:rsidP="00566894">
      <w:pPr>
        <w:rPr>
          <w:lang w:val="en-US"/>
        </w:rPr>
      </w:pPr>
      <w:r>
        <w:rPr>
          <w:lang w:val="en-US"/>
        </w:rPr>
        <w:lastRenderedPageBreak/>
        <w:t>Figure 2.2 shows our proposed approach regarding the AV stack to be used with the VTD. Instead of a new interface between VTD and Apollo, the simulator and AV stack is one single system.</w:t>
      </w:r>
      <w:r w:rsidR="00DC0EBD">
        <w:rPr>
          <w:lang w:val="en-US"/>
        </w:rPr>
        <w:t xml:space="preserve"> The LGSVL and Apollo Cyber RT connection is as it was before.</w:t>
      </w:r>
      <w:r w:rsidR="004F6799">
        <w:rPr>
          <w:lang w:val="en-US"/>
        </w:rPr>
        <w:t xml:space="preserve"> With this approach for our system, the problems occurring between the VTD, and Apollo are </w:t>
      </w:r>
      <w:r w:rsidR="00816F68">
        <w:rPr>
          <w:lang w:val="en-US"/>
        </w:rPr>
        <w:t>eliminated,</w:t>
      </w:r>
      <w:r w:rsidR="004F6799">
        <w:rPr>
          <w:lang w:val="en-US"/>
        </w:rPr>
        <w:t xml:space="preserve"> and the complexity of the overall system is also reduced. Moreover, the system has two simulators with separate AV software stacks which will allow to test the same scenario with different simulator and AV stack combination. </w:t>
      </w:r>
      <w:r>
        <w:rPr>
          <w:lang w:val="en-US"/>
        </w:rPr>
        <w:t xml:space="preserve"> </w:t>
      </w:r>
      <w:r w:rsidR="000B771B">
        <w:rPr>
          <w:lang w:val="en-US"/>
        </w:rPr>
        <w:t>In the below sub-</w:t>
      </w:r>
      <w:r w:rsidR="00566894">
        <w:rPr>
          <w:lang w:val="en-US"/>
        </w:rPr>
        <w:t>section,</w:t>
      </w:r>
      <w:r w:rsidR="000B771B">
        <w:rPr>
          <w:lang w:val="en-US"/>
        </w:rPr>
        <w:t xml:space="preserve"> we will discuss the usage of VTD’s AV stack with our system.</w:t>
      </w:r>
    </w:p>
    <w:p w14:paraId="30B6D7BD" w14:textId="45E3BEC8" w:rsidR="00566894" w:rsidRDefault="003C2E29" w:rsidP="00AA0BBE">
      <w:pPr>
        <w:pStyle w:val="Heading3"/>
      </w:pPr>
      <w:bookmarkStart w:id="23" w:name="_Toc93510931"/>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777043B9"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 xml:space="preserve">It sends the control commands like steering, speed, </w:t>
      </w:r>
      <w:r w:rsidR="00E97F29">
        <w:rPr>
          <w:lang w:val="en-US"/>
        </w:rPr>
        <w:t>brake,</w:t>
      </w:r>
      <w:r w:rsidR="007F7C73">
        <w:rPr>
          <w:lang w:val="en-US"/>
        </w:rPr>
        <w:t xml:space="preserv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1EA7B76" w:rsidR="00E17350" w:rsidRDefault="005B1FE3" w:rsidP="00E17350">
      <w:pPr>
        <w:pStyle w:val="Heading3"/>
      </w:pPr>
      <w:bookmarkStart w:id="24" w:name="_Toc93510932"/>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This allows to test the behavior of internal 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t>Action Control Concept</w:t>
      </w:r>
    </w:p>
    <w:p w14:paraId="425125C4" w14:textId="7D31079F" w:rsidR="00313B19" w:rsidRDefault="00313B19" w:rsidP="00313B19">
      <w:pPr>
        <w:rPr>
          <w:lang w:val="en-US"/>
        </w:rPr>
      </w:pPr>
      <w:r>
        <w:rPr>
          <w:lang w:val="en-US"/>
        </w:rPr>
        <w:t xml:space="preserve">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w:t>
      </w:r>
      <w:r>
        <w:rPr>
          <w:lang w:val="en-US"/>
        </w:rPr>
        <w:lastRenderedPageBreak/>
        <w:t>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E1B246D" w14:textId="2F624CE0" w:rsidR="00313B19" w:rsidRPr="00313B19" w:rsidRDefault="00311754" w:rsidP="00F16ED5">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7745CBCF" w14:textId="622FAC28" w:rsidR="00C75583" w:rsidRDefault="00967B14" w:rsidP="00E072B5">
      <w:pPr>
        <w:pStyle w:val="Heading1"/>
        <w:spacing w:after="0"/>
      </w:pPr>
      <w:bookmarkStart w:id="25" w:name="_Toc93510933"/>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319AE432" w:rsidR="00944FA2" w:rsidRDefault="00E46234" w:rsidP="00E46234">
      <w:pPr>
        <w:pStyle w:val="Heading2"/>
      </w:pPr>
      <w:bookmarkStart w:id="26" w:name="_Toc93510934"/>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9B6AFA">
      <w:pPr>
        <w:pStyle w:val="IASFigureCaption"/>
      </w:pPr>
      <w:r>
        <w:t>Figure 3.1: Use case diagram</w:t>
      </w:r>
    </w:p>
    <w:p w14:paraId="1197FB1F" w14:textId="0E898A70" w:rsidR="00667343" w:rsidRDefault="00667343" w:rsidP="00667343">
      <w:pPr>
        <w:rPr>
          <w:lang w:val="en-US"/>
        </w:rPr>
      </w:pPr>
    </w:p>
    <w:p w14:paraId="4D90AAAD" w14:textId="0EC02EBA" w:rsidR="00667343" w:rsidRDefault="00E43DFD" w:rsidP="00BA6EFE">
      <w:pPr>
        <w:pStyle w:val="Heading2"/>
      </w:pPr>
      <w:bookmarkStart w:id="27" w:name="_Toc93510935"/>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8D1485"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8D1485"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8D1485"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8D1485"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8D1485"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8D1485"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8D1485"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8D1485"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8D1485"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8D1485"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8D1485"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8D1485"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8D1485"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8D1485"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8D1485"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8D1485"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71B1D2B0" w:rsidR="00573BF7" w:rsidRDefault="006538C5" w:rsidP="006538C5">
      <w:pPr>
        <w:pStyle w:val="Heading2"/>
      </w:pPr>
      <w:bookmarkStart w:id="28" w:name="_Toc93510936"/>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3C3226CF" w:rsidR="000D37DA" w:rsidRDefault="000D37DA" w:rsidP="000D37DA">
      <w:pPr>
        <w:pStyle w:val="Heading2"/>
      </w:pPr>
      <w:bookmarkStart w:id="29" w:name="_Toc93510937"/>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4076A041" w:rsidR="00BE073A" w:rsidRDefault="00BE073A" w:rsidP="00BE073A">
      <w:pPr>
        <w:pStyle w:val="Heading3"/>
      </w:pPr>
      <w:bookmarkStart w:id="30" w:name="_Toc93510938"/>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47E3EE46" w:rsidR="000217A7" w:rsidRDefault="00446D0F" w:rsidP="00446D0F">
      <w:pPr>
        <w:pStyle w:val="Heading3"/>
      </w:pPr>
      <w:bookmarkStart w:id="31" w:name="_Toc93510939"/>
      <w:r>
        <w:t>Elements of the User Interface</w:t>
      </w:r>
      <w:bookmarkEnd w:id="31"/>
    </w:p>
    <w:p w14:paraId="700DE6A2" w14:textId="63F6F347"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w:t>
      </w:r>
      <w:r w:rsidR="00C5396A">
        <w:rPr>
          <w:lang w:val="en-US"/>
        </w:rPr>
        <w:t>has to</w:t>
      </w:r>
      <w:r w:rsidR="004D0D03">
        <w:rPr>
          <w:lang w:val="en-US"/>
        </w:rPr>
        <w:t xml:space="preserve"> be maintained.</w:t>
      </w:r>
      <w:r w:rsidR="00DA1A67">
        <w:rPr>
          <w:lang w:val="en-US"/>
        </w:rPr>
        <w:t xml:space="preserve"> The other important details such as the login, homepage </w:t>
      </w:r>
      <w:proofErr w:type="gramStart"/>
      <w:r w:rsidR="00DA1A67">
        <w:rPr>
          <w:lang w:val="en-US"/>
        </w:rPr>
        <w:t>are</w:t>
      </w:r>
      <w:proofErr w:type="gramEnd"/>
      <w:r w:rsidR="00DA1A67">
        <w:rPr>
          <w:lang w:val="en-US"/>
        </w:rPr>
        <w:t xml:space="preserve"> not affected by integration of the new web GUI pages.</w:t>
      </w:r>
    </w:p>
    <w:p w14:paraId="15658631" w14:textId="35C97F80" w:rsidR="00605297" w:rsidRDefault="00605297" w:rsidP="00605297">
      <w:pPr>
        <w:pStyle w:val="Heading3"/>
      </w:pPr>
      <w:bookmarkStart w:id="32" w:name="_Toc93510940"/>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156593A9" w:rsidR="00C7384D" w:rsidRPr="00C7384D" w:rsidRDefault="006F7475" w:rsidP="00C7384D">
      <w:pPr>
        <w:pStyle w:val="Heading3"/>
      </w:pPr>
      <w:bookmarkStart w:id="33" w:name="_Toc93510941"/>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0F7CCC18" w:rsidR="008C0444" w:rsidRDefault="00786D9C" w:rsidP="00786D9C">
      <w:pPr>
        <w:pStyle w:val="Heading1"/>
      </w:pPr>
      <w:bookmarkStart w:id="34" w:name="_Toc93510942"/>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638EA8A4" w:rsidR="00D71838" w:rsidRDefault="00D71838" w:rsidP="00D71838">
      <w:pPr>
        <w:pStyle w:val="Heading2"/>
      </w:pPr>
      <w:bookmarkStart w:id="35" w:name="_Toc93510943"/>
      <w:r>
        <w:t>System Architecture</w:t>
      </w:r>
      <w:bookmarkEnd w:id="35"/>
    </w:p>
    <w:p w14:paraId="3319EC9F" w14:textId="305BDF66" w:rsidR="00E7277B" w:rsidRDefault="00E7277B" w:rsidP="00E7277B">
      <w:pPr>
        <w:pStyle w:val="Heading3"/>
      </w:pPr>
      <w:bookmarkStart w:id="36" w:name="_Toc93510944"/>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68E63AB6" w:rsidR="00962181" w:rsidRDefault="007A65A4" w:rsidP="003332E0">
      <w:pPr>
        <w:pStyle w:val="Heading3"/>
      </w:pPr>
      <w:bookmarkStart w:id="37" w:name="_Toc93510945"/>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0E657B">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w:t>
      </w:r>
      <w:proofErr w:type="gramStart"/>
      <w:r w:rsidR="00772AD8">
        <w:rPr>
          <w:lang w:val="en-US"/>
        </w:rPr>
        <w:t>validated</w:t>
      </w:r>
      <w:proofErr w:type="gramEnd"/>
      <w:r w:rsidR="00772AD8">
        <w:rPr>
          <w:lang w:val="en-US"/>
        </w:rPr>
        <w:t xml:space="preserve">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6CA62E28" w:rsidR="005434A9" w:rsidRDefault="005434A9" w:rsidP="005434A9">
      <w:pPr>
        <w:pStyle w:val="Heading3"/>
      </w:pPr>
      <w:bookmarkStart w:id="38" w:name="_Toc93510946"/>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0E657B">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 xml:space="preserve">This table contains the parameters that are necessary to set the speed change action on the Ego vehicle. It contains the data like the rate of speed change, the target speed, the activation </w:t>
      </w:r>
      <w:proofErr w:type="gramStart"/>
      <w:r w:rsidR="00A3321D">
        <w:rPr>
          <w:lang w:val="en-US"/>
        </w:rPr>
        <w:t>event</w:t>
      </w:r>
      <w:proofErr w:type="gramEnd"/>
      <w:r w:rsidR="00A3321D">
        <w:rPr>
          <w:lang w:val="en-US"/>
        </w:rPr>
        <w:t xml:space="preserve">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0E657B">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2AEAB278" w:rsidR="00111C40" w:rsidRDefault="002E5472" w:rsidP="00111C40">
      <w:pPr>
        <w:pStyle w:val="Heading2"/>
      </w:pPr>
      <w:bookmarkStart w:id="39" w:name="_Toc93510947"/>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0E657B">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6A516797" w:rsidR="00F23232" w:rsidRDefault="000F2A08" w:rsidP="000F2A08">
      <w:pPr>
        <w:pStyle w:val="Heading2"/>
      </w:pPr>
      <w:bookmarkStart w:id="40" w:name="_Toc93510948"/>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3FF55079" w:rsidR="0061315D" w:rsidRDefault="0061315D" w:rsidP="0061315D">
      <w:pPr>
        <w:pStyle w:val="Heading3"/>
      </w:pPr>
      <w:bookmarkStart w:id="41" w:name="_Toc93510949"/>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8D1485"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 xml:space="preserve">The new database tables added as Django models in models.py file </w:t>
      </w:r>
      <w:proofErr w:type="gramStart"/>
      <w:r>
        <w:rPr>
          <w:lang w:val="en-US"/>
        </w:rPr>
        <w:t>are</w:t>
      </w:r>
      <w:proofErr w:type="gramEnd"/>
      <w:r>
        <w:rPr>
          <w:lang w:val="en-US"/>
        </w:rPr>
        <w:t xml:space="preserv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proofErr w:type="spellStart"/>
            <w:r w:rsidRPr="007C3144">
              <w:t>VTDAddAutonomousDB</w:t>
            </w:r>
            <w:proofErr w:type="spellEnd"/>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proofErr w:type="spellStart"/>
            <w:r w:rsidRPr="007C3144">
              <w:lastRenderedPageBreak/>
              <w:t>VTDAddSpeedChangeDB</w:t>
            </w:r>
            <w:proofErr w:type="spellEnd"/>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0E657B">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0E657B">
      <w:pPr>
        <w:pStyle w:val="IASFigureCaption"/>
      </w:pPr>
      <w:r>
        <w:t>Figure 4.6 Action Autonomous GUI</w:t>
      </w:r>
    </w:p>
    <w:p w14:paraId="7E1E966D" w14:textId="3F18E44D"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r w:rsidR="001F628B">
        <w:rPr>
          <w:lang w:val="en-US"/>
        </w:rPr>
        <w:t>inactive,</w:t>
      </w:r>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29DE166" w:rsidR="00C50EB9" w:rsidRDefault="00C50EB9" w:rsidP="00C50EB9">
      <w:pPr>
        <w:pStyle w:val="Caption"/>
        <w:jc w:val="center"/>
        <w:rPr>
          <w:lang w:val="en-US"/>
        </w:rPr>
      </w:pPr>
      <w:r w:rsidRPr="00C50EB9">
        <w:rPr>
          <w:lang w:val="en-US"/>
        </w:rPr>
        <w:t>Figure 4.</w:t>
      </w:r>
      <w:r w:rsidR="00A14806">
        <w:rPr>
          <w:lang w:val="en-US"/>
        </w:rPr>
        <w:t>7</w:t>
      </w:r>
      <w:r w:rsidRPr="00C50EB9">
        <w:rPr>
          <w:lang w:val="en-US"/>
        </w:rPr>
        <w:t>: Action Lane Change GUI</w:t>
      </w:r>
    </w:p>
    <w:p w14:paraId="26B2EE0C" w14:textId="5C96EE0F"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r w:rsidR="003765DE">
        <w:rPr>
          <w:lang w:val="en-US"/>
        </w:rPr>
        <w:t>inactive,</w:t>
      </w:r>
      <w:r w:rsidR="00BC4C3A">
        <w:rPr>
          <w:lang w:val="en-US"/>
        </w:rPr>
        <w:t xml:space="preserve"> and the tester </w:t>
      </w:r>
      <w:proofErr w:type="gramStart"/>
      <w:r w:rsidR="00BC4C3A">
        <w:rPr>
          <w:lang w:val="en-US"/>
        </w:rPr>
        <w:t>has to</w:t>
      </w:r>
      <w:proofErr w:type="gramEnd"/>
      <w:r w:rsidR="00BC4C3A">
        <w:rPr>
          <w:lang w:val="en-US"/>
        </w:rPr>
        <w:t xml:space="preserve">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54730FC3" w:rsidR="00C50EB9" w:rsidRPr="00C50EB9" w:rsidRDefault="006F2093" w:rsidP="000E657B">
      <w:pPr>
        <w:pStyle w:val="IASFigureCaption"/>
      </w:pPr>
      <w:r>
        <w:t>Figure 4.</w:t>
      </w:r>
      <w:r w:rsidR="00D12977">
        <w:t>8</w:t>
      </w:r>
      <w:r>
        <w:t>: Action Speed Change GUI.</w:t>
      </w:r>
    </w:p>
    <w:p w14:paraId="076739D8" w14:textId="3E4A742B" w:rsidR="00380895" w:rsidRDefault="00380895" w:rsidP="00380895">
      <w:pPr>
        <w:pStyle w:val="Heading3"/>
      </w:pPr>
      <w:bookmarkStart w:id="42" w:name="_Toc93510950"/>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79F79FBD" w:rsidR="004B61CD" w:rsidRDefault="004B61CD" w:rsidP="000E657B">
      <w:pPr>
        <w:pStyle w:val="IASFigureCaption"/>
      </w:pPr>
      <w:r>
        <w:t>Figure 4.</w:t>
      </w:r>
      <w:r w:rsidR="00367F3D">
        <w:t>9</w:t>
      </w:r>
      <w:r>
        <w:t xml:space="preserve">: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E54AF49" w:rsidR="008C0029" w:rsidRDefault="000A1B3C" w:rsidP="008C0029">
      <w:pPr>
        <w:rPr>
          <w:lang w:val="en-US"/>
        </w:rPr>
      </w:pPr>
      <w:r>
        <w:rPr>
          <w:lang w:val="en-US"/>
        </w:rPr>
        <w:t>The following table summarizes the new functions added in the views.py file.</w:t>
      </w:r>
    </w:p>
    <w:p w14:paraId="31D540F6" w14:textId="5D29F51B" w:rsidR="00D61FF8" w:rsidRDefault="00D61FF8" w:rsidP="008C0029">
      <w:pPr>
        <w:rPr>
          <w:lang w:val="en-US"/>
        </w:rPr>
      </w:pPr>
    </w:p>
    <w:p w14:paraId="2DAD018C" w14:textId="77777777" w:rsidR="00D61FF8" w:rsidRDefault="00D61FF8" w:rsidP="008C0029">
      <w:pPr>
        <w:rPr>
          <w:lang w:val="en-US"/>
        </w:rPr>
      </w:pPr>
    </w:p>
    <w:p w14:paraId="7482747C" w14:textId="016EC665" w:rsidR="00E764D2" w:rsidRDefault="00E764D2" w:rsidP="00E764D2">
      <w:pPr>
        <w:pStyle w:val="IASTableCaption"/>
      </w:pPr>
      <w:r>
        <w:lastRenderedPageBreak/>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7C936252" w:rsidR="005F6990" w:rsidRDefault="00F06F63" w:rsidP="00786D9C">
      <w:pPr>
        <w:pStyle w:val="Heading1"/>
      </w:pPr>
      <w:bookmarkStart w:id="43" w:name="_Toc93510951"/>
      <w:r>
        <w:lastRenderedPageBreak/>
        <w:t>Simulation Results</w:t>
      </w:r>
      <w:bookmarkEnd w:id="43"/>
    </w:p>
    <w:p w14:paraId="1632F8A0" w14:textId="7AABF651" w:rsidR="005C3BD1" w:rsidRDefault="002C6DA3" w:rsidP="005C3BD1">
      <w:pPr>
        <w:rPr>
          <w:lang w:val="en-US"/>
        </w:rPr>
      </w:pPr>
      <w:r>
        <w:rPr>
          <w:lang w:val="en-US"/>
        </w:rPr>
        <w:t>The scenario creation for VTD simulator with the introduction of action control concept has enabled the tester to test the VTD AV software stack with more options in the scenarios.</w:t>
      </w:r>
      <w:r w:rsidR="00EB39A0">
        <w:rPr>
          <w:lang w:val="en-US"/>
        </w:rPr>
        <w:t xml:space="preserve"> A couple of scenarios along with the results of the simulation are discussed in this chapter. </w:t>
      </w:r>
      <w:r w:rsidR="00545EAF">
        <w:rPr>
          <w:lang w:val="en-US"/>
        </w:rPr>
        <w:t>The scenario creation with the new driver type, actions is only discussed here as the rest of the process to create</w:t>
      </w:r>
      <w:r w:rsidR="00D356A7">
        <w:rPr>
          <w:lang w:val="en-US"/>
        </w:rPr>
        <w:t xml:space="preserve"> a</w:t>
      </w:r>
      <w:r w:rsidR="00545EAF">
        <w:rPr>
          <w:lang w:val="en-US"/>
        </w:rPr>
        <w:t xml:space="preserve"> scenario remains the same.</w:t>
      </w:r>
    </w:p>
    <w:p w14:paraId="3215750B" w14:textId="747C4B12" w:rsidR="008B2D4C" w:rsidRDefault="00E36DC4" w:rsidP="00E36DC4">
      <w:pPr>
        <w:pStyle w:val="Heading2"/>
      </w:pPr>
      <w:bookmarkStart w:id="44" w:name="_Toc93510952"/>
      <w:r>
        <w:t>Lane Change and Autonomous actions with Brisk driver</w:t>
      </w:r>
      <w:bookmarkEnd w:id="44"/>
    </w:p>
    <w:p w14:paraId="76CF5FC6" w14:textId="5D39BDA9" w:rsidR="00B9350C" w:rsidRDefault="00FB4994" w:rsidP="00B9350C">
      <w:pPr>
        <w:rPr>
          <w:lang w:val="en-US"/>
        </w:rPr>
      </w:pPr>
      <w:r>
        <w:rPr>
          <w:lang w:val="en-US"/>
        </w:rPr>
        <w:t>The process for the selection of the driver and addition of the actions is discussed here. For the detail scenario creation process refer to MT-3183 [5].</w:t>
      </w:r>
      <w:r w:rsidR="00645241">
        <w:rPr>
          <w:lang w:val="en-US"/>
        </w:rPr>
        <w:t xml:space="preserve"> </w:t>
      </w:r>
    </w:p>
    <w:p w14:paraId="0B2DD1E4" w14:textId="1D19AAD4" w:rsidR="00EF688E" w:rsidRDefault="002424BF" w:rsidP="00580EAB">
      <w:pPr>
        <w:pStyle w:val="IASFigure"/>
      </w:pPr>
      <w:r>
        <w:drawing>
          <wp:inline distT="0" distB="0" distL="0" distR="0" wp14:anchorId="1FBB5ADB" wp14:editId="716FA7AA">
            <wp:extent cx="5400358" cy="2661779"/>
            <wp:effectExtent l="0" t="0" r="0" b="5715"/>
            <wp:docPr id="46" name="Picture 4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36892" cy="2679786"/>
                    </a:xfrm>
                    <a:prstGeom prst="rect">
                      <a:avLst/>
                    </a:prstGeom>
                  </pic:spPr>
                </pic:pic>
              </a:graphicData>
            </a:graphic>
          </wp:inline>
        </w:drawing>
      </w:r>
    </w:p>
    <w:p w14:paraId="7CBB4B1F" w14:textId="00C08101" w:rsidR="002424BF" w:rsidRDefault="002424BF" w:rsidP="000E657B">
      <w:pPr>
        <w:pStyle w:val="IASFigureCaption"/>
      </w:pPr>
      <w:r>
        <w:t>Figure 5.1: Ego Actions Driver Selection.</w:t>
      </w:r>
    </w:p>
    <w:p w14:paraId="7421B770" w14:textId="1DE1F4B1" w:rsidR="006F6E1C" w:rsidRDefault="00F5161C" w:rsidP="00580EAB">
      <w:pPr>
        <w:pStyle w:val="IASFigure"/>
      </w:pPr>
      <w:r>
        <w:drawing>
          <wp:inline distT="0" distB="0" distL="0" distR="0" wp14:anchorId="751132B5" wp14:editId="2B776EE8">
            <wp:extent cx="5350668" cy="2465047"/>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44184" cy="2508130"/>
                    </a:xfrm>
                    <a:prstGeom prst="rect">
                      <a:avLst/>
                    </a:prstGeom>
                  </pic:spPr>
                </pic:pic>
              </a:graphicData>
            </a:graphic>
          </wp:inline>
        </w:drawing>
      </w:r>
    </w:p>
    <w:p w14:paraId="0074FE60" w14:textId="2078F86B" w:rsidR="00995AF8" w:rsidRDefault="00995AF8" w:rsidP="000E657B">
      <w:pPr>
        <w:pStyle w:val="IASFigureCaption"/>
      </w:pPr>
      <w:r>
        <w:t>Figure 5.2: Ego Action Autonomous.</w:t>
      </w:r>
    </w:p>
    <w:p w14:paraId="5BDEF564" w14:textId="673A6499" w:rsidR="00A21B2C" w:rsidRDefault="00110725" w:rsidP="00580EAB">
      <w:pPr>
        <w:pStyle w:val="IASFigure"/>
      </w:pPr>
      <w:r>
        <w:lastRenderedPageBreak/>
        <w:drawing>
          <wp:inline distT="0" distB="0" distL="0" distR="0" wp14:anchorId="775E41DA" wp14:editId="55F30602">
            <wp:extent cx="5760085" cy="4156710"/>
            <wp:effectExtent l="0" t="0" r="571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4156710"/>
                    </a:xfrm>
                    <a:prstGeom prst="rect">
                      <a:avLst/>
                    </a:prstGeom>
                  </pic:spPr>
                </pic:pic>
              </a:graphicData>
            </a:graphic>
          </wp:inline>
        </w:drawing>
      </w:r>
    </w:p>
    <w:p w14:paraId="463234AC" w14:textId="37395BDB" w:rsidR="00110725" w:rsidRDefault="00110725" w:rsidP="000E657B">
      <w:pPr>
        <w:pStyle w:val="IASFigureCaption"/>
      </w:pPr>
      <w:r>
        <w:t>Figure 5.3: Ego Action Lane Change.</w:t>
      </w:r>
    </w:p>
    <w:p w14:paraId="2E85BA66" w14:textId="236D187E" w:rsidR="00396D34" w:rsidRDefault="00C73C1A" w:rsidP="00396D34">
      <w:pPr>
        <w:rPr>
          <w:lang w:val="en-US"/>
        </w:rPr>
      </w:pPr>
      <w:r w:rsidRPr="00C73C1A">
        <w:rPr>
          <w:lang w:val="en-US"/>
        </w:rPr>
        <w:t xml:space="preserve">In the figure </w:t>
      </w:r>
      <w:r>
        <w:rPr>
          <w:lang w:val="en-US"/>
        </w:rPr>
        <w:t>5.1 the driver type is selected as ‘Brisk driver’ and the pivot element is defined as the Ego vehicle for this test scenario.</w:t>
      </w:r>
      <w:r w:rsidR="00B41407">
        <w:rPr>
          <w:lang w:val="en-US"/>
        </w:rPr>
        <w:t xml:space="preserve"> </w:t>
      </w:r>
      <w:r w:rsidR="00C15D51">
        <w:rPr>
          <w:lang w:val="en-US"/>
        </w:rPr>
        <w:t>With this driver type, two actions are added to the Ego vehicle to analyze the behavior of VTD’s AV stack for this scenario.</w:t>
      </w:r>
      <w:r w:rsidR="00850F88">
        <w:rPr>
          <w:lang w:val="en-US"/>
        </w:rPr>
        <w:t xml:space="preserve"> As seen in figure 5.2, the action autonomous is active on enter and will be executed once during the simulation.</w:t>
      </w:r>
      <w:r w:rsidR="00E0070E">
        <w:rPr>
          <w:lang w:val="en-US"/>
        </w:rPr>
        <w:t xml:space="preserve"> </w:t>
      </w:r>
      <w:r w:rsidR="00517949">
        <w:rPr>
          <w:lang w:val="en-US"/>
        </w:rPr>
        <w:t>Figure 5.3 shows the action lane change in the left direction with activation event on enter</w:t>
      </w:r>
      <w:r w:rsidR="00830E12">
        <w:rPr>
          <w:lang w:val="en-US"/>
        </w:rPr>
        <w:t xml:space="preserve"> and it will be executed once during the simulation.</w:t>
      </w:r>
    </w:p>
    <w:p w14:paraId="2B516321" w14:textId="4A57D935" w:rsidR="00316D9E" w:rsidRDefault="00AF74BB" w:rsidP="00396D34">
      <w:pPr>
        <w:rPr>
          <w:lang w:val="en-US"/>
        </w:rPr>
      </w:pPr>
      <w:r>
        <w:rPr>
          <w:lang w:val="en-US"/>
        </w:rPr>
        <w:t xml:space="preserve">Figure 5.4 shows the simulation results for this scenario. The gear of the vehicle throughout the simulation is 5 which indicates that the Ego vehicle did not accelerate or change its speed. This is confirmed by the target acceleration recording all values as 0. </w:t>
      </w:r>
      <w:r w:rsidR="00390BA7">
        <w:rPr>
          <w:lang w:val="en-US"/>
        </w:rPr>
        <w:t>The negative steering values at the start indicate that the vehicle is conducting a lane change as specified in the scenario.</w:t>
      </w:r>
      <w:r w:rsidR="009C2762">
        <w:rPr>
          <w:lang w:val="en-US"/>
        </w:rPr>
        <w:t xml:space="preserve"> The difference of values between the steering and target steering is due to the type of driver. The brisk driver selected here is generally </w:t>
      </w:r>
      <w:r w:rsidR="00580930">
        <w:rPr>
          <w:lang w:val="en-US"/>
        </w:rPr>
        <w:t>rougher</w:t>
      </w:r>
      <w:r w:rsidR="009C2762">
        <w:rPr>
          <w:lang w:val="en-US"/>
        </w:rPr>
        <w:t xml:space="preserve"> while making the lane change operations.</w:t>
      </w:r>
      <w:r w:rsidR="00580930">
        <w:rPr>
          <w:lang w:val="en-US"/>
        </w:rPr>
        <w:t xml:space="preserve"> Later, after simulation time of 10s, </w:t>
      </w:r>
      <w:r w:rsidR="002F54B5">
        <w:rPr>
          <w:lang w:val="en-US"/>
        </w:rPr>
        <w:t>the</w:t>
      </w:r>
      <w:r w:rsidR="00580930">
        <w:rPr>
          <w:lang w:val="en-US"/>
        </w:rPr>
        <w:t xml:space="preserve"> steering and target steering values match which indicates that the vehicle did not steer or change its lane.</w:t>
      </w:r>
      <w:r w:rsidR="002F54B5">
        <w:rPr>
          <w:lang w:val="en-US"/>
        </w:rPr>
        <w:t xml:space="preserve"> In this scenario, it is observed that if an action is associated with the Ego vehicle the VTD AV stack performs that action irrespective of the situation of traffic in the simulation.</w:t>
      </w:r>
      <w:r w:rsidR="009C6880">
        <w:rPr>
          <w:lang w:val="en-US"/>
        </w:rPr>
        <w:t xml:space="preserve"> </w:t>
      </w:r>
    </w:p>
    <w:p w14:paraId="3A9B6617" w14:textId="40395DB7" w:rsidR="00FA3F82" w:rsidRDefault="00B72090" w:rsidP="00B72090">
      <w:pPr>
        <w:jc w:val="center"/>
        <w:rPr>
          <w:lang w:val="en-US"/>
        </w:rPr>
      </w:pPr>
      <w:r>
        <w:rPr>
          <w:noProof/>
          <w:lang w:val="en-US"/>
        </w:rPr>
        <w:lastRenderedPageBreak/>
        <w:drawing>
          <wp:inline distT="0" distB="0" distL="0" distR="0" wp14:anchorId="0DA5BFD6" wp14:editId="229B93A6">
            <wp:extent cx="5197031" cy="7222331"/>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45500" cy="7289688"/>
                    </a:xfrm>
                    <a:prstGeom prst="rect">
                      <a:avLst/>
                    </a:prstGeom>
                  </pic:spPr>
                </pic:pic>
              </a:graphicData>
            </a:graphic>
          </wp:inline>
        </w:drawing>
      </w:r>
    </w:p>
    <w:p w14:paraId="73CD0294" w14:textId="53736372" w:rsidR="00B72090" w:rsidRDefault="00B72090" w:rsidP="000E657B">
      <w:pPr>
        <w:pStyle w:val="IASFigureCaption"/>
      </w:pPr>
      <w:r>
        <w:t>Figure 5.4: Results for section 5.1</w:t>
      </w:r>
    </w:p>
    <w:p w14:paraId="0CBAF0E5" w14:textId="11B1D687" w:rsidR="00342B46" w:rsidRDefault="00493A6A" w:rsidP="00FE0DAC">
      <w:pPr>
        <w:pStyle w:val="Heading2"/>
      </w:pPr>
      <w:bookmarkStart w:id="45" w:name="_Toc93510953"/>
      <w:r>
        <w:lastRenderedPageBreak/>
        <w:t>Lane Change Action with Comfortable Driver</w:t>
      </w:r>
      <w:bookmarkEnd w:id="45"/>
    </w:p>
    <w:p w14:paraId="68EEC95B" w14:textId="6FA0F84D" w:rsidR="00531F7A" w:rsidRDefault="00976A0B" w:rsidP="00976A0B">
      <w:pPr>
        <w:jc w:val="center"/>
        <w:rPr>
          <w:lang w:val="en-US"/>
        </w:rPr>
      </w:pPr>
      <w:r>
        <w:rPr>
          <w:noProof/>
          <w:lang w:val="en-US"/>
        </w:rPr>
        <w:drawing>
          <wp:inline distT="0" distB="0" distL="0" distR="0" wp14:anchorId="04EDEECC" wp14:editId="47F07AB9">
            <wp:extent cx="5093493" cy="6776912"/>
            <wp:effectExtent l="0" t="0" r="0" b="508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27769" cy="6822516"/>
                    </a:xfrm>
                    <a:prstGeom prst="rect">
                      <a:avLst/>
                    </a:prstGeom>
                  </pic:spPr>
                </pic:pic>
              </a:graphicData>
            </a:graphic>
          </wp:inline>
        </w:drawing>
      </w:r>
    </w:p>
    <w:p w14:paraId="0D628DCC" w14:textId="2B5405C9" w:rsidR="00893133" w:rsidRDefault="00893133" w:rsidP="000E657B">
      <w:pPr>
        <w:pStyle w:val="IASFigureCaption"/>
      </w:pPr>
      <w:r>
        <w:t>Figure 5.5: Results for section 5.2</w:t>
      </w:r>
    </w:p>
    <w:p w14:paraId="516EC4FD" w14:textId="47964E02" w:rsidR="005F25F4" w:rsidRDefault="00F6591B" w:rsidP="005F25F4">
      <w:pPr>
        <w:rPr>
          <w:lang w:val="en-US"/>
        </w:rPr>
      </w:pPr>
      <w:r w:rsidRPr="00F6591B">
        <w:rPr>
          <w:lang w:val="en-US"/>
        </w:rPr>
        <w:t xml:space="preserve">Figure 5.5 </w:t>
      </w:r>
      <w:r w:rsidR="00F82BF2">
        <w:rPr>
          <w:lang w:val="en-US"/>
        </w:rPr>
        <w:t>shows that the steering values are negative and differ from the target steering values at the start of the simulation indicating that the Ego vehicle is making a lane change action.</w:t>
      </w:r>
      <w:r w:rsidR="00324E39">
        <w:rPr>
          <w:lang w:val="en-US"/>
        </w:rPr>
        <w:t xml:space="preserve"> After some time, the steering and the target steering values are constant meaning that no further lane change takes place. Also, since this simulation uses the comfortable driver, the steering values are less than the target steering values unlike the case in section 5.1.</w:t>
      </w:r>
    </w:p>
    <w:p w14:paraId="6C3B82C8" w14:textId="4D756F67" w:rsidR="00763314" w:rsidRDefault="003F215A" w:rsidP="00BA0E5A">
      <w:pPr>
        <w:pStyle w:val="Heading2"/>
      </w:pPr>
      <w:bookmarkStart w:id="46" w:name="_Toc93510954"/>
      <w:r>
        <w:lastRenderedPageBreak/>
        <w:t>Comfortable Driver with No Action</w:t>
      </w:r>
      <w:bookmarkEnd w:id="46"/>
    </w:p>
    <w:p w14:paraId="1F222F4D" w14:textId="6632861F" w:rsidR="005E7938" w:rsidRDefault="00FC4EBB" w:rsidP="00EB1C2D">
      <w:pPr>
        <w:jc w:val="center"/>
        <w:rPr>
          <w:lang w:val="en-US"/>
        </w:rPr>
      </w:pPr>
      <w:r>
        <w:rPr>
          <w:noProof/>
          <w:lang w:val="en-US"/>
        </w:rPr>
        <w:drawing>
          <wp:inline distT="0" distB="0" distL="0" distR="0" wp14:anchorId="4B1248EF" wp14:editId="2CBCE88F">
            <wp:extent cx="5760085" cy="2376805"/>
            <wp:effectExtent l="0" t="0" r="5715" b="0"/>
            <wp:docPr id="51" name="Picture 5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085" cy="2376805"/>
                    </a:xfrm>
                    <a:prstGeom prst="rect">
                      <a:avLst/>
                    </a:prstGeom>
                  </pic:spPr>
                </pic:pic>
              </a:graphicData>
            </a:graphic>
          </wp:inline>
        </w:drawing>
      </w:r>
    </w:p>
    <w:p w14:paraId="3B503ABD" w14:textId="10B15607" w:rsidR="00FC4EBB" w:rsidRDefault="00FC4EBB" w:rsidP="000E657B">
      <w:pPr>
        <w:pStyle w:val="IASFigureCaption"/>
      </w:pPr>
      <w:r>
        <w:t>Figure 5.6: Comfortable Driver Selection</w:t>
      </w:r>
    </w:p>
    <w:p w14:paraId="7E3E0E33" w14:textId="0A17A0F6" w:rsidR="00EB1C2D" w:rsidRDefault="00EB1C2D" w:rsidP="00EB1C2D">
      <w:pPr>
        <w:jc w:val="center"/>
      </w:pPr>
      <w:r>
        <w:rPr>
          <w:noProof/>
        </w:rPr>
        <w:drawing>
          <wp:inline distT="0" distB="0" distL="0" distR="0" wp14:anchorId="1E5F853D" wp14:editId="5BB6B123">
            <wp:extent cx="4286250" cy="5274143"/>
            <wp:effectExtent l="0" t="0" r="0" b="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49612" cy="5352109"/>
                    </a:xfrm>
                    <a:prstGeom prst="rect">
                      <a:avLst/>
                    </a:prstGeom>
                  </pic:spPr>
                </pic:pic>
              </a:graphicData>
            </a:graphic>
          </wp:inline>
        </w:drawing>
      </w:r>
    </w:p>
    <w:p w14:paraId="4786C094" w14:textId="55D0DB12" w:rsidR="00EB1C2D" w:rsidRDefault="00EB1C2D" w:rsidP="000E657B">
      <w:pPr>
        <w:pStyle w:val="IASFigureCaption"/>
      </w:pPr>
      <w:r>
        <w:t>Figure 5.7: Results of section 5.3</w:t>
      </w:r>
    </w:p>
    <w:p w14:paraId="48711A54" w14:textId="66ECE5CD" w:rsidR="003F3510" w:rsidRDefault="00532AF8" w:rsidP="003F3510">
      <w:pPr>
        <w:rPr>
          <w:lang w:val="en-US"/>
        </w:rPr>
      </w:pPr>
      <w:r w:rsidRPr="00532AF8">
        <w:rPr>
          <w:lang w:val="en-US"/>
        </w:rPr>
        <w:lastRenderedPageBreak/>
        <w:t xml:space="preserve">Figure 5.6 </w:t>
      </w:r>
      <w:r w:rsidR="00B50CAB">
        <w:rPr>
          <w:lang w:val="en-US"/>
        </w:rPr>
        <w:t>shows the comfortable driver selection on the Ego vehicle actions page. No action has been added to Ego vehicle in this simulation scenario.</w:t>
      </w:r>
      <w:r w:rsidR="00B2500A">
        <w:rPr>
          <w:lang w:val="en-US"/>
        </w:rPr>
        <w:t xml:space="preserve"> </w:t>
      </w:r>
      <w:r w:rsidR="00B60A69">
        <w:rPr>
          <w:lang w:val="en-US"/>
        </w:rPr>
        <w:t>In this scenario, the pedestrian and NPC vehicle are placed in front of the Ego vehicle</w:t>
      </w:r>
      <w:r w:rsidR="002E5CF5">
        <w:rPr>
          <w:lang w:val="en-US"/>
        </w:rPr>
        <w:t xml:space="preserve">. Since there is no action associated with Ego vehicle, the internal AV stack controls the vehicle on its own and makes a lane change at the start of the simulation to avoid the traffic. </w:t>
      </w:r>
      <w:r w:rsidR="000859EF">
        <w:rPr>
          <w:lang w:val="en-US"/>
        </w:rPr>
        <w:t>The difference between the steering and target steering values indicates that at the start of the simulation. From the time 6s to 9s the steering values are the same as target, so it indicates that there is no lane change. After 9s there is again a lane change back to the original lane. From time 16s, the steering and target steering values are the same and the Ego vehicle maintains the same lane till the end of the simulation.</w:t>
      </w:r>
    </w:p>
    <w:p w14:paraId="2938C63C" w14:textId="779FFC81" w:rsidR="00AA2133" w:rsidRPr="00532AF8" w:rsidRDefault="00AA2133" w:rsidP="003F3510">
      <w:pPr>
        <w:rPr>
          <w:lang w:val="en-US"/>
        </w:rPr>
      </w:pPr>
      <w:r>
        <w:rPr>
          <w:lang w:val="en-US"/>
        </w:rPr>
        <w:t>The point to understand is that the VTD internal software stack controls the Ego vehicle on its own when there is not any action associated with it. If an action is associated with the Ego vehicle, the VTD stack prioritizes the execution of that action irrespective of the traffic status in the simulation.</w:t>
      </w:r>
      <w:r w:rsidR="00087457">
        <w:rPr>
          <w:lang w:val="en-US"/>
        </w:rPr>
        <w:t xml:space="preserve"> The simulation results indicate the same.</w:t>
      </w:r>
    </w:p>
    <w:p w14:paraId="1A1A940F" w14:textId="62FD93D1" w:rsidR="00011D62" w:rsidRDefault="005F6990" w:rsidP="00786D9C">
      <w:pPr>
        <w:pStyle w:val="Heading1"/>
      </w:pPr>
      <w:bookmarkStart w:id="47" w:name="_Toc93510955"/>
      <w:r>
        <w:lastRenderedPageBreak/>
        <w:t>Traceability and Test Automation</w:t>
      </w:r>
      <w:bookmarkEnd w:id="47"/>
    </w:p>
    <w:p w14:paraId="50AB3808" w14:textId="14B3B0F1" w:rsidR="007D4C79" w:rsidRDefault="0045272F" w:rsidP="00D05880">
      <w:pPr>
        <w:rPr>
          <w:lang w:val="en-US"/>
        </w:rPr>
      </w:pPr>
      <w:r>
        <w:rPr>
          <w:lang w:val="en-US"/>
        </w:rPr>
        <w:t xml:space="preserve">The traceability between the various artifacts right from the requirements to the test results in a software </w:t>
      </w:r>
      <w:r w:rsidR="00FF275D">
        <w:rPr>
          <w:lang w:val="en-US"/>
        </w:rPr>
        <w:t>life cycle</w:t>
      </w:r>
      <w:r>
        <w:rPr>
          <w:lang w:val="en-US"/>
        </w:rPr>
        <w:t xml:space="preserve"> is important as it reduces the time and cost in case of bug fixes.</w:t>
      </w:r>
      <w:r w:rsidR="00405471">
        <w:rPr>
          <w:lang w:val="en-US"/>
        </w:rPr>
        <w:t xml:space="preserve"> </w:t>
      </w:r>
      <w:r w:rsidR="00CD343C">
        <w:rPr>
          <w:lang w:val="en-US"/>
        </w:rPr>
        <w:t xml:space="preserve">This </w:t>
      </w:r>
      <w:r w:rsidR="00FB0AC2">
        <w:rPr>
          <w:lang w:val="en-US"/>
        </w:rPr>
        <w:t>chapter</w:t>
      </w:r>
      <w:r w:rsidR="00CD343C">
        <w:rPr>
          <w:lang w:val="en-US"/>
        </w:rPr>
        <w:t xml:space="preserve"> discusses the aspect of </w:t>
      </w:r>
      <w:r w:rsidR="00D90084">
        <w:rPr>
          <w:lang w:val="en-US"/>
        </w:rPr>
        <w:t xml:space="preserve">requirement </w:t>
      </w:r>
      <w:r w:rsidR="00CD343C">
        <w:rPr>
          <w:lang w:val="en-US"/>
        </w:rPr>
        <w:t>traceability in the RoboTest system at a high level followed by a literature review on the methods of automated test case generation from the requirements.</w:t>
      </w:r>
    </w:p>
    <w:p w14:paraId="417922D7" w14:textId="3BC6BD30" w:rsidR="007D4C79" w:rsidRDefault="007D4C79" w:rsidP="007D4C79">
      <w:pPr>
        <w:pStyle w:val="Heading2"/>
      </w:pPr>
      <w:bookmarkStart w:id="48" w:name="_Toc93510956"/>
      <w:r>
        <w:t>Requirements Traceability and its Significance</w:t>
      </w:r>
      <w:bookmarkEnd w:id="48"/>
    </w:p>
    <w:p w14:paraId="52549DB9" w14:textId="5DB40F35" w:rsidR="005B17EE" w:rsidRDefault="009730BF" w:rsidP="005B17EE">
      <w:pPr>
        <w:rPr>
          <w:lang w:val="en-US"/>
        </w:rPr>
      </w:pPr>
      <w:r>
        <w:rPr>
          <w:lang w:val="en-US"/>
        </w:rPr>
        <w:t>In a general sense, t</w:t>
      </w:r>
      <w:r w:rsidR="001A5095">
        <w:rPr>
          <w:lang w:val="en-US"/>
        </w:rPr>
        <w:t>raceability is the ability to trace something.</w:t>
      </w:r>
      <w:r w:rsidR="002D0A00">
        <w:rPr>
          <w:lang w:val="en-US"/>
        </w:rPr>
        <w:t xml:space="preserve"> In software engineering, traceability is the ability to trace the work items across the development life cycle.</w:t>
      </w:r>
      <w:r w:rsidR="009A58B5">
        <w:rPr>
          <w:lang w:val="en-US"/>
        </w:rPr>
        <w:t xml:space="preserve"> </w:t>
      </w:r>
      <w:r w:rsidR="002D109D">
        <w:rPr>
          <w:lang w:val="en-US"/>
        </w:rPr>
        <w:t xml:space="preserve">Traceability works by linking the various artefacts of the software development life cycle. </w:t>
      </w:r>
      <w:r w:rsidR="00F77AFF">
        <w:rPr>
          <w:lang w:val="en-US"/>
        </w:rPr>
        <w:t>Similarly, requirements traceability is the tracing of the requirements in the forward as well as backward direction.</w:t>
      </w:r>
      <w:r w:rsidR="00072ABB">
        <w:rPr>
          <w:lang w:val="en-US"/>
        </w:rPr>
        <w:t xml:space="preserve"> Forward tracing of the requirements </w:t>
      </w:r>
      <w:r w:rsidR="00E8740F">
        <w:rPr>
          <w:lang w:val="en-US"/>
        </w:rPr>
        <w:t>means</w:t>
      </w:r>
      <w:r w:rsidR="00072ABB">
        <w:rPr>
          <w:lang w:val="en-US"/>
        </w:rPr>
        <w:t xml:space="preserve"> tracing the test cases, test results, issues, source code whereas, the backward tracing means tracing the source of the requirement</w:t>
      </w:r>
      <w:r w:rsidR="00CA1ADF">
        <w:rPr>
          <w:lang w:val="en-US"/>
        </w:rPr>
        <w:t xml:space="preserve"> [30]</w:t>
      </w:r>
      <w:r w:rsidR="00072ABB">
        <w:rPr>
          <w:lang w:val="en-US"/>
        </w:rPr>
        <w:t>.</w:t>
      </w:r>
      <w:r w:rsidR="00BF69A0">
        <w:rPr>
          <w:lang w:val="en-US"/>
        </w:rPr>
        <w:t xml:space="preserve"> </w:t>
      </w:r>
    </w:p>
    <w:p w14:paraId="794DED70" w14:textId="16EABBB5" w:rsidR="00E8740F" w:rsidRDefault="0052579C" w:rsidP="005B17EE">
      <w:pPr>
        <w:rPr>
          <w:lang w:val="en-US"/>
        </w:rPr>
      </w:pPr>
      <w:r>
        <w:rPr>
          <w:lang w:val="en-US"/>
        </w:rPr>
        <w:t xml:space="preserve">Traceability between the requirements and test cases ensures that the requirements are covered comprehensively by the test cases. A requirement can have a single or multiple test </w:t>
      </w:r>
      <w:proofErr w:type="gramStart"/>
      <w:r w:rsidR="00C9364F">
        <w:rPr>
          <w:lang w:val="en-US"/>
        </w:rPr>
        <w:t>cases</w:t>
      </w:r>
      <w:proofErr w:type="gramEnd"/>
      <w:r>
        <w:rPr>
          <w:lang w:val="en-US"/>
        </w:rPr>
        <w:t xml:space="preserve"> associated with it.</w:t>
      </w:r>
      <w:r w:rsidR="00C9364F">
        <w:rPr>
          <w:lang w:val="en-US"/>
        </w:rPr>
        <w:t xml:space="preserve"> Linking the test cases and the test results helps to verify that the requirements are met. </w:t>
      </w:r>
      <w:r w:rsidR="005B6B45">
        <w:rPr>
          <w:lang w:val="en-US"/>
        </w:rPr>
        <w:t xml:space="preserve">For instance, consider a requirement that has multiple test cases. If any </w:t>
      </w:r>
      <w:r w:rsidR="00FE01F5">
        <w:rPr>
          <w:lang w:val="en-US"/>
        </w:rPr>
        <w:t>test</w:t>
      </w:r>
      <w:r w:rsidR="005B6B45">
        <w:rPr>
          <w:lang w:val="en-US"/>
        </w:rPr>
        <w:t xml:space="preserve"> case fails, then the requirement can be considered as not being met.</w:t>
      </w:r>
      <w:r w:rsidR="00FE01F5">
        <w:rPr>
          <w:lang w:val="en-US"/>
        </w:rPr>
        <w:t xml:space="preserve"> The source code for the failed test case can be tracked and fixed if required.</w:t>
      </w:r>
    </w:p>
    <w:p w14:paraId="462FDD34" w14:textId="5F55FCC5" w:rsidR="00742D67" w:rsidRDefault="00340542" w:rsidP="005B17EE">
      <w:pPr>
        <w:rPr>
          <w:lang w:val="en-US"/>
        </w:rPr>
      </w:pPr>
      <w:r>
        <w:rPr>
          <w:lang w:val="en-US"/>
        </w:rPr>
        <w:t xml:space="preserve">Requirements traceability also ensures that the system conforms to changes in the requirements. </w:t>
      </w:r>
      <w:r w:rsidR="00F40FE9">
        <w:rPr>
          <w:lang w:val="en-US"/>
        </w:rPr>
        <w:t>If there is a change in any requirement, its corresponding test cases are changed, and the simulation is run for the new test scenarios. Depending on the test result, it is easy to understand whether the requirement has been met or not.</w:t>
      </w:r>
      <w:r w:rsidR="00EA0D4F">
        <w:rPr>
          <w:lang w:val="en-US"/>
        </w:rPr>
        <w:t xml:space="preserve"> This makes sure that the system conforms to changes right from the requirements to the test results.</w:t>
      </w:r>
    </w:p>
    <w:p w14:paraId="00CF00D7" w14:textId="49472468" w:rsidR="00151C0A" w:rsidRDefault="00151C0A" w:rsidP="00151C0A">
      <w:pPr>
        <w:pStyle w:val="IASFigure"/>
      </w:pPr>
      <w:r>
        <w:drawing>
          <wp:inline distT="0" distB="0" distL="0" distR="0" wp14:anchorId="181ABA20" wp14:editId="39CB59F7">
            <wp:extent cx="5760085" cy="2028190"/>
            <wp:effectExtent l="0" t="0" r="5715" b="3810"/>
            <wp:docPr id="58" name="Picture 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028190"/>
                    </a:xfrm>
                    <a:prstGeom prst="rect">
                      <a:avLst/>
                    </a:prstGeom>
                  </pic:spPr>
                </pic:pic>
              </a:graphicData>
            </a:graphic>
          </wp:inline>
        </w:drawing>
      </w:r>
    </w:p>
    <w:p w14:paraId="494C9527" w14:textId="4A43827A" w:rsidR="00151C0A" w:rsidRDefault="00254074" w:rsidP="000E657B">
      <w:pPr>
        <w:pStyle w:val="IASFigureCaption"/>
      </w:pPr>
      <w:r>
        <w:t xml:space="preserve">Figure 6.1: </w:t>
      </w:r>
      <w:r w:rsidR="00151C0A">
        <w:t>Example of requirements traceability [</w:t>
      </w:r>
      <w:r w:rsidR="00CC3B0C">
        <w:t>32</w:t>
      </w:r>
      <w:r w:rsidR="00151C0A">
        <w:t>]</w:t>
      </w:r>
    </w:p>
    <w:p w14:paraId="1AF15019" w14:textId="26A11039" w:rsidR="00294AA1" w:rsidRDefault="00294AA1" w:rsidP="00294AA1">
      <w:pPr>
        <w:rPr>
          <w:lang w:val="en-US"/>
        </w:rPr>
      </w:pPr>
      <w:r w:rsidRPr="00294AA1">
        <w:rPr>
          <w:lang w:val="en-US"/>
        </w:rPr>
        <w:lastRenderedPageBreak/>
        <w:t xml:space="preserve">Figure 6.1 </w:t>
      </w:r>
      <w:r>
        <w:rPr>
          <w:lang w:val="en-US"/>
        </w:rPr>
        <w:t xml:space="preserve">represents a requirement traceability example. </w:t>
      </w:r>
      <w:r w:rsidR="00AE36C6">
        <w:rPr>
          <w:lang w:val="en-US"/>
        </w:rPr>
        <w:t xml:space="preserve">As seen from the figure, a requirement can be split into multiple requirements. Every requirement can have a test case, a task, an incident, a </w:t>
      </w:r>
      <w:r w:rsidR="009663BC">
        <w:rPr>
          <w:lang w:val="en-US"/>
        </w:rPr>
        <w:t>risk,</w:t>
      </w:r>
      <w:r w:rsidR="00AE36C6">
        <w:rPr>
          <w:lang w:val="en-US"/>
        </w:rPr>
        <w:t xml:space="preserve"> and source code associated with it.</w:t>
      </w:r>
      <w:r w:rsidR="00651904">
        <w:rPr>
          <w:lang w:val="en-US"/>
        </w:rPr>
        <w:t xml:space="preserve"> In case of any problems during the development or test phase, the tracing of the artifacts related to a requirement is easy and so it the solution of the problem.</w:t>
      </w:r>
    </w:p>
    <w:p w14:paraId="78F23621" w14:textId="4E3FCB54" w:rsidR="00BB44DD" w:rsidRPr="00294AA1" w:rsidRDefault="00BB44DD" w:rsidP="00294AA1">
      <w:pPr>
        <w:rPr>
          <w:lang w:val="en-US"/>
        </w:rPr>
      </w:pPr>
      <w:r>
        <w:rPr>
          <w:lang w:val="en-US"/>
        </w:rPr>
        <w:t xml:space="preserve">It is difficult to achieve traceability and more so when the project is large and complex. Different tools </w:t>
      </w:r>
      <w:r w:rsidR="00CA6FF9">
        <w:rPr>
          <w:lang w:val="en-US"/>
        </w:rPr>
        <w:t>need</w:t>
      </w:r>
      <w:r>
        <w:rPr>
          <w:lang w:val="en-US"/>
        </w:rPr>
        <w:t xml:space="preserve"> to interact with one another to link its data for a good traceability in the overall project.</w:t>
      </w:r>
      <w:r w:rsidR="00CA6FF9">
        <w:rPr>
          <w:lang w:val="en-US"/>
        </w:rPr>
        <w:t xml:space="preserve"> There are tools available in the market for achieving traceability, but in many large projects there </w:t>
      </w:r>
      <w:proofErr w:type="gramStart"/>
      <w:r w:rsidR="00CA6FF9">
        <w:rPr>
          <w:lang w:val="en-US"/>
        </w:rPr>
        <w:t>has to</w:t>
      </w:r>
      <w:proofErr w:type="gramEnd"/>
      <w:r w:rsidR="00CA6FF9">
        <w:rPr>
          <w:lang w:val="en-US"/>
        </w:rPr>
        <w:t xml:space="preserve"> be a custom tool setup for traceability between the various project artefacts.</w:t>
      </w:r>
      <w:r w:rsidR="0075639E">
        <w:rPr>
          <w:lang w:val="en-US"/>
        </w:rPr>
        <w:t xml:space="preserve"> In this master thesis, approaches for traceability</w:t>
      </w:r>
      <w:r w:rsidR="00B24BF8">
        <w:rPr>
          <w:lang w:val="en-US"/>
        </w:rPr>
        <w:t xml:space="preserve"> considering the current system design</w:t>
      </w:r>
      <w:r w:rsidR="0075639E">
        <w:rPr>
          <w:lang w:val="en-US"/>
        </w:rPr>
        <w:t xml:space="preserve"> have been presented by conducting a literature review on the traceability between the requirements and the test results.</w:t>
      </w:r>
    </w:p>
    <w:p w14:paraId="4B512F54" w14:textId="5391698A" w:rsidR="00D05880" w:rsidRDefault="00E85111" w:rsidP="00D05880">
      <w:pPr>
        <w:rPr>
          <w:lang w:val="en-US"/>
        </w:rPr>
      </w:pPr>
      <w:r>
        <w:rPr>
          <w:lang w:val="en-US"/>
        </w:rPr>
        <w:t>The architecture presented below</w:t>
      </w:r>
      <w:r w:rsidR="00702A4E">
        <w:rPr>
          <w:lang w:val="en-US"/>
        </w:rPr>
        <w:t xml:space="preserve"> for high-level cognitive testing of Autonomous Systems</w:t>
      </w:r>
      <w:r>
        <w:rPr>
          <w:lang w:val="en-US"/>
        </w:rPr>
        <w:t xml:space="preserve"> was developed in MT-3253 [21]</w:t>
      </w:r>
      <w:r w:rsidR="00702A4E">
        <w:rPr>
          <w:lang w:val="en-US"/>
        </w:rPr>
        <w:t xml:space="preserve"> and is discussed briefly to highlight the area of focus</w:t>
      </w:r>
      <w:r w:rsidR="000E1079">
        <w:rPr>
          <w:lang w:val="en-US"/>
        </w:rPr>
        <w:t xml:space="preserve"> with regards to traceability</w:t>
      </w:r>
      <w:r w:rsidR="00702A4E">
        <w:rPr>
          <w:lang w:val="en-US"/>
        </w:rPr>
        <w:t xml:space="preserve"> in this thesis.</w:t>
      </w:r>
    </w:p>
    <w:p w14:paraId="6B5461E8" w14:textId="2B2874C2" w:rsidR="00DD55AA" w:rsidRDefault="003507FA" w:rsidP="00D05880">
      <w:pPr>
        <w:rPr>
          <w:lang w:val="en-US"/>
        </w:rPr>
      </w:pPr>
      <w:r>
        <w:rPr>
          <w:noProof/>
          <w:lang w:val="en-US"/>
        </w:rPr>
        <mc:AlternateContent>
          <mc:Choice Requires="wps">
            <w:drawing>
              <wp:anchor distT="0" distB="0" distL="114300" distR="114300" simplePos="0" relativeHeight="251695104" behindDoc="0" locked="0" layoutInCell="1" allowOverlap="1" wp14:anchorId="4A13FC62" wp14:editId="4922812A">
                <wp:simplePos x="0" y="0"/>
                <wp:positionH relativeFrom="column">
                  <wp:posOffset>1292701</wp:posOffset>
                </wp:positionH>
                <wp:positionV relativeFrom="paragraph">
                  <wp:posOffset>752158</wp:posOffset>
                </wp:positionV>
                <wp:extent cx="535782" cy="228600"/>
                <wp:effectExtent l="12700" t="12700" r="10795" b="12700"/>
                <wp:wrapNone/>
                <wp:docPr id="44" name="Rectangle 44"/>
                <wp:cNvGraphicFramePr/>
                <a:graphic xmlns:a="http://schemas.openxmlformats.org/drawingml/2006/main">
                  <a:graphicData uri="http://schemas.microsoft.com/office/word/2010/wordprocessingShape">
                    <wps:wsp>
                      <wps:cNvSpPr/>
                      <wps:spPr>
                        <a:xfrm>
                          <a:off x="0" y="0"/>
                          <a:ext cx="535782"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94707" id="Rectangle 44" o:spid="_x0000_s1026" style="position:absolute;margin-left:101.8pt;margin-top:59.25pt;width:42.2pt;height:1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" filled="f" strokecolor="red" strokeweight="2pt"/>
            </w:pict>
          </mc:Fallback>
        </mc:AlternateContent>
      </w:r>
      <w:r w:rsidR="003849FF">
        <w:rPr>
          <w:noProof/>
          <w:lang w:val="en-US"/>
        </w:rPr>
        <w:drawing>
          <wp:inline distT="0" distB="0" distL="0" distR="0" wp14:anchorId="39EBCF76" wp14:editId="4D3EFEA6">
            <wp:extent cx="5893305" cy="33147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02700" cy="3319984"/>
                    </a:xfrm>
                    <a:prstGeom prst="rect">
                      <a:avLst/>
                    </a:prstGeom>
                  </pic:spPr>
                </pic:pic>
              </a:graphicData>
            </a:graphic>
          </wp:inline>
        </w:drawing>
      </w:r>
    </w:p>
    <w:p w14:paraId="3EE214A2" w14:textId="14D13117" w:rsidR="003849FF" w:rsidRDefault="003849FF" w:rsidP="000E657B">
      <w:pPr>
        <w:pStyle w:val="IASFigureCaption"/>
      </w:pPr>
      <w:r>
        <w:t>Figure 6.</w:t>
      </w:r>
      <w:r w:rsidR="000E2CB7">
        <w:t>2</w:t>
      </w:r>
      <w:r>
        <w:t>: Robo-Test Cognitive Testing Architecture</w:t>
      </w:r>
      <w:r w:rsidR="00F569EF">
        <w:t xml:space="preserve"> [21]</w:t>
      </w:r>
      <w:r>
        <w:t>.</w:t>
      </w:r>
    </w:p>
    <w:p w14:paraId="5AD34C82" w14:textId="18FD902D" w:rsidR="009D3512" w:rsidRPr="00271680" w:rsidRDefault="00271680" w:rsidP="009D3512">
      <w:pPr>
        <w:rPr>
          <w:lang w:val="en-US"/>
        </w:rPr>
      </w:pPr>
      <w:r w:rsidRPr="00271680">
        <w:rPr>
          <w:lang w:val="en-US"/>
        </w:rPr>
        <w:t xml:space="preserve">Figure 6.1 shows the </w:t>
      </w:r>
      <w:r w:rsidR="00B74E98">
        <w:rPr>
          <w:lang w:val="en-US"/>
        </w:rPr>
        <w:t>high-level</w:t>
      </w:r>
      <w:r w:rsidR="00AE6025">
        <w:rPr>
          <w:lang w:val="en-US"/>
        </w:rPr>
        <w:t xml:space="preserve"> Cognitive testing architecture for the Robo-Test system. </w:t>
      </w:r>
      <w:r w:rsidR="00B74E98">
        <w:rPr>
          <w:lang w:val="en-US"/>
        </w:rPr>
        <w:t>The different artifacts of the system such as the Requirements engine, Data Generator, Test Environment and management of test cases and training data are depicted with their relationships amongst each other</w:t>
      </w:r>
      <w:r w:rsidR="002C1840">
        <w:rPr>
          <w:lang w:val="en-US"/>
        </w:rPr>
        <w:t xml:space="preserve"> [21]</w:t>
      </w:r>
      <w:r w:rsidR="00B74E98">
        <w:rPr>
          <w:lang w:val="en-US"/>
        </w:rPr>
        <w:t>.</w:t>
      </w:r>
      <w:r w:rsidR="002C1840">
        <w:rPr>
          <w:lang w:val="en-US"/>
        </w:rPr>
        <w:t xml:space="preserve"> </w:t>
      </w:r>
      <w:r w:rsidR="00962034">
        <w:rPr>
          <w:lang w:val="en-US"/>
        </w:rPr>
        <w:t>The Requirements Engine is responsible for the management of requirements and traceability. IBM DOORS Rational software has been used as a Requirements Engine in our system.</w:t>
      </w:r>
      <w:r w:rsidR="001308F7">
        <w:rPr>
          <w:lang w:val="en-US"/>
        </w:rPr>
        <w:t xml:space="preserve"> </w:t>
      </w:r>
      <w:r w:rsidR="00524CD9">
        <w:rPr>
          <w:lang w:val="en-US"/>
        </w:rPr>
        <w:t>The test environment for our system is the RoboTest web application which is connected to the LGSVL and the VTD simulators with their corresponding AV software stacks.</w:t>
      </w:r>
      <w:r w:rsidR="00D33A81">
        <w:rPr>
          <w:lang w:val="en-US"/>
        </w:rPr>
        <w:t xml:space="preserve"> The RoboTest web application also serves as a tool for creation of test scenarios and </w:t>
      </w:r>
      <w:r w:rsidR="00D33A81">
        <w:rPr>
          <w:lang w:val="en-US"/>
        </w:rPr>
        <w:lastRenderedPageBreak/>
        <w:t>management of test results.</w:t>
      </w:r>
      <w:r w:rsidR="00B659C3">
        <w:rPr>
          <w:lang w:val="en-US"/>
        </w:rPr>
        <w:t xml:space="preserve"> </w:t>
      </w:r>
      <w:r w:rsidR="00372123">
        <w:rPr>
          <w:lang w:val="en-US"/>
        </w:rPr>
        <w:t>The scenario indexing tool interfaced with the RoboTest web application acts as a data generator as it selects the corner test cases using reinforcement learning methods.</w:t>
      </w:r>
      <w:r w:rsidR="00F87E2C">
        <w:rPr>
          <w:lang w:val="en-US"/>
        </w:rPr>
        <w:t xml:space="preserve"> </w:t>
      </w:r>
      <w:r w:rsidR="00455FFA">
        <w:rPr>
          <w:lang w:val="en-US"/>
        </w:rPr>
        <w:t xml:space="preserve">The traceability between these system components is important </w:t>
      </w:r>
      <w:r w:rsidR="00947277">
        <w:rPr>
          <w:lang w:val="en-US"/>
        </w:rPr>
        <w:t>and, in our system,</w:t>
      </w:r>
      <w:r w:rsidR="00455FFA">
        <w:rPr>
          <w:lang w:val="en-US"/>
        </w:rPr>
        <w:t xml:space="preserve"> there are two artifacts to link together – IBM DOORS Rational Software and RoboTest web application. </w:t>
      </w:r>
      <w:r w:rsidR="00947277">
        <w:rPr>
          <w:lang w:val="en-US"/>
        </w:rPr>
        <w:t>As highlighted, this thesis focuses on the traceability options between the requirements from IBM DOORS and the test results in the RoboTest web application.</w:t>
      </w:r>
    </w:p>
    <w:p w14:paraId="477292F7" w14:textId="3978EE38" w:rsidR="00017D87" w:rsidRDefault="00AF474B" w:rsidP="00AF474B">
      <w:pPr>
        <w:pStyle w:val="Heading2"/>
      </w:pPr>
      <w:bookmarkStart w:id="49" w:name="_Toc93510957"/>
      <w:r>
        <w:t>Traceability between Requirements and Test Results</w:t>
      </w:r>
      <w:bookmarkEnd w:id="49"/>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 Web application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498" w:type="dxa"/>
        <w:tblInd w:w="-5" w:type="dxa"/>
        <w:tblLayout w:type="fixed"/>
        <w:tblLook w:val="04A0" w:firstRow="1" w:lastRow="0" w:firstColumn="1" w:lastColumn="0" w:noHBand="0" w:noVBand="1"/>
      </w:tblPr>
      <w:tblGrid>
        <w:gridCol w:w="1701"/>
        <w:gridCol w:w="1560"/>
        <w:gridCol w:w="1417"/>
        <w:gridCol w:w="1559"/>
        <w:gridCol w:w="1418"/>
        <w:gridCol w:w="1843"/>
      </w:tblGrid>
      <w:tr w:rsidR="00F96981" w14:paraId="20E563F4" w14:textId="77777777" w:rsidTr="000333C5">
        <w:trPr>
          <w:trHeight w:val="1023"/>
        </w:trPr>
        <w:tc>
          <w:tcPr>
            <w:tcW w:w="1701" w:type="dxa"/>
          </w:tcPr>
          <w:p w14:paraId="77CE0BEB" w14:textId="77777777" w:rsidR="00F96981" w:rsidRPr="000304D0" w:rsidRDefault="00F96981" w:rsidP="004E57AD">
            <w:pPr>
              <w:pStyle w:val="IASTableHead"/>
            </w:pPr>
            <w:r w:rsidRPr="000304D0">
              <w:t>Article</w:t>
            </w:r>
          </w:p>
        </w:tc>
        <w:tc>
          <w:tcPr>
            <w:tcW w:w="1560" w:type="dxa"/>
          </w:tcPr>
          <w:p w14:paraId="048BDB9F" w14:textId="77777777" w:rsidR="00F96981" w:rsidRPr="000304D0" w:rsidRDefault="00F96981" w:rsidP="004E57AD">
            <w:pPr>
              <w:pStyle w:val="IASTableHead"/>
            </w:pPr>
            <w:r w:rsidRPr="000304D0">
              <w:t>Traceability between Requirements and Test Cases</w:t>
            </w:r>
          </w:p>
        </w:tc>
        <w:tc>
          <w:tcPr>
            <w:tcW w:w="1417" w:type="dxa"/>
          </w:tcPr>
          <w:p w14:paraId="04752800" w14:textId="77777777" w:rsidR="00F96981" w:rsidRPr="000304D0" w:rsidRDefault="00F96981" w:rsidP="004E57AD">
            <w:pPr>
              <w:pStyle w:val="IASTableHead"/>
            </w:pPr>
            <w:r w:rsidRPr="000304D0">
              <w:t>Method/Tool</w:t>
            </w:r>
          </w:p>
        </w:tc>
        <w:tc>
          <w:tcPr>
            <w:tcW w:w="1559" w:type="dxa"/>
          </w:tcPr>
          <w:p w14:paraId="1D8C352F" w14:textId="77777777" w:rsidR="00F96981" w:rsidRPr="000304D0" w:rsidRDefault="00F96981" w:rsidP="004E57AD">
            <w:pPr>
              <w:pStyle w:val="IASTableHead"/>
            </w:pPr>
            <w:r w:rsidRPr="000304D0">
              <w:t>Traceability between Requirements and Test Results</w:t>
            </w:r>
          </w:p>
        </w:tc>
        <w:tc>
          <w:tcPr>
            <w:tcW w:w="1418" w:type="dxa"/>
          </w:tcPr>
          <w:p w14:paraId="26E113DB" w14:textId="77777777" w:rsidR="00F96981" w:rsidRPr="000304D0" w:rsidRDefault="00F96981" w:rsidP="004E57AD">
            <w:pPr>
              <w:pStyle w:val="IASTableHead"/>
            </w:pPr>
            <w:r w:rsidRPr="000304D0">
              <w:t>Method/Tool</w:t>
            </w:r>
          </w:p>
        </w:tc>
        <w:tc>
          <w:tcPr>
            <w:tcW w:w="1843"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0333C5">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560"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7" w:type="dxa"/>
          </w:tcPr>
          <w:p w14:paraId="32A6F6E0" w14:textId="77777777" w:rsidR="00F96981" w:rsidRPr="00F96981" w:rsidRDefault="00F96981" w:rsidP="004E57AD">
            <w:pPr>
              <w:pStyle w:val="IASTableBody"/>
            </w:pPr>
            <w:r w:rsidRPr="00F96981">
              <w:t>CBMC, a software bounded model checker for C.</w:t>
            </w:r>
          </w:p>
        </w:tc>
        <w:tc>
          <w:tcPr>
            <w:tcW w:w="1559" w:type="dxa"/>
          </w:tcPr>
          <w:p w14:paraId="4A59B522" w14:textId="77777777" w:rsidR="00F96981" w:rsidRPr="00B0654F" w:rsidRDefault="00F96981" w:rsidP="004E57AD">
            <w:pPr>
              <w:pStyle w:val="IASTableBody"/>
            </w:pPr>
            <w:r>
              <w:t>NO.</w:t>
            </w:r>
          </w:p>
        </w:tc>
        <w:tc>
          <w:tcPr>
            <w:tcW w:w="1418" w:type="dxa"/>
          </w:tcPr>
          <w:p w14:paraId="6E86B74F" w14:textId="77777777" w:rsidR="00F96981" w:rsidRPr="007C45EC" w:rsidRDefault="00F96981" w:rsidP="004E57AD">
            <w:pPr>
              <w:pStyle w:val="IASTableBody"/>
            </w:pPr>
            <w:r>
              <w:t>NA.</w:t>
            </w:r>
          </w:p>
        </w:tc>
        <w:tc>
          <w:tcPr>
            <w:tcW w:w="1843" w:type="dxa"/>
          </w:tcPr>
          <w:p w14:paraId="4133495C" w14:textId="77777777" w:rsidR="00F96981" w:rsidRPr="00662BD2" w:rsidRDefault="00F96981" w:rsidP="004E57AD">
            <w:pPr>
              <w:pStyle w:val="IASTableBody"/>
            </w:pPr>
            <w:r>
              <w:t>LOW.</w:t>
            </w:r>
          </w:p>
        </w:tc>
      </w:tr>
      <w:tr w:rsidR="00F96981" w14:paraId="4D7E6C58" w14:textId="77777777" w:rsidTr="000333C5">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560" w:type="dxa"/>
          </w:tcPr>
          <w:p w14:paraId="693A857F" w14:textId="77777777" w:rsidR="00F96981" w:rsidRPr="00037F43" w:rsidRDefault="00F96981" w:rsidP="004E57AD">
            <w:pPr>
              <w:pStyle w:val="IASTableBody"/>
            </w:pPr>
            <w:r>
              <w:t>YES.</w:t>
            </w:r>
          </w:p>
        </w:tc>
        <w:tc>
          <w:tcPr>
            <w:tcW w:w="1417" w:type="dxa"/>
          </w:tcPr>
          <w:p w14:paraId="052057D8" w14:textId="77777777" w:rsidR="00F96981" w:rsidRPr="00376C43" w:rsidRDefault="00F96981" w:rsidP="004E57AD">
            <w:pPr>
              <w:pStyle w:val="IASTableBody"/>
            </w:pPr>
            <w:r>
              <w:t>NA.</w:t>
            </w:r>
          </w:p>
        </w:tc>
        <w:tc>
          <w:tcPr>
            <w:tcW w:w="1559" w:type="dxa"/>
          </w:tcPr>
          <w:p w14:paraId="44D6B2DD" w14:textId="77777777" w:rsidR="00F96981" w:rsidRPr="00362DD8" w:rsidRDefault="00F96981" w:rsidP="004E57AD">
            <w:pPr>
              <w:pStyle w:val="IASTableBody"/>
            </w:pPr>
            <w:r>
              <w:t>NO.</w:t>
            </w:r>
          </w:p>
        </w:tc>
        <w:tc>
          <w:tcPr>
            <w:tcW w:w="1418" w:type="dxa"/>
          </w:tcPr>
          <w:p w14:paraId="7B98A75E" w14:textId="77777777" w:rsidR="00F96981" w:rsidRPr="007C45EC" w:rsidRDefault="00F96981" w:rsidP="004E57AD">
            <w:pPr>
              <w:pStyle w:val="IASTableBody"/>
            </w:pPr>
            <w:r>
              <w:t>NA.</w:t>
            </w:r>
          </w:p>
        </w:tc>
        <w:tc>
          <w:tcPr>
            <w:tcW w:w="1843" w:type="dxa"/>
          </w:tcPr>
          <w:p w14:paraId="2A59AE3F" w14:textId="77777777" w:rsidR="00F96981" w:rsidRPr="00662BD2" w:rsidRDefault="00F96981" w:rsidP="004E57AD">
            <w:pPr>
              <w:pStyle w:val="IASTableBody"/>
            </w:pPr>
            <w:r>
              <w:t>MODERATE.</w:t>
            </w:r>
          </w:p>
        </w:tc>
      </w:tr>
      <w:tr w:rsidR="00F96981" w14:paraId="4E78D098" w14:textId="77777777" w:rsidTr="000333C5">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560" w:type="dxa"/>
          </w:tcPr>
          <w:p w14:paraId="7E6FD814" w14:textId="77777777" w:rsidR="00F96981" w:rsidRPr="00037F43" w:rsidRDefault="00F96981" w:rsidP="004E57AD">
            <w:pPr>
              <w:pStyle w:val="IASTableBody"/>
            </w:pPr>
            <w:r>
              <w:t>YES.</w:t>
            </w:r>
          </w:p>
        </w:tc>
        <w:tc>
          <w:tcPr>
            <w:tcW w:w="1417" w:type="dxa"/>
          </w:tcPr>
          <w:p w14:paraId="23C1682F" w14:textId="77777777" w:rsidR="00F96981" w:rsidRPr="00376C43" w:rsidRDefault="00F96981" w:rsidP="004E57AD">
            <w:pPr>
              <w:pStyle w:val="IASTableBody"/>
            </w:pPr>
            <w:r>
              <w:t>NA.</w:t>
            </w:r>
          </w:p>
        </w:tc>
        <w:tc>
          <w:tcPr>
            <w:tcW w:w="1559" w:type="dxa"/>
          </w:tcPr>
          <w:p w14:paraId="4DC6A2B9" w14:textId="77777777" w:rsidR="00F96981" w:rsidRPr="00362DD8" w:rsidRDefault="00F96981" w:rsidP="004E57AD">
            <w:pPr>
              <w:pStyle w:val="IASTableBody"/>
            </w:pPr>
            <w:r>
              <w:t>YES.</w:t>
            </w:r>
          </w:p>
        </w:tc>
        <w:tc>
          <w:tcPr>
            <w:tcW w:w="1418" w:type="dxa"/>
          </w:tcPr>
          <w:p w14:paraId="585D7044" w14:textId="77777777" w:rsidR="00F96981" w:rsidRPr="007C45EC" w:rsidRDefault="00F96981" w:rsidP="004E57AD">
            <w:pPr>
              <w:pStyle w:val="IASTableBody"/>
            </w:pPr>
            <w:r>
              <w:t>NA.</w:t>
            </w:r>
          </w:p>
        </w:tc>
        <w:tc>
          <w:tcPr>
            <w:tcW w:w="1843" w:type="dxa"/>
          </w:tcPr>
          <w:p w14:paraId="13A8D179" w14:textId="77777777" w:rsidR="00F96981" w:rsidRPr="00662BD2" w:rsidRDefault="00F96981" w:rsidP="004E57AD">
            <w:pPr>
              <w:pStyle w:val="IASTableBody"/>
            </w:pPr>
            <w:r>
              <w:t>HIGH.</w:t>
            </w:r>
          </w:p>
        </w:tc>
      </w:tr>
      <w:tr w:rsidR="00F96981" w14:paraId="323D1BC4" w14:textId="77777777" w:rsidTr="000333C5">
        <w:trPr>
          <w:trHeight w:val="442"/>
        </w:trPr>
        <w:tc>
          <w:tcPr>
            <w:tcW w:w="1701" w:type="dxa"/>
          </w:tcPr>
          <w:p w14:paraId="0BE7358F" w14:textId="4F6ACA40" w:rsidR="00F96981" w:rsidRPr="00483CB5" w:rsidRDefault="00F96981" w:rsidP="004E57AD">
            <w:pPr>
              <w:pStyle w:val="IASTableBody"/>
            </w:pPr>
            <w:r>
              <w:t xml:space="preserve">Integration of Requirements </w:t>
            </w:r>
            <w:r>
              <w:lastRenderedPageBreak/>
              <w:t>Engineering and Test Case generation via OSLC.[</w:t>
            </w:r>
            <w:r w:rsidR="00ED6A1C">
              <w:t>18</w:t>
            </w:r>
            <w:r>
              <w:t>]</w:t>
            </w:r>
          </w:p>
        </w:tc>
        <w:tc>
          <w:tcPr>
            <w:tcW w:w="1560" w:type="dxa"/>
          </w:tcPr>
          <w:p w14:paraId="1B43F618" w14:textId="77777777" w:rsidR="00F96981" w:rsidRPr="00037F43" w:rsidRDefault="00F96981" w:rsidP="004E57AD">
            <w:pPr>
              <w:pStyle w:val="IASTableBody"/>
            </w:pPr>
            <w:r>
              <w:lastRenderedPageBreak/>
              <w:t>YES.</w:t>
            </w:r>
          </w:p>
        </w:tc>
        <w:tc>
          <w:tcPr>
            <w:tcW w:w="1417" w:type="dxa"/>
          </w:tcPr>
          <w:p w14:paraId="1944B510" w14:textId="77777777" w:rsidR="00F96981" w:rsidRPr="00F96981" w:rsidRDefault="00F96981" w:rsidP="004E57AD">
            <w:pPr>
              <w:pStyle w:val="IASTableBody"/>
            </w:pPr>
            <w:r w:rsidRPr="00F96981">
              <w:t xml:space="preserve">Model based tools </w:t>
            </w:r>
            <w:r w:rsidRPr="00F96981">
              <w:lastRenderedPageBreak/>
              <w:t>connected using OSLC.</w:t>
            </w:r>
          </w:p>
        </w:tc>
        <w:tc>
          <w:tcPr>
            <w:tcW w:w="1559" w:type="dxa"/>
          </w:tcPr>
          <w:p w14:paraId="7BE2DF15" w14:textId="77777777" w:rsidR="00F96981" w:rsidRPr="00362DD8" w:rsidRDefault="00F96981" w:rsidP="004E57AD">
            <w:pPr>
              <w:pStyle w:val="IASTableBody"/>
            </w:pPr>
            <w:r>
              <w:lastRenderedPageBreak/>
              <w:t>YES.</w:t>
            </w:r>
          </w:p>
        </w:tc>
        <w:tc>
          <w:tcPr>
            <w:tcW w:w="1418" w:type="dxa"/>
          </w:tcPr>
          <w:p w14:paraId="49951247" w14:textId="77777777" w:rsidR="00F96981" w:rsidRPr="007C45EC" w:rsidRDefault="00F96981" w:rsidP="004E57AD">
            <w:pPr>
              <w:pStyle w:val="IASTableBody"/>
            </w:pPr>
            <w:r w:rsidRPr="00F96981">
              <w:t xml:space="preserve">Model based tools </w:t>
            </w:r>
            <w:r w:rsidRPr="00F96981">
              <w:lastRenderedPageBreak/>
              <w:t>connected using OSLC.</w:t>
            </w:r>
          </w:p>
        </w:tc>
        <w:tc>
          <w:tcPr>
            <w:tcW w:w="1843" w:type="dxa"/>
          </w:tcPr>
          <w:p w14:paraId="76EB0C20" w14:textId="77777777" w:rsidR="00F96981" w:rsidRPr="00662BD2" w:rsidRDefault="00F96981" w:rsidP="004E57AD">
            <w:pPr>
              <w:pStyle w:val="IASTableBody"/>
            </w:pPr>
            <w:r>
              <w:lastRenderedPageBreak/>
              <w:t>HIGH.</w:t>
            </w:r>
          </w:p>
        </w:tc>
      </w:tr>
      <w:tr w:rsidR="00F96981" w14:paraId="7FEFE254" w14:textId="77777777" w:rsidTr="000333C5">
        <w:trPr>
          <w:trHeight w:val="426"/>
        </w:trPr>
        <w:tc>
          <w:tcPr>
            <w:tcW w:w="1701" w:type="dxa"/>
          </w:tcPr>
          <w:p w14:paraId="6D5EF6A8" w14:textId="4EB94F6A" w:rsidR="00F96981" w:rsidRPr="00B26EF9" w:rsidRDefault="00F96981" w:rsidP="004E57AD">
            <w:pPr>
              <w:pStyle w:val="IASTableBody"/>
            </w:pPr>
            <w:r>
              <w:t>An integrated framework for traceability and impact analysis in requirements verification of cyber-physical systems.[</w:t>
            </w:r>
            <w:r w:rsidR="00ED6A1C">
              <w:t>19</w:t>
            </w:r>
            <w:r>
              <w:t>]</w:t>
            </w:r>
          </w:p>
        </w:tc>
        <w:tc>
          <w:tcPr>
            <w:tcW w:w="1560" w:type="dxa"/>
          </w:tcPr>
          <w:p w14:paraId="25C70607" w14:textId="77777777" w:rsidR="00F96981" w:rsidRPr="00037F43" w:rsidRDefault="00F96981" w:rsidP="004E57AD">
            <w:pPr>
              <w:pStyle w:val="IASTableBody"/>
            </w:pPr>
            <w:r>
              <w:t>YES.</w:t>
            </w:r>
          </w:p>
        </w:tc>
        <w:tc>
          <w:tcPr>
            <w:tcW w:w="1417"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559" w:type="dxa"/>
          </w:tcPr>
          <w:p w14:paraId="10D2D2BA" w14:textId="77777777" w:rsidR="00F96981" w:rsidRPr="00362DD8" w:rsidRDefault="00F96981" w:rsidP="004E57AD">
            <w:pPr>
              <w:pStyle w:val="IASTableBody"/>
            </w:pPr>
            <w:r>
              <w:t>YES.</w:t>
            </w:r>
          </w:p>
        </w:tc>
        <w:tc>
          <w:tcPr>
            <w:tcW w:w="1418"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843" w:type="dxa"/>
          </w:tcPr>
          <w:p w14:paraId="081A9C6E" w14:textId="77777777" w:rsidR="00F96981" w:rsidRPr="00517B8C" w:rsidRDefault="00F96981" w:rsidP="004E57AD">
            <w:pPr>
              <w:pStyle w:val="IASTableBody"/>
            </w:pPr>
            <w:r>
              <w:t>HIGH.</w:t>
            </w:r>
          </w:p>
        </w:tc>
      </w:tr>
      <w:tr w:rsidR="00F96981" w14:paraId="77B43D22" w14:textId="77777777" w:rsidTr="000333C5">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560" w:type="dxa"/>
          </w:tcPr>
          <w:p w14:paraId="36B2D28F" w14:textId="77777777" w:rsidR="00F96981" w:rsidRPr="00037F43" w:rsidRDefault="00F96981" w:rsidP="004E57AD">
            <w:pPr>
              <w:pStyle w:val="IASTableBody"/>
            </w:pPr>
            <w:r>
              <w:t>NO.</w:t>
            </w:r>
          </w:p>
        </w:tc>
        <w:tc>
          <w:tcPr>
            <w:tcW w:w="1417" w:type="dxa"/>
          </w:tcPr>
          <w:p w14:paraId="0544917E" w14:textId="77777777" w:rsidR="00F96981" w:rsidRPr="007F1D45" w:rsidRDefault="00F96981" w:rsidP="004E57AD">
            <w:pPr>
              <w:pStyle w:val="IASTableBody"/>
            </w:pPr>
            <w:r>
              <w:t>NA.</w:t>
            </w:r>
          </w:p>
        </w:tc>
        <w:tc>
          <w:tcPr>
            <w:tcW w:w="1559" w:type="dxa"/>
          </w:tcPr>
          <w:p w14:paraId="328E4493" w14:textId="77777777" w:rsidR="00F96981" w:rsidRPr="00362DD8" w:rsidRDefault="00F96981" w:rsidP="004E57AD">
            <w:pPr>
              <w:pStyle w:val="IASTableBody"/>
            </w:pPr>
            <w:r>
              <w:t>NO.</w:t>
            </w:r>
          </w:p>
        </w:tc>
        <w:tc>
          <w:tcPr>
            <w:tcW w:w="1418" w:type="dxa"/>
          </w:tcPr>
          <w:p w14:paraId="16E97EEA" w14:textId="77777777" w:rsidR="00F96981" w:rsidRPr="00431599" w:rsidRDefault="00F96981" w:rsidP="004E57AD">
            <w:pPr>
              <w:pStyle w:val="IASTableBody"/>
            </w:pPr>
            <w:r>
              <w:t>NA.</w:t>
            </w:r>
          </w:p>
        </w:tc>
        <w:tc>
          <w:tcPr>
            <w:tcW w:w="1843"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r w:rsidRPr="007B5490">
        <w:rPr>
          <w:lang w:val="en-US"/>
        </w:rPr>
        <w:t xml:space="preserve">Requirements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model-based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4945419"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w:t>
      </w:r>
      <w:r w:rsidR="0015235D">
        <w:rPr>
          <w:lang w:val="en-US"/>
        </w:rPr>
        <w:t xml:space="preserve"> with the VTD and LGSVL simulators</w:t>
      </w:r>
      <w:r>
        <w:rPr>
          <w:lang w:val="en-US"/>
        </w:rPr>
        <w:t xml:space="preserve"> as a simulation/test engine.</w:t>
      </w:r>
    </w:p>
    <w:p w14:paraId="47B27B6C" w14:textId="50EF91E8" w:rsidR="008B0EFD" w:rsidRDefault="009C11C0" w:rsidP="008B0EFD">
      <w:pPr>
        <w:rPr>
          <w:lang w:val="en-US"/>
        </w:rPr>
      </w:pPr>
      <w:r>
        <w:rPr>
          <w:lang w:val="en-US"/>
        </w:rPr>
        <w:lastRenderedPageBreak/>
        <w:t>T</w:t>
      </w:r>
      <w:r w:rsidR="008B0EFD">
        <w:rPr>
          <w:lang w:val="en-US"/>
        </w:rPr>
        <w:t>he approaches that could be possible for our system</w:t>
      </w:r>
      <w:r>
        <w:rPr>
          <w:lang w:val="en-US"/>
        </w:rPr>
        <w:t xml:space="preserve"> are discussed</w:t>
      </w:r>
      <w:r w:rsidR="008B0EFD">
        <w:rPr>
          <w:lang w:val="en-US"/>
        </w:rPr>
        <w:t xml:space="preserve"> and the following table summarizes and evaluates them based on their complexity with regards to our system.</w:t>
      </w:r>
    </w:p>
    <w:p w14:paraId="2535BE4B" w14:textId="77777777" w:rsidR="008B0EFD" w:rsidRDefault="008B0EFD" w:rsidP="008B0EFD">
      <w:pPr>
        <w:rPr>
          <w:lang w:val="en-US"/>
        </w:rPr>
      </w:pPr>
    </w:p>
    <w:p w14:paraId="696AF7D4" w14:textId="43046F00" w:rsidR="008B0EFD" w:rsidRDefault="00F778F8" w:rsidP="00F778F8">
      <w:pPr>
        <w:pStyle w:val="IASTableCaption"/>
      </w:pPr>
      <w:r>
        <w:t>Table 6.2: Possible Traceability approaches</w:t>
      </w:r>
    </w:p>
    <w:tbl>
      <w:tblPr>
        <w:tblStyle w:val="TableGrid"/>
        <w:tblW w:w="10349" w:type="dxa"/>
        <w:tblInd w:w="-431" w:type="dxa"/>
        <w:tblLayout w:type="fixed"/>
        <w:tblLook w:val="04A0" w:firstRow="1" w:lastRow="0" w:firstColumn="1" w:lastColumn="0" w:noHBand="0" w:noVBand="1"/>
      </w:tblPr>
      <w:tblGrid>
        <w:gridCol w:w="1844"/>
        <w:gridCol w:w="1701"/>
        <w:gridCol w:w="1559"/>
        <w:gridCol w:w="1701"/>
        <w:gridCol w:w="1418"/>
        <w:gridCol w:w="2126"/>
      </w:tblGrid>
      <w:tr w:rsidR="00ED0F47" w14:paraId="77A4958F" w14:textId="77777777" w:rsidTr="009C5E96">
        <w:tc>
          <w:tcPr>
            <w:tcW w:w="1844" w:type="dxa"/>
          </w:tcPr>
          <w:p w14:paraId="729F5532" w14:textId="77777777" w:rsidR="00942700" w:rsidRPr="00E73540" w:rsidRDefault="00942700" w:rsidP="00F17415">
            <w:pPr>
              <w:pStyle w:val="IASTableHead"/>
            </w:pPr>
            <w:r w:rsidRPr="00E73540">
              <w:t>Approach</w:t>
            </w:r>
          </w:p>
        </w:tc>
        <w:tc>
          <w:tcPr>
            <w:tcW w:w="1701" w:type="dxa"/>
          </w:tcPr>
          <w:p w14:paraId="65945FBD" w14:textId="77777777" w:rsidR="00942700" w:rsidRPr="00E73540" w:rsidRDefault="00942700" w:rsidP="00F17415">
            <w:pPr>
              <w:pStyle w:val="IASTableHead"/>
            </w:pPr>
            <w:r w:rsidRPr="00E73540">
              <w:t>Literature</w:t>
            </w:r>
          </w:p>
        </w:tc>
        <w:tc>
          <w:tcPr>
            <w:tcW w:w="1559" w:type="dxa"/>
          </w:tcPr>
          <w:p w14:paraId="0829CA2D" w14:textId="77777777" w:rsidR="00942700" w:rsidRPr="00E73540" w:rsidRDefault="00942700" w:rsidP="00F17415">
            <w:pPr>
              <w:pStyle w:val="IASTableHead"/>
            </w:pPr>
            <w:r w:rsidRPr="00E73540">
              <w:t>Software Requirements</w:t>
            </w:r>
          </w:p>
        </w:tc>
        <w:tc>
          <w:tcPr>
            <w:tcW w:w="1701" w:type="dxa"/>
          </w:tcPr>
          <w:p w14:paraId="463DE522" w14:textId="77777777" w:rsidR="00942700" w:rsidRPr="00E73540" w:rsidRDefault="00942700" w:rsidP="00F17415">
            <w:pPr>
              <w:pStyle w:val="IASTableHead"/>
            </w:pPr>
            <w:r w:rsidRPr="00E73540">
              <w:t>Implementation Effort</w:t>
            </w:r>
          </w:p>
        </w:tc>
        <w:tc>
          <w:tcPr>
            <w:tcW w:w="1418" w:type="dxa"/>
          </w:tcPr>
          <w:p w14:paraId="4F8C1973" w14:textId="77777777" w:rsidR="00942700" w:rsidRPr="00E73540" w:rsidRDefault="00942700" w:rsidP="00F17415">
            <w:pPr>
              <w:pStyle w:val="IASTableHead"/>
            </w:pPr>
            <w:r w:rsidRPr="00E73540">
              <w:t>Complexity</w:t>
            </w:r>
          </w:p>
        </w:tc>
        <w:tc>
          <w:tcPr>
            <w:tcW w:w="2126" w:type="dxa"/>
          </w:tcPr>
          <w:p w14:paraId="4CB93149" w14:textId="77777777" w:rsidR="00942700" w:rsidRPr="00E73540" w:rsidRDefault="00942700" w:rsidP="00F17415">
            <w:pPr>
              <w:pStyle w:val="IASTableHead"/>
            </w:pPr>
            <w:r w:rsidRPr="00E73540">
              <w:t>Challenges</w:t>
            </w:r>
          </w:p>
        </w:tc>
      </w:tr>
      <w:tr w:rsidR="00ED0F47" w:rsidRPr="008D1485" w14:paraId="7C68862B" w14:textId="77777777" w:rsidTr="009C5E96">
        <w:tc>
          <w:tcPr>
            <w:tcW w:w="1844" w:type="dxa"/>
          </w:tcPr>
          <w:p w14:paraId="000A7934" w14:textId="7EAF0871" w:rsidR="00942700" w:rsidRPr="00942700" w:rsidRDefault="00266C17" w:rsidP="00266C17">
            <w:pPr>
              <w:pStyle w:val="IASTableBody"/>
            </w:pPr>
            <w:r>
              <w:t>1.</w:t>
            </w:r>
            <w:r w:rsidR="00787AFD">
              <w:t>Link requirements and test results using the URLs.</w:t>
            </w:r>
          </w:p>
        </w:tc>
        <w:tc>
          <w:tcPr>
            <w:tcW w:w="1701" w:type="dxa"/>
          </w:tcPr>
          <w:p w14:paraId="2CD862E2" w14:textId="36039586" w:rsidR="00942700" w:rsidRPr="006663E5" w:rsidRDefault="00942700" w:rsidP="00F17415">
            <w:pPr>
              <w:pStyle w:val="IASTableBody"/>
            </w:pPr>
            <w:r>
              <w:t>Uses only the URL concept from [</w:t>
            </w:r>
            <w:r w:rsidR="0070440F">
              <w:t>19</w:t>
            </w:r>
            <w:r>
              <w:t>].</w:t>
            </w:r>
          </w:p>
        </w:tc>
        <w:tc>
          <w:tcPr>
            <w:tcW w:w="1559" w:type="dxa"/>
          </w:tcPr>
          <w:p w14:paraId="04564B47" w14:textId="77777777" w:rsidR="00942700" w:rsidRPr="009B1E4F" w:rsidRDefault="00942700" w:rsidP="00F17415">
            <w:pPr>
              <w:pStyle w:val="IASTableBody"/>
            </w:pPr>
            <w:r w:rsidRPr="009B1E4F">
              <w:t>I</w:t>
            </w:r>
            <w:r>
              <w:t>B</w:t>
            </w:r>
            <w:r w:rsidRPr="009B1E4F">
              <w:t>M DOORS, RoboTestWeb Application.</w:t>
            </w:r>
          </w:p>
          <w:p w14:paraId="7D92955E" w14:textId="77777777" w:rsidR="00942700" w:rsidRPr="006663E5" w:rsidRDefault="00942700" w:rsidP="00F17415">
            <w:pPr>
              <w:pStyle w:val="IASTableBody"/>
            </w:pPr>
          </w:p>
        </w:tc>
        <w:tc>
          <w:tcPr>
            <w:tcW w:w="1701" w:type="dxa"/>
          </w:tcPr>
          <w:p w14:paraId="7B792849" w14:textId="77777777" w:rsidR="00942700" w:rsidRPr="00942700" w:rsidRDefault="00942700" w:rsidP="00F17415">
            <w:pPr>
              <w:pStyle w:val="IASTableBody"/>
            </w:pPr>
            <w:r w:rsidRPr="00942700">
              <w:t>MODERATE. Linking effort required in DOORS.</w:t>
            </w:r>
          </w:p>
          <w:p w14:paraId="720B8382" w14:textId="77777777" w:rsidR="00942700" w:rsidRPr="00942700" w:rsidRDefault="00942700" w:rsidP="00F17415">
            <w:pPr>
              <w:pStyle w:val="IASTableBody"/>
            </w:pPr>
          </w:p>
        </w:tc>
        <w:tc>
          <w:tcPr>
            <w:tcW w:w="1418" w:type="dxa"/>
          </w:tcPr>
          <w:p w14:paraId="3EC11055" w14:textId="77777777" w:rsidR="00942700" w:rsidRPr="006663E5" w:rsidRDefault="00942700" w:rsidP="00F17415">
            <w:pPr>
              <w:pStyle w:val="IASTableBody"/>
            </w:pPr>
            <w:r>
              <w:t>Moderate.</w:t>
            </w:r>
          </w:p>
        </w:tc>
        <w:tc>
          <w:tcPr>
            <w:tcW w:w="2126" w:type="dxa"/>
          </w:tcPr>
          <w:p w14:paraId="0F9C5B55" w14:textId="77777777" w:rsidR="00942700" w:rsidRPr="00942700" w:rsidRDefault="00942700" w:rsidP="00F17415">
            <w:pPr>
              <w:pStyle w:val="IASTableBody"/>
            </w:pPr>
            <w:r w:rsidRPr="00942700">
              <w:t>Creation of links in DOORS for every test case. Fetching the test results in a browser page on clicking the URL in DOORS.</w:t>
            </w:r>
          </w:p>
        </w:tc>
      </w:tr>
      <w:tr w:rsidR="00ED0F47" w:rsidRPr="008D1485" w14:paraId="431CE84C" w14:textId="77777777" w:rsidTr="009C5E96">
        <w:tc>
          <w:tcPr>
            <w:tcW w:w="1844" w:type="dxa"/>
          </w:tcPr>
          <w:p w14:paraId="50F02BF6" w14:textId="62804741" w:rsidR="00942700" w:rsidRPr="003211F0" w:rsidRDefault="00266C17" w:rsidP="00266C17">
            <w:pPr>
              <w:pStyle w:val="IASTableBody"/>
            </w:pPr>
            <w:r>
              <w:t>2.</w:t>
            </w:r>
            <w:r w:rsidR="00E47A1E">
              <w:t xml:space="preserve">Server with </w:t>
            </w:r>
            <w:proofErr w:type="gramStart"/>
            <w:r w:rsidR="00E47A1E">
              <w:t>a</w:t>
            </w:r>
            <w:proofErr w:type="gramEnd"/>
            <w:r w:rsidR="00E47A1E">
              <w:t xml:space="preserve"> RDF based database engine.</w:t>
            </w:r>
          </w:p>
        </w:tc>
        <w:tc>
          <w:tcPr>
            <w:tcW w:w="1701" w:type="dxa"/>
          </w:tcPr>
          <w:p w14:paraId="28D35E73" w14:textId="431E826B" w:rsidR="00942700" w:rsidRPr="006663E5" w:rsidRDefault="00942700" w:rsidP="00F17415">
            <w:pPr>
              <w:pStyle w:val="IASTableBody"/>
            </w:pPr>
            <w:r>
              <w:t>Utilizes the OSLC, server and URI concepts from [</w:t>
            </w:r>
            <w:r w:rsidR="00A112F5">
              <w:t>17</w:t>
            </w:r>
            <w:r>
              <w:t>], [</w:t>
            </w:r>
            <w:r w:rsidR="00A112F5">
              <w:t>18</w:t>
            </w:r>
            <w:r>
              <w:t>] and [</w:t>
            </w:r>
            <w:r w:rsidR="00A112F5">
              <w:t>19</w:t>
            </w:r>
            <w:r>
              <w:t>].</w:t>
            </w:r>
          </w:p>
        </w:tc>
        <w:tc>
          <w:tcPr>
            <w:tcW w:w="1559" w:type="dxa"/>
          </w:tcPr>
          <w:p w14:paraId="4FDB32B3" w14:textId="77777777" w:rsidR="00942700" w:rsidRPr="00942700" w:rsidRDefault="00942700" w:rsidP="00F17415">
            <w:pPr>
              <w:pStyle w:val="IASTableBody"/>
            </w:pPr>
            <w:r w:rsidRPr="00942700">
              <w:t>IBM DOORS, RoboTestWeb Application, New server (Node.js / Python Django).</w:t>
            </w:r>
          </w:p>
          <w:p w14:paraId="2734DD76" w14:textId="77777777" w:rsidR="00942700" w:rsidRPr="00942700" w:rsidRDefault="00942700" w:rsidP="00F17415">
            <w:pPr>
              <w:pStyle w:val="IASTableBody"/>
            </w:pPr>
          </w:p>
        </w:tc>
        <w:tc>
          <w:tcPr>
            <w:tcW w:w="1701" w:type="dxa"/>
          </w:tcPr>
          <w:p w14:paraId="3220C8F1" w14:textId="77777777" w:rsidR="00942700" w:rsidRPr="00CB13D2" w:rsidRDefault="00942700" w:rsidP="00F17415">
            <w:pPr>
              <w:pStyle w:val="IASTableBody"/>
            </w:pPr>
            <w:r>
              <w:t>Very High</w:t>
            </w:r>
            <w:r w:rsidRPr="00CB13D2">
              <w:t xml:space="preserve">. </w:t>
            </w:r>
          </w:p>
          <w:p w14:paraId="2EC98D8F" w14:textId="77777777" w:rsidR="00942700" w:rsidRPr="006663E5" w:rsidRDefault="00942700" w:rsidP="00F17415">
            <w:pPr>
              <w:pStyle w:val="IASTableBody"/>
            </w:pPr>
          </w:p>
        </w:tc>
        <w:tc>
          <w:tcPr>
            <w:tcW w:w="1418" w:type="dxa"/>
          </w:tcPr>
          <w:p w14:paraId="05486FC9" w14:textId="77777777" w:rsidR="00942700" w:rsidRPr="006663E5" w:rsidRDefault="00942700" w:rsidP="00F17415">
            <w:pPr>
              <w:pStyle w:val="IASTableBody"/>
            </w:pPr>
            <w:r>
              <w:t>Highly Complex.</w:t>
            </w:r>
          </w:p>
        </w:tc>
        <w:tc>
          <w:tcPr>
            <w:tcW w:w="2126" w:type="dxa"/>
          </w:tcPr>
          <w:p w14:paraId="46F51469" w14:textId="5934032E" w:rsidR="00942700" w:rsidRPr="00942700" w:rsidRDefault="00942700" w:rsidP="00F17415">
            <w:pPr>
              <w:pStyle w:val="IASTableBody"/>
            </w:pPr>
            <w:r w:rsidRPr="00942700">
              <w:t xml:space="preserve">Creation of same URI in RoboTestWeb App for every test execution corresponding </w:t>
            </w:r>
            <w:r w:rsidR="001A6444" w:rsidRPr="00942700">
              <w:t>to a</w:t>
            </w:r>
            <w:r w:rsidRPr="00942700">
              <w:t xml:space="preserve"> test case. Exporting results from DOORS and RoboTestWebApp to the new server.</w:t>
            </w:r>
          </w:p>
        </w:tc>
      </w:tr>
    </w:tbl>
    <w:p w14:paraId="42B57FDD" w14:textId="46BBDEA1" w:rsidR="008E30CB" w:rsidRDefault="008E30CB" w:rsidP="007B5490">
      <w:pPr>
        <w:rPr>
          <w:lang w:val="en-US"/>
        </w:rPr>
      </w:pPr>
    </w:p>
    <w:p w14:paraId="5EB59564" w14:textId="25FB8F8E" w:rsidR="009D69C9" w:rsidRDefault="00BF3AFA" w:rsidP="009D69C9">
      <w:pPr>
        <w:rPr>
          <w:lang w:val="en-US"/>
        </w:rPr>
      </w:pPr>
      <w:r>
        <w:rPr>
          <w:lang w:val="en-US"/>
        </w:rPr>
        <w:t>Table 6.2 summarizes the possible approaches that could be implemented going further in our system to ensure the traceability.</w:t>
      </w:r>
      <w:r w:rsidR="00205706">
        <w:rPr>
          <w:lang w:val="en-US"/>
        </w:rPr>
        <w:t xml:space="preserve"> </w:t>
      </w:r>
      <w:r w:rsidR="002107E9">
        <w:rPr>
          <w:lang w:val="en-US"/>
        </w:rPr>
        <w:t>The first approach in the table does not need a complex architecture and is easy to understand and implement.</w:t>
      </w:r>
      <w:r w:rsidR="009D69C9">
        <w:rPr>
          <w:lang w:val="en-US"/>
        </w:rPr>
        <w:t xml:space="preserve"> The idea is to u</w:t>
      </w:r>
      <w:r w:rsidR="009D69C9" w:rsidRPr="00C57B73">
        <w:rPr>
          <w:lang w:val="en-US"/>
        </w:rPr>
        <w:t>se the DOORS database and traceability for requirements and test cases. Create external links for every test case in DOORS database and link it with the test result in the RoboTestWebApp database. The link in DOORS should directly open the test result in the browser on clicking the URL.</w:t>
      </w:r>
      <w:r w:rsidR="009D69C9">
        <w:rPr>
          <w:lang w:val="en-US"/>
        </w:rPr>
        <w:t xml:space="preserve"> This ensures that the requirements, test cases and the corresponding test results are linked.</w:t>
      </w:r>
    </w:p>
    <w:p w14:paraId="3058946A" w14:textId="77310181" w:rsidR="00BF3AFA" w:rsidRDefault="00243926" w:rsidP="007B5490">
      <w:pPr>
        <w:rPr>
          <w:lang w:val="en-US"/>
        </w:rPr>
      </w:pPr>
      <w:r>
        <w:rPr>
          <w:lang w:val="en-US"/>
        </w:rPr>
        <w:t>The following architecture is a high-level overview of the second approach discussed in the above table.</w:t>
      </w:r>
      <w:r w:rsidR="00CC7ED3">
        <w:rPr>
          <w:lang w:val="en-US"/>
        </w:rPr>
        <w:t xml:space="preserve"> </w:t>
      </w:r>
      <w:r w:rsidR="00352DFB">
        <w:rPr>
          <w:lang w:val="en-US"/>
        </w:rPr>
        <w:t>The</w:t>
      </w:r>
      <w:r w:rsidR="00287446">
        <w:rPr>
          <w:lang w:val="en-US"/>
        </w:rPr>
        <w:t xml:space="preserve"> second approach in</w:t>
      </w:r>
      <w:r w:rsidR="00352DFB">
        <w:rPr>
          <w:lang w:val="en-US"/>
        </w:rPr>
        <w:t xml:space="preserve"> figure 6.2 consists of a server hosted in Python/Node.js which interacts with an RDF (Resource Description Framework) based database engine. </w:t>
      </w:r>
      <w:r w:rsidR="000672E8">
        <w:rPr>
          <w:lang w:val="en-US"/>
        </w:rPr>
        <w:t xml:space="preserve">The server provides its own user interface to fetch the traceability results for any </w:t>
      </w:r>
      <w:r w:rsidR="009508A1">
        <w:rPr>
          <w:lang w:val="en-US"/>
        </w:rPr>
        <w:t>desired</w:t>
      </w:r>
      <w:r w:rsidR="000672E8">
        <w:rPr>
          <w:lang w:val="en-US"/>
        </w:rPr>
        <w:t xml:space="preserve"> URI.</w:t>
      </w:r>
      <w:r w:rsidR="009508A1">
        <w:rPr>
          <w:lang w:val="en-US"/>
        </w:rPr>
        <w:t xml:space="preserve"> The </w:t>
      </w:r>
      <w:r w:rsidR="003B1E9C">
        <w:rPr>
          <w:lang w:val="en-US"/>
        </w:rPr>
        <w:t xml:space="preserve">requirements from DOORS are posted into the hosted server using HTTP request. Similarly, the results are posted using HTTP into the server. The requirements and the test results are linked using the same URI and stored into an RDF based database managed by the server. In this way, every individual requirement and its corresponding test results are </w:t>
      </w:r>
      <w:r w:rsidR="00E30102">
        <w:rPr>
          <w:lang w:val="en-US"/>
        </w:rPr>
        <w:t>linked using one URI and are available to the tester using the web interface of the hosted server.</w:t>
      </w:r>
    </w:p>
    <w:p w14:paraId="12B1A549" w14:textId="79A00294" w:rsidR="008D34E4" w:rsidRDefault="008D34E4" w:rsidP="007B5490">
      <w:pPr>
        <w:rPr>
          <w:lang w:val="en-US"/>
        </w:rPr>
      </w:pPr>
      <w:r>
        <w:rPr>
          <w:noProof/>
          <w:lang w:val="en-US"/>
        </w:rPr>
        <w:lastRenderedPageBreak/>
        <w:drawing>
          <wp:inline distT="0" distB="0" distL="0" distR="0" wp14:anchorId="2A60D8DC" wp14:editId="448D3E68">
            <wp:extent cx="5760085" cy="2729230"/>
            <wp:effectExtent l="0" t="0" r="5715" b="127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729230"/>
                    </a:xfrm>
                    <a:prstGeom prst="rect">
                      <a:avLst/>
                    </a:prstGeom>
                  </pic:spPr>
                </pic:pic>
              </a:graphicData>
            </a:graphic>
          </wp:inline>
        </w:drawing>
      </w:r>
    </w:p>
    <w:p w14:paraId="0A8FF010" w14:textId="6F752169" w:rsidR="008D34E4" w:rsidRDefault="008D34E4" w:rsidP="000E657B">
      <w:pPr>
        <w:pStyle w:val="IASFigureCaption"/>
      </w:pPr>
      <w:r>
        <w:t>Figure 6.</w:t>
      </w:r>
      <w:r w:rsidR="0008691F">
        <w:t>3</w:t>
      </w:r>
      <w:r>
        <w:t>: Server and RDF concept for traceability.</w:t>
      </w:r>
    </w:p>
    <w:p w14:paraId="6B16B706" w14:textId="65118976" w:rsidR="00682541" w:rsidRPr="001C1FDE" w:rsidRDefault="001C1FDE" w:rsidP="00682541">
      <w:pPr>
        <w:rPr>
          <w:lang w:val="en-US"/>
        </w:rPr>
      </w:pPr>
      <w:r w:rsidRPr="001C1FDE">
        <w:rPr>
          <w:lang w:val="en-US"/>
        </w:rPr>
        <w:t xml:space="preserve">The approach presented </w:t>
      </w:r>
      <w:r>
        <w:rPr>
          <w:lang w:val="en-US"/>
        </w:rPr>
        <w:t>above is very complex and its implementation requires sound knowledge of RDF based databases and client server architectures.</w:t>
      </w:r>
      <w:r w:rsidR="00C63A2C">
        <w:rPr>
          <w:lang w:val="en-US"/>
        </w:rPr>
        <w:t xml:space="preserve"> Moreover, the challenge lies in the URI generation methods and linking the URI generated for test results with the corresponding requirement in the DOORS database.</w:t>
      </w:r>
    </w:p>
    <w:p w14:paraId="4F5EDCD0" w14:textId="5CCD396D" w:rsidR="008E19A8" w:rsidRDefault="007C1E15" w:rsidP="007C1E15">
      <w:pPr>
        <w:pStyle w:val="Heading2"/>
      </w:pPr>
      <w:bookmarkStart w:id="50" w:name="_Toc93510958"/>
      <w:r>
        <w:t>Automated Test Case Generation</w:t>
      </w:r>
      <w:bookmarkEnd w:id="50"/>
    </w:p>
    <w:p w14:paraId="51614E98" w14:textId="07ACC96F" w:rsidR="008E27A1" w:rsidRDefault="008E27A1" w:rsidP="008E27A1">
      <w:pPr>
        <w:rPr>
          <w:lang w:val="en-US"/>
        </w:rPr>
      </w:pPr>
      <w:r>
        <w:rPr>
          <w:lang w:val="en-US"/>
        </w:rPr>
        <w:t>Automatic generation of test cases for the system from requirements is one of the research areas in software life-cycle automation.</w:t>
      </w:r>
      <w:r w:rsidR="0063021A">
        <w:rPr>
          <w:lang w:val="en-US"/>
        </w:rPr>
        <w:t xml:space="preserve"> </w:t>
      </w:r>
      <w:r w:rsidR="00537FB0">
        <w:rPr>
          <w:lang w:val="en-US"/>
        </w:rPr>
        <w:t xml:space="preserve">There is a lot of research being done already in automated test case generation. The research is based on different techniques like the </w:t>
      </w:r>
      <w:r w:rsidR="004D3B43">
        <w:rPr>
          <w:lang w:val="en-US"/>
        </w:rPr>
        <w:t>model-based</w:t>
      </w:r>
      <w:r w:rsidR="00537FB0">
        <w:rPr>
          <w:lang w:val="en-US"/>
        </w:rPr>
        <w:t xml:space="preserve"> methods, semantic mining of text and NLP based approaches. </w:t>
      </w:r>
      <w:r w:rsidR="00EC265F">
        <w:rPr>
          <w:lang w:val="en-US"/>
        </w:rPr>
        <w:t>Going forward, t</w:t>
      </w:r>
      <w:r w:rsidR="004D3B43">
        <w:rPr>
          <w:lang w:val="en-US"/>
        </w:rPr>
        <w:t xml:space="preserve">he objective of the RoboTest system is to have automated test case generation from the </w:t>
      </w:r>
      <w:r w:rsidR="006317C4">
        <w:rPr>
          <w:lang w:val="en-US"/>
        </w:rPr>
        <w:t>text-based</w:t>
      </w:r>
      <w:r w:rsidR="004D3B43">
        <w:rPr>
          <w:lang w:val="en-US"/>
        </w:rPr>
        <w:t xml:space="preserve"> requirements.</w:t>
      </w:r>
      <w:r w:rsidR="002B5F7E">
        <w:rPr>
          <w:lang w:val="en-US"/>
        </w:rPr>
        <w:t xml:space="preserve"> </w:t>
      </w:r>
      <w:r w:rsidR="00DC5FA0">
        <w:rPr>
          <w:lang w:val="en-US"/>
        </w:rPr>
        <w:t>In this thesis, a literature review is done on the existing methods for the automatic generation of test cases from requirements using different methods.</w:t>
      </w:r>
      <w:r w:rsidR="009D0F75">
        <w:rPr>
          <w:lang w:val="en-US"/>
        </w:rPr>
        <w:t xml:space="preserve"> </w:t>
      </w:r>
      <w:r w:rsidR="004C6B88">
        <w:rPr>
          <w:lang w:val="en-US"/>
        </w:rPr>
        <w:t xml:space="preserve">The following table summarizes a few articles that discuss these techniques in </w:t>
      </w:r>
      <w:r w:rsidR="008E069A">
        <w:rPr>
          <w:lang w:val="en-US"/>
        </w:rPr>
        <w:t>detail</w:t>
      </w:r>
      <w:r w:rsidR="004C6B88">
        <w:rPr>
          <w:lang w:val="en-US"/>
        </w:rPr>
        <w:t>.</w:t>
      </w:r>
      <w:r w:rsidR="007415D1">
        <w:rPr>
          <w:lang w:val="en-US"/>
        </w:rPr>
        <w:t xml:space="preserve"> </w:t>
      </w:r>
    </w:p>
    <w:p w14:paraId="0AB854CF" w14:textId="14A98A84" w:rsidR="009D0B5C" w:rsidRDefault="009D0B5C" w:rsidP="009D0B5C">
      <w:pPr>
        <w:pStyle w:val="IASTableCaption"/>
      </w:pPr>
      <w:r>
        <w:t>Table 6.3: Literature Review for Automated Test Cases Generation.</w:t>
      </w:r>
    </w:p>
    <w:tbl>
      <w:tblPr>
        <w:tblStyle w:val="TableGrid"/>
        <w:tblW w:w="9634" w:type="dxa"/>
        <w:tblLayout w:type="fixed"/>
        <w:tblLook w:val="04A0" w:firstRow="1" w:lastRow="0" w:firstColumn="1" w:lastColumn="0" w:noHBand="0" w:noVBand="1"/>
      </w:tblPr>
      <w:tblGrid>
        <w:gridCol w:w="1388"/>
        <w:gridCol w:w="3427"/>
        <w:gridCol w:w="1276"/>
        <w:gridCol w:w="1275"/>
        <w:gridCol w:w="1134"/>
        <w:gridCol w:w="1134"/>
      </w:tblGrid>
      <w:tr w:rsidR="00730D39" w14:paraId="3D6A79E1" w14:textId="77777777" w:rsidTr="00E87CE4">
        <w:tc>
          <w:tcPr>
            <w:tcW w:w="1388" w:type="dxa"/>
          </w:tcPr>
          <w:p w14:paraId="36311CF0" w14:textId="142E329C" w:rsidR="00F16D9D" w:rsidRDefault="00F16D9D" w:rsidP="00CE5E4C">
            <w:pPr>
              <w:pStyle w:val="IASTableHead"/>
            </w:pPr>
            <w:r>
              <w:t>Article</w:t>
            </w:r>
          </w:p>
        </w:tc>
        <w:tc>
          <w:tcPr>
            <w:tcW w:w="3427" w:type="dxa"/>
          </w:tcPr>
          <w:p w14:paraId="152FE3C7" w14:textId="5531EDC0" w:rsidR="00F16D9D" w:rsidRDefault="00F16D9D" w:rsidP="00CE5E4C">
            <w:pPr>
              <w:pStyle w:val="IASTableHead"/>
            </w:pPr>
            <w:r>
              <w:t>Details</w:t>
            </w:r>
          </w:p>
        </w:tc>
        <w:tc>
          <w:tcPr>
            <w:tcW w:w="1276" w:type="dxa"/>
          </w:tcPr>
          <w:p w14:paraId="694212CC" w14:textId="627BC49D" w:rsidR="00F16D9D" w:rsidRDefault="00F16D9D" w:rsidP="00CE5E4C">
            <w:pPr>
              <w:pStyle w:val="IASTableHead"/>
            </w:pPr>
            <w:r>
              <w:t>Tool Proposed</w:t>
            </w:r>
          </w:p>
        </w:tc>
        <w:tc>
          <w:tcPr>
            <w:tcW w:w="1275" w:type="dxa"/>
          </w:tcPr>
          <w:p w14:paraId="26D7FD38" w14:textId="6DAD0A36" w:rsidR="00F16D9D" w:rsidRDefault="00F16D9D" w:rsidP="00CE5E4C">
            <w:pPr>
              <w:pStyle w:val="IASTableHead"/>
            </w:pPr>
            <w:r>
              <w:t>Validation Method</w:t>
            </w:r>
          </w:p>
        </w:tc>
        <w:tc>
          <w:tcPr>
            <w:tcW w:w="1134" w:type="dxa"/>
          </w:tcPr>
          <w:p w14:paraId="471A1068" w14:textId="3D3D6D7A" w:rsidR="00F16D9D" w:rsidRDefault="00F16D9D" w:rsidP="00CE5E4C">
            <w:pPr>
              <w:pStyle w:val="IASTableHead"/>
            </w:pPr>
            <w:r>
              <w:t>Industry</w:t>
            </w:r>
          </w:p>
        </w:tc>
        <w:tc>
          <w:tcPr>
            <w:tcW w:w="1134" w:type="dxa"/>
          </w:tcPr>
          <w:p w14:paraId="4DF42F10" w14:textId="0432D1D3" w:rsidR="00F16D9D" w:rsidRDefault="00F16D9D" w:rsidP="00CE5E4C">
            <w:pPr>
              <w:pStyle w:val="IASTableHead"/>
            </w:pPr>
            <w:r>
              <w:t>Rating</w:t>
            </w:r>
          </w:p>
        </w:tc>
      </w:tr>
      <w:tr w:rsidR="00730D39" w14:paraId="4CEA5110" w14:textId="77777777" w:rsidTr="00E87CE4">
        <w:tc>
          <w:tcPr>
            <w:tcW w:w="1388" w:type="dxa"/>
          </w:tcPr>
          <w:p w14:paraId="38D274E5" w14:textId="68DBC380" w:rsidR="00F16D9D" w:rsidRDefault="00CE641B" w:rsidP="003F1D3B">
            <w:pPr>
              <w:pStyle w:val="IASTableBody"/>
            </w:pPr>
            <w:r w:rsidRPr="00B43C74">
              <w:rPr>
                <w:sz w:val="18"/>
                <w:szCs w:val="18"/>
              </w:rPr>
              <w:t>A Novel Approach for Scenario based test case generation</w:t>
            </w:r>
            <w:r w:rsidR="00CE19BA">
              <w:rPr>
                <w:sz w:val="18"/>
                <w:szCs w:val="18"/>
              </w:rPr>
              <w:t xml:space="preserve"> [22]</w:t>
            </w:r>
            <w:r w:rsidRPr="00CE641B">
              <w:t>.</w:t>
            </w:r>
          </w:p>
        </w:tc>
        <w:tc>
          <w:tcPr>
            <w:tcW w:w="3427" w:type="dxa"/>
          </w:tcPr>
          <w:p w14:paraId="7CDB4BF4" w14:textId="2D1F9D69" w:rsidR="00F16D9D" w:rsidRPr="00B43C74" w:rsidRDefault="00305E12" w:rsidP="003F1D3B">
            <w:pPr>
              <w:pStyle w:val="IASTableBody"/>
              <w:rPr>
                <w:sz w:val="18"/>
                <w:szCs w:val="18"/>
              </w:rPr>
            </w:pPr>
            <w:r w:rsidRPr="00B43C74">
              <w:rPr>
                <w:sz w:val="18"/>
                <w:szCs w:val="18"/>
              </w:rPr>
              <w:t xml:space="preserve">Focus on model-based testing by generating test cases from scenarios. Approach consists of parsing activity diagram and generate scenarios that satisfy path coverage area. After all scenarios are generated, create sequence diagrams and class diagrams for each scenario. Analyze the functional requirements using category </w:t>
            </w:r>
            <w:r w:rsidRPr="00B43C74">
              <w:rPr>
                <w:sz w:val="18"/>
                <w:szCs w:val="18"/>
              </w:rPr>
              <w:lastRenderedPageBreak/>
              <w:t>partition method and split into different functional units. Identify the relevant testing parameters for each unit and generate test cases by finding significant values of environment conditions and parameters.</w:t>
            </w:r>
          </w:p>
        </w:tc>
        <w:tc>
          <w:tcPr>
            <w:tcW w:w="1276" w:type="dxa"/>
          </w:tcPr>
          <w:p w14:paraId="03FDDCE2" w14:textId="08747B46" w:rsidR="00F16D9D" w:rsidRPr="00DB7FE2" w:rsidRDefault="00AA68D5" w:rsidP="003F1D3B">
            <w:pPr>
              <w:pStyle w:val="IASTableBody"/>
              <w:rPr>
                <w:sz w:val="18"/>
                <w:szCs w:val="18"/>
              </w:rPr>
            </w:pPr>
            <w:r w:rsidRPr="00DB7FE2">
              <w:rPr>
                <w:sz w:val="18"/>
                <w:szCs w:val="18"/>
              </w:rPr>
              <w:lastRenderedPageBreak/>
              <w:t>NA</w:t>
            </w:r>
          </w:p>
        </w:tc>
        <w:tc>
          <w:tcPr>
            <w:tcW w:w="1275" w:type="dxa"/>
          </w:tcPr>
          <w:p w14:paraId="3D0F8CB7" w14:textId="1005BFC6" w:rsidR="00F16D9D" w:rsidRPr="00DB7FE2" w:rsidRDefault="00AA68D5" w:rsidP="003F1D3B">
            <w:pPr>
              <w:pStyle w:val="IASTableBody"/>
              <w:rPr>
                <w:sz w:val="18"/>
                <w:szCs w:val="18"/>
              </w:rPr>
            </w:pPr>
            <w:r w:rsidRPr="00DB7FE2">
              <w:rPr>
                <w:sz w:val="18"/>
                <w:szCs w:val="18"/>
              </w:rPr>
              <w:t>ATM case study.</w:t>
            </w:r>
          </w:p>
        </w:tc>
        <w:tc>
          <w:tcPr>
            <w:tcW w:w="1134" w:type="dxa"/>
          </w:tcPr>
          <w:p w14:paraId="18960E51" w14:textId="70400728" w:rsidR="00F16D9D" w:rsidRPr="00DB7FE2" w:rsidRDefault="00C973F3" w:rsidP="003F1D3B">
            <w:pPr>
              <w:pStyle w:val="IASTableBody"/>
              <w:rPr>
                <w:sz w:val="18"/>
                <w:szCs w:val="18"/>
              </w:rPr>
            </w:pPr>
            <w:r w:rsidRPr="00DB7FE2">
              <w:rPr>
                <w:sz w:val="18"/>
                <w:szCs w:val="18"/>
              </w:rPr>
              <w:t>NA</w:t>
            </w:r>
          </w:p>
        </w:tc>
        <w:tc>
          <w:tcPr>
            <w:tcW w:w="1134" w:type="dxa"/>
          </w:tcPr>
          <w:p w14:paraId="4FAFF7FE" w14:textId="38F25540" w:rsidR="00F16D9D" w:rsidRPr="00DB7FE2" w:rsidRDefault="00B93321" w:rsidP="003F1D3B">
            <w:pPr>
              <w:pStyle w:val="IASTableBody"/>
              <w:rPr>
                <w:sz w:val="18"/>
                <w:szCs w:val="18"/>
              </w:rPr>
            </w:pPr>
            <w:r w:rsidRPr="00DB7FE2">
              <w:rPr>
                <w:sz w:val="18"/>
                <w:szCs w:val="18"/>
              </w:rPr>
              <w:t>Good test coverage.</w:t>
            </w:r>
          </w:p>
        </w:tc>
      </w:tr>
      <w:tr w:rsidR="00730D39" w14:paraId="7D822F7D" w14:textId="77777777" w:rsidTr="00E87CE4">
        <w:tc>
          <w:tcPr>
            <w:tcW w:w="1388" w:type="dxa"/>
          </w:tcPr>
          <w:p w14:paraId="5434B21F" w14:textId="17BFDF24" w:rsidR="00F16D9D" w:rsidRPr="00B43C74" w:rsidRDefault="00730D39" w:rsidP="003F1D3B">
            <w:pPr>
              <w:pStyle w:val="IASTableBody"/>
              <w:rPr>
                <w:sz w:val="18"/>
                <w:szCs w:val="18"/>
              </w:rPr>
            </w:pPr>
            <w:r w:rsidRPr="00B43C74">
              <w:rPr>
                <w:sz w:val="18"/>
                <w:szCs w:val="18"/>
              </w:rPr>
              <w:t>Requirement based automated black box test generation</w:t>
            </w:r>
            <w:r w:rsidR="00CE19BA">
              <w:rPr>
                <w:sz w:val="18"/>
                <w:szCs w:val="18"/>
              </w:rPr>
              <w:t xml:space="preserve"> [23]</w:t>
            </w:r>
            <w:r w:rsidRPr="00B43C74">
              <w:rPr>
                <w:sz w:val="18"/>
                <w:szCs w:val="18"/>
              </w:rPr>
              <w:t>.</w:t>
            </w:r>
          </w:p>
        </w:tc>
        <w:tc>
          <w:tcPr>
            <w:tcW w:w="3427" w:type="dxa"/>
          </w:tcPr>
          <w:p w14:paraId="04A22AE7" w14:textId="0027BC76" w:rsidR="00F16D9D" w:rsidRPr="00B43C74" w:rsidRDefault="00DE265F" w:rsidP="003F1D3B">
            <w:pPr>
              <w:pStyle w:val="IASTableBody"/>
              <w:rPr>
                <w:sz w:val="18"/>
                <w:szCs w:val="18"/>
              </w:rPr>
            </w:pPr>
            <w:r w:rsidRPr="00B43C74">
              <w:rPr>
                <w:sz w:val="18"/>
                <w:szCs w:val="18"/>
              </w:rPr>
              <w:t>Model based test generation techniques are good, but the models created by humans are inaccurate and very laborous as well. Complete automation of test activites from specification to execution is desired. The approach presented here consists of individual requirements expressed in SDL and creates a combined automated system model by combining different SDL fragments. Next step is to automatically convert the SDL model to EFSM model. The EFSM model is an input to the black box test generator. The test generator generates different strategies like state coverage, transition coverage, path coverage etc. In this approach, each generated test case is mapped to individual requirements.</w:t>
            </w:r>
          </w:p>
        </w:tc>
        <w:tc>
          <w:tcPr>
            <w:tcW w:w="1276" w:type="dxa"/>
          </w:tcPr>
          <w:p w14:paraId="5C549903" w14:textId="2F90C85F" w:rsidR="00F16D9D" w:rsidRPr="00337DC0" w:rsidRDefault="003A22E1" w:rsidP="003F1D3B">
            <w:pPr>
              <w:pStyle w:val="IASTableBody"/>
              <w:rPr>
                <w:sz w:val="18"/>
                <w:szCs w:val="18"/>
              </w:rPr>
            </w:pPr>
            <w:r w:rsidRPr="00337DC0">
              <w:rPr>
                <w:sz w:val="18"/>
                <w:szCs w:val="18"/>
              </w:rPr>
              <w:t>NA</w:t>
            </w:r>
          </w:p>
        </w:tc>
        <w:tc>
          <w:tcPr>
            <w:tcW w:w="1275" w:type="dxa"/>
          </w:tcPr>
          <w:p w14:paraId="347EF1AA" w14:textId="671F0830" w:rsidR="00F16D9D" w:rsidRPr="00337DC0" w:rsidRDefault="003A22E1" w:rsidP="003F1D3B">
            <w:pPr>
              <w:pStyle w:val="IASTableBody"/>
              <w:rPr>
                <w:sz w:val="18"/>
                <w:szCs w:val="18"/>
              </w:rPr>
            </w:pPr>
            <w:r w:rsidRPr="00337DC0">
              <w:rPr>
                <w:sz w:val="18"/>
                <w:szCs w:val="18"/>
              </w:rPr>
              <w:t>Analysis based.</w:t>
            </w:r>
          </w:p>
        </w:tc>
        <w:tc>
          <w:tcPr>
            <w:tcW w:w="1134" w:type="dxa"/>
          </w:tcPr>
          <w:p w14:paraId="0509DDFA" w14:textId="6474D369" w:rsidR="00F16D9D" w:rsidRPr="00337DC0" w:rsidRDefault="003B01CD" w:rsidP="003F1D3B">
            <w:pPr>
              <w:pStyle w:val="IASTableBody"/>
              <w:rPr>
                <w:sz w:val="18"/>
                <w:szCs w:val="18"/>
              </w:rPr>
            </w:pPr>
            <w:r w:rsidRPr="00337DC0">
              <w:rPr>
                <w:sz w:val="18"/>
                <w:szCs w:val="18"/>
              </w:rPr>
              <w:t>NA.</w:t>
            </w:r>
          </w:p>
        </w:tc>
        <w:tc>
          <w:tcPr>
            <w:tcW w:w="1134" w:type="dxa"/>
          </w:tcPr>
          <w:p w14:paraId="669583C7" w14:textId="0F1CBE27" w:rsidR="00F16D9D" w:rsidRPr="00337DC0" w:rsidRDefault="003B01CD" w:rsidP="003F1D3B">
            <w:pPr>
              <w:pStyle w:val="IASTableBody"/>
              <w:rPr>
                <w:sz w:val="18"/>
                <w:szCs w:val="18"/>
              </w:rPr>
            </w:pPr>
            <w:r w:rsidRPr="00337DC0">
              <w:rPr>
                <w:sz w:val="18"/>
                <w:szCs w:val="18"/>
              </w:rPr>
              <w:t>NA.</w:t>
            </w:r>
          </w:p>
        </w:tc>
      </w:tr>
      <w:tr w:rsidR="00730D39" w14:paraId="48ED8690" w14:textId="77777777" w:rsidTr="00E87CE4">
        <w:tc>
          <w:tcPr>
            <w:tcW w:w="1388" w:type="dxa"/>
          </w:tcPr>
          <w:p w14:paraId="0664C8B2" w14:textId="1CBB1282" w:rsidR="00F16D9D" w:rsidRDefault="006F50E5" w:rsidP="003F1D3B">
            <w:pPr>
              <w:pStyle w:val="IASTableBody"/>
            </w:pPr>
            <w:r w:rsidRPr="006F50E5">
              <w:rPr>
                <w:sz w:val="18"/>
                <w:szCs w:val="18"/>
              </w:rPr>
              <w:t>Automated Test cases generation from requirements specification</w:t>
            </w:r>
            <w:r w:rsidR="00CE19BA">
              <w:rPr>
                <w:sz w:val="18"/>
                <w:szCs w:val="18"/>
              </w:rPr>
              <w:t xml:space="preserve"> [24]</w:t>
            </w:r>
            <w:r w:rsidRPr="006F50E5">
              <w:t>.</w:t>
            </w:r>
          </w:p>
        </w:tc>
        <w:tc>
          <w:tcPr>
            <w:tcW w:w="3427" w:type="dxa"/>
          </w:tcPr>
          <w:p w14:paraId="637418EC" w14:textId="538D7715" w:rsidR="00F16D9D" w:rsidRPr="00A20018" w:rsidRDefault="00A20018" w:rsidP="003F1D3B">
            <w:pPr>
              <w:pStyle w:val="IASTableBody"/>
              <w:rPr>
                <w:sz w:val="18"/>
                <w:szCs w:val="18"/>
              </w:rPr>
            </w:pPr>
            <w:r w:rsidRPr="00A20018">
              <w:rPr>
                <w:sz w:val="18"/>
                <w:szCs w:val="18"/>
              </w:rPr>
              <w:t>An approach to generate test cases is using use case description is proposed in this article. Necessary information is extracted from this for the development of control flow graph and NLP table.</w:t>
            </w:r>
          </w:p>
        </w:tc>
        <w:tc>
          <w:tcPr>
            <w:tcW w:w="1276" w:type="dxa"/>
          </w:tcPr>
          <w:p w14:paraId="77ED01C7" w14:textId="066A7A9B" w:rsidR="00F16D9D" w:rsidRPr="00C851AE" w:rsidRDefault="00C851AE" w:rsidP="003F1D3B">
            <w:pPr>
              <w:pStyle w:val="IASTableBody"/>
              <w:rPr>
                <w:sz w:val="18"/>
                <w:szCs w:val="18"/>
              </w:rPr>
            </w:pPr>
            <w:r w:rsidRPr="00C851AE">
              <w:rPr>
                <w:sz w:val="18"/>
                <w:szCs w:val="18"/>
              </w:rPr>
              <w:t>NA</w:t>
            </w:r>
          </w:p>
        </w:tc>
        <w:tc>
          <w:tcPr>
            <w:tcW w:w="1275" w:type="dxa"/>
          </w:tcPr>
          <w:p w14:paraId="5A6A2CA6" w14:textId="2A73798D" w:rsidR="00F16D9D" w:rsidRPr="00C851AE" w:rsidRDefault="00C851AE" w:rsidP="003F1D3B">
            <w:pPr>
              <w:pStyle w:val="IASTableBody"/>
              <w:rPr>
                <w:sz w:val="18"/>
                <w:szCs w:val="18"/>
              </w:rPr>
            </w:pPr>
            <w:r w:rsidRPr="00C851AE">
              <w:rPr>
                <w:sz w:val="18"/>
                <w:szCs w:val="18"/>
              </w:rPr>
              <w:t>Analysis based</w:t>
            </w:r>
          </w:p>
        </w:tc>
        <w:tc>
          <w:tcPr>
            <w:tcW w:w="1134" w:type="dxa"/>
          </w:tcPr>
          <w:p w14:paraId="363FB1CC" w14:textId="5A2D4F93" w:rsidR="00F16D9D" w:rsidRPr="00C851AE" w:rsidRDefault="00C851AE" w:rsidP="003F1D3B">
            <w:pPr>
              <w:pStyle w:val="IASTableBody"/>
              <w:rPr>
                <w:sz w:val="18"/>
                <w:szCs w:val="18"/>
              </w:rPr>
            </w:pPr>
            <w:r w:rsidRPr="00C851AE">
              <w:rPr>
                <w:sz w:val="18"/>
                <w:szCs w:val="18"/>
              </w:rPr>
              <w:t>NA</w:t>
            </w:r>
          </w:p>
        </w:tc>
        <w:tc>
          <w:tcPr>
            <w:tcW w:w="1134" w:type="dxa"/>
          </w:tcPr>
          <w:p w14:paraId="4494C29D" w14:textId="57B74D0E" w:rsidR="00F16D9D" w:rsidRPr="00C851AE" w:rsidRDefault="00C851AE" w:rsidP="003F1D3B">
            <w:pPr>
              <w:pStyle w:val="IASTableBody"/>
              <w:rPr>
                <w:sz w:val="18"/>
                <w:szCs w:val="18"/>
              </w:rPr>
            </w:pPr>
            <w:r w:rsidRPr="00C851AE">
              <w:rPr>
                <w:sz w:val="18"/>
                <w:szCs w:val="18"/>
              </w:rPr>
              <w:t>NA</w:t>
            </w:r>
          </w:p>
        </w:tc>
      </w:tr>
      <w:tr w:rsidR="00730D39" w:rsidRPr="008D1485" w14:paraId="6438B397" w14:textId="77777777" w:rsidTr="00E87CE4">
        <w:tc>
          <w:tcPr>
            <w:tcW w:w="1388" w:type="dxa"/>
          </w:tcPr>
          <w:p w14:paraId="5B501A80" w14:textId="5442968F" w:rsidR="00F16D9D" w:rsidRPr="00082419" w:rsidRDefault="00082419" w:rsidP="003F1D3B">
            <w:pPr>
              <w:pStyle w:val="IASTableBody"/>
              <w:rPr>
                <w:sz w:val="18"/>
                <w:szCs w:val="18"/>
              </w:rPr>
            </w:pPr>
            <w:r w:rsidRPr="00082419">
              <w:rPr>
                <w:sz w:val="18"/>
                <w:szCs w:val="18"/>
              </w:rPr>
              <w:t>Testing against natural language requirements</w:t>
            </w:r>
            <w:r w:rsidR="00CE19BA">
              <w:rPr>
                <w:sz w:val="18"/>
                <w:szCs w:val="18"/>
              </w:rPr>
              <w:t xml:space="preserve"> [25]</w:t>
            </w:r>
            <w:r w:rsidRPr="00082419">
              <w:rPr>
                <w:sz w:val="18"/>
                <w:szCs w:val="18"/>
              </w:rPr>
              <w:t>.</w:t>
            </w:r>
          </w:p>
        </w:tc>
        <w:tc>
          <w:tcPr>
            <w:tcW w:w="3427" w:type="dxa"/>
          </w:tcPr>
          <w:p w14:paraId="2B1598B0" w14:textId="4ED97BD8" w:rsidR="00F16D9D" w:rsidRPr="00082419" w:rsidRDefault="00124C72" w:rsidP="003F1D3B">
            <w:pPr>
              <w:pStyle w:val="IASTableBody"/>
              <w:rPr>
                <w:sz w:val="18"/>
                <w:szCs w:val="18"/>
              </w:rPr>
            </w:pPr>
            <w:r w:rsidRPr="00124C72">
              <w:rPr>
                <w:sz w:val="18"/>
                <w:szCs w:val="18"/>
              </w:rPr>
              <w:t xml:space="preserve">The test cases are identified and extracted from the requirements document. The tool called text analyzer was developed to </w:t>
            </w:r>
            <w:r w:rsidR="00A13767" w:rsidRPr="00124C72">
              <w:rPr>
                <w:sz w:val="18"/>
                <w:szCs w:val="18"/>
              </w:rPr>
              <w:t>scan</w:t>
            </w:r>
            <w:r w:rsidRPr="00124C72">
              <w:rPr>
                <w:sz w:val="18"/>
                <w:szCs w:val="18"/>
              </w:rPr>
              <w:t xml:space="preserve"> through requirements document and extract potential test cases. The tool does the following steps. </w:t>
            </w:r>
            <w:r w:rsidR="00A13767" w:rsidRPr="00124C72">
              <w:rPr>
                <w:sz w:val="18"/>
                <w:szCs w:val="18"/>
              </w:rPr>
              <w:t>Recognizing</w:t>
            </w:r>
            <w:r w:rsidRPr="00124C72">
              <w:rPr>
                <w:sz w:val="18"/>
                <w:szCs w:val="18"/>
              </w:rPr>
              <w:t xml:space="preserve"> and selecting essential </w:t>
            </w:r>
            <w:r w:rsidR="00AF7E30" w:rsidRPr="00124C72">
              <w:rPr>
                <w:sz w:val="18"/>
                <w:szCs w:val="18"/>
              </w:rPr>
              <w:t>objects, defining</w:t>
            </w:r>
            <w:r w:rsidRPr="00124C72">
              <w:rPr>
                <w:sz w:val="18"/>
                <w:szCs w:val="18"/>
              </w:rPr>
              <w:t xml:space="preserve"> keywords in context, </w:t>
            </w:r>
            <w:r w:rsidR="004F6728" w:rsidRPr="00124C72">
              <w:rPr>
                <w:sz w:val="18"/>
                <w:szCs w:val="18"/>
              </w:rPr>
              <w:t>recognizing,</w:t>
            </w:r>
            <w:r w:rsidRPr="00124C72">
              <w:rPr>
                <w:sz w:val="18"/>
                <w:szCs w:val="18"/>
              </w:rPr>
              <w:t xml:space="preserve"> and extracting potential test cases, storing the potential test </w:t>
            </w:r>
            <w:r w:rsidR="00654249" w:rsidRPr="00124C72">
              <w:rPr>
                <w:sz w:val="18"/>
                <w:szCs w:val="18"/>
              </w:rPr>
              <w:t>cases,</w:t>
            </w:r>
            <w:r w:rsidRPr="00124C72">
              <w:rPr>
                <w:sz w:val="18"/>
                <w:szCs w:val="18"/>
              </w:rPr>
              <w:t xml:space="preserve"> and finally generating a test design.</w:t>
            </w:r>
          </w:p>
        </w:tc>
        <w:tc>
          <w:tcPr>
            <w:tcW w:w="1276" w:type="dxa"/>
          </w:tcPr>
          <w:p w14:paraId="768F58E6" w14:textId="075E13AD" w:rsidR="00F16D9D" w:rsidRPr="006B57B5" w:rsidRDefault="00197048" w:rsidP="003F1D3B">
            <w:pPr>
              <w:pStyle w:val="IASTableBody"/>
              <w:rPr>
                <w:sz w:val="18"/>
                <w:szCs w:val="18"/>
              </w:rPr>
            </w:pPr>
            <w:r w:rsidRPr="006B57B5">
              <w:rPr>
                <w:sz w:val="18"/>
                <w:szCs w:val="18"/>
              </w:rPr>
              <w:t>Text Analyzer.</w:t>
            </w:r>
          </w:p>
        </w:tc>
        <w:tc>
          <w:tcPr>
            <w:tcW w:w="1275" w:type="dxa"/>
          </w:tcPr>
          <w:p w14:paraId="74525BE6" w14:textId="69584360" w:rsidR="00F16D9D" w:rsidRPr="006B57B5" w:rsidRDefault="005458E9" w:rsidP="003F1D3B">
            <w:pPr>
              <w:pStyle w:val="IASTableBody"/>
              <w:rPr>
                <w:sz w:val="18"/>
                <w:szCs w:val="18"/>
              </w:rPr>
            </w:pPr>
            <w:r w:rsidRPr="005458E9">
              <w:rPr>
                <w:sz w:val="18"/>
                <w:szCs w:val="18"/>
              </w:rPr>
              <w:t>Case Study (Coca-Cola bottling, mobile billing system)</w:t>
            </w:r>
          </w:p>
        </w:tc>
        <w:tc>
          <w:tcPr>
            <w:tcW w:w="1134" w:type="dxa"/>
          </w:tcPr>
          <w:p w14:paraId="169C7993" w14:textId="6BAC710E" w:rsidR="00F16D9D" w:rsidRPr="006B57B5" w:rsidRDefault="00A26210" w:rsidP="003F1D3B">
            <w:pPr>
              <w:pStyle w:val="IASTableBody"/>
              <w:rPr>
                <w:sz w:val="18"/>
                <w:szCs w:val="18"/>
              </w:rPr>
            </w:pPr>
            <w:r>
              <w:rPr>
                <w:sz w:val="18"/>
                <w:szCs w:val="18"/>
              </w:rPr>
              <w:t>NA</w:t>
            </w:r>
          </w:p>
        </w:tc>
        <w:tc>
          <w:tcPr>
            <w:tcW w:w="1134" w:type="dxa"/>
          </w:tcPr>
          <w:p w14:paraId="0BF0A8FD" w14:textId="34016A75" w:rsidR="00F16D9D" w:rsidRPr="006B57B5" w:rsidRDefault="00A26210" w:rsidP="003F1D3B">
            <w:pPr>
              <w:pStyle w:val="IASTableBody"/>
              <w:rPr>
                <w:sz w:val="18"/>
                <w:szCs w:val="18"/>
              </w:rPr>
            </w:pPr>
            <w:r w:rsidRPr="00A26210">
              <w:rPr>
                <w:sz w:val="18"/>
                <w:szCs w:val="18"/>
              </w:rPr>
              <w:t>High functional coverage of 95%. Good error discovery rate of 89%.</w:t>
            </w:r>
          </w:p>
        </w:tc>
      </w:tr>
      <w:tr w:rsidR="00730D39" w14:paraId="2FD84777" w14:textId="77777777" w:rsidTr="00E87CE4">
        <w:tc>
          <w:tcPr>
            <w:tcW w:w="1388" w:type="dxa"/>
          </w:tcPr>
          <w:p w14:paraId="6E4EA056" w14:textId="7FFBAC6F" w:rsidR="00F16D9D" w:rsidRPr="00541BBA" w:rsidRDefault="0085058D" w:rsidP="003F1D3B">
            <w:pPr>
              <w:pStyle w:val="IASTableBody"/>
              <w:rPr>
                <w:sz w:val="18"/>
                <w:szCs w:val="18"/>
              </w:rPr>
            </w:pPr>
            <w:r w:rsidRPr="0085058D">
              <w:rPr>
                <w:sz w:val="18"/>
                <w:szCs w:val="18"/>
              </w:rPr>
              <w:t>Automated generation of system test cases from use case specification</w:t>
            </w:r>
            <w:r w:rsidR="00CE19BA">
              <w:rPr>
                <w:sz w:val="18"/>
                <w:szCs w:val="18"/>
              </w:rPr>
              <w:t xml:space="preserve"> [26]</w:t>
            </w:r>
            <w:r w:rsidRPr="0085058D">
              <w:rPr>
                <w:sz w:val="18"/>
                <w:szCs w:val="18"/>
              </w:rPr>
              <w:t>.</w:t>
            </w:r>
          </w:p>
        </w:tc>
        <w:tc>
          <w:tcPr>
            <w:tcW w:w="3427" w:type="dxa"/>
          </w:tcPr>
          <w:p w14:paraId="596A0671" w14:textId="6DB334D3" w:rsidR="00F16D9D" w:rsidRPr="00541BBA" w:rsidRDefault="00225025" w:rsidP="003F1D3B">
            <w:pPr>
              <w:pStyle w:val="IASTableBody"/>
              <w:rPr>
                <w:sz w:val="18"/>
                <w:szCs w:val="18"/>
              </w:rPr>
            </w:pPr>
            <w:r w:rsidRPr="00225025">
              <w:rPr>
                <w:sz w:val="18"/>
                <w:szCs w:val="18"/>
              </w:rPr>
              <w:t>UMTG approach uses NLP to generate Use case Test Model (UCTM) from Restricted Use Case Modeling (RUCM). UCTM captures control flow from RUCM. UCTM is combined with constraint solving using an algorithm to generate test cases.</w:t>
            </w:r>
          </w:p>
        </w:tc>
        <w:tc>
          <w:tcPr>
            <w:tcW w:w="1276" w:type="dxa"/>
          </w:tcPr>
          <w:p w14:paraId="5385F8FD" w14:textId="5F97A80E" w:rsidR="00F16D9D" w:rsidRPr="00541BBA" w:rsidRDefault="00D66651" w:rsidP="003F1D3B">
            <w:pPr>
              <w:pStyle w:val="IASTableBody"/>
              <w:rPr>
                <w:sz w:val="18"/>
                <w:szCs w:val="18"/>
              </w:rPr>
            </w:pPr>
            <w:r>
              <w:rPr>
                <w:sz w:val="18"/>
                <w:szCs w:val="18"/>
              </w:rPr>
              <w:t>UMTG.</w:t>
            </w:r>
          </w:p>
        </w:tc>
        <w:tc>
          <w:tcPr>
            <w:tcW w:w="1275" w:type="dxa"/>
          </w:tcPr>
          <w:p w14:paraId="55ADD6E1" w14:textId="34B29B3E" w:rsidR="00F16D9D" w:rsidRPr="00541BBA" w:rsidRDefault="00D66651" w:rsidP="003F1D3B">
            <w:pPr>
              <w:pStyle w:val="IASTableBody"/>
              <w:rPr>
                <w:sz w:val="18"/>
                <w:szCs w:val="18"/>
              </w:rPr>
            </w:pPr>
            <w:r>
              <w:rPr>
                <w:sz w:val="18"/>
                <w:szCs w:val="18"/>
              </w:rPr>
              <w:t>Case Study (Body sense).</w:t>
            </w:r>
          </w:p>
        </w:tc>
        <w:tc>
          <w:tcPr>
            <w:tcW w:w="1134" w:type="dxa"/>
          </w:tcPr>
          <w:p w14:paraId="09194ED5" w14:textId="11C95B30" w:rsidR="00F16D9D" w:rsidRPr="00541BBA" w:rsidRDefault="00D66651" w:rsidP="003F1D3B">
            <w:pPr>
              <w:pStyle w:val="IASTableBody"/>
              <w:rPr>
                <w:sz w:val="18"/>
                <w:szCs w:val="18"/>
              </w:rPr>
            </w:pPr>
            <w:r>
              <w:rPr>
                <w:sz w:val="18"/>
                <w:szCs w:val="18"/>
              </w:rPr>
              <w:t>Automotive.</w:t>
            </w:r>
          </w:p>
        </w:tc>
        <w:tc>
          <w:tcPr>
            <w:tcW w:w="1134" w:type="dxa"/>
          </w:tcPr>
          <w:p w14:paraId="2AF1F3BB" w14:textId="64221953" w:rsidR="00F16D9D" w:rsidRPr="00541BBA" w:rsidRDefault="00700132" w:rsidP="003F1D3B">
            <w:pPr>
              <w:pStyle w:val="IASTableBody"/>
              <w:rPr>
                <w:sz w:val="18"/>
                <w:szCs w:val="18"/>
              </w:rPr>
            </w:pPr>
            <w:r>
              <w:rPr>
                <w:sz w:val="18"/>
                <w:szCs w:val="18"/>
              </w:rPr>
              <w:t>NA</w:t>
            </w:r>
          </w:p>
        </w:tc>
      </w:tr>
      <w:tr w:rsidR="00730D39" w14:paraId="3698CC76" w14:textId="77777777" w:rsidTr="00E87CE4">
        <w:tc>
          <w:tcPr>
            <w:tcW w:w="1388" w:type="dxa"/>
          </w:tcPr>
          <w:p w14:paraId="173A68D7" w14:textId="32DFFEA4" w:rsidR="00F16D9D" w:rsidRPr="00541BBA" w:rsidRDefault="0010533A" w:rsidP="003F1D3B">
            <w:pPr>
              <w:pStyle w:val="IASTableBody"/>
              <w:rPr>
                <w:sz w:val="18"/>
                <w:szCs w:val="18"/>
              </w:rPr>
            </w:pPr>
            <w:r w:rsidRPr="0010533A">
              <w:rPr>
                <w:sz w:val="18"/>
                <w:szCs w:val="18"/>
              </w:rPr>
              <w:t xml:space="preserve">C&amp;L: Generating Model based Test Cases from Natural </w:t>
            </w:r>
            <w:r w:rsidRPr="0010533A">
              <w:rPr>
                <w:sz w:val="18"/>
                <w:szCs w:val="18"/>
              </w:rPr>
              <w:lastRenderedPageBreak/>
              <w:t>Language Requirements Description</w:t>
            </w:r>
            <w:r w:rsidR="00CE19BA">
              <w:rPr>
                <w:sz w:val="18"/>
                <w:szCs w:val="18"/>
              </w:rPr>
              <w:t xml:space="preserve"> [27]</w:t>
            </w:r>
            <w:r w:rsidRPr="0010533A">
              <w:rPr>
                <w:sz w:val="18"/>
                <w:szCs w:val="18"/>
              </w:rPr>
              <w:t>.</w:t>
            </w:r>
          </w:p>
        </w:tc>
        <w:tc>
          <w:tcPr>
            <w:tcW w:w="3427" w:type="dxa"/>
          </w:tcPr>
          <w:p w14:paraId="36D4B3F5" w14:textId="6CCF0D31" w:rsidR="00F16D9D" w:rsidRPr="00541BBA" w:rsidRDefault="008534A5" w:rsidP="003F1D3B">
            <w:pPr>
              <w:pStyle w:val="IASTableBody"/>
              <w:rPr>
                <w:sz w:val="18"/>
                <w:szCs w:val="18"/>
              </w:rPr>
            </w:pPr>
            <w:r w:rsidRPr="008534A5">
              <w:rPr>
                <w:sz w:val="18"/>
                <w:szCs w:val="18"/>
              </w:rPr>
              <w:lastRenderedPageBreak/>
              <w:t xml:space="preserve">The C&amp;L tool automatically transforms the requirements into UML activity diagrams. The diagram is represented as a directed graph from which test </w:t>
            </w:r>
            <w:r w:rsidRPr="008534A5">
              <w:rPr>
                <w:sz w:val="18"/>
                <w:szCs w:val="18"/>
              </w:rPr>
              <w:lastRenderedPageBreak/>
              <w:t>cases are generated using graph search strategies.</w:t>
            </w:r>
          </w:p>
        </w:tc>
        <w:tc>
          <w:tcPr>
            <w:tcW w:w="1276" w:type="dxa"/>
          </w:tcPr>
          <w:p w14:paraId="19088C28" w14:textId="3D76C5E8" w:rsidR="00F16D9D" w:rsidRPr="00541BBA" w:rsidRDefault="008534A5" w:rsidP="003F1D3B">
            <w:pPr>
              <w:pStyle w:val="IASTableBody"/>
              <w:rPr>
                <w:sz w:val="18"/>
                <w:szCs w:val="18"/>
              </w:rPr>
            </w:pPr>
            <w:r>
              <w:rPr>
                <w:sz w:val="18"/>
                <w:szCs w:val="18"/>
              </w:rPr>
              <w:lastRenderedPageBreak/>
              <w:t>C&amp;L.</w:t>
            </w:r>
          </w:p>
        </w:tc>
        <w:tc>
          <w:tcPr>
            <w:tcW w:w="1275" w:type="dxa"/>
          </w:tcPr>
          <w:p w14:paraId="77F59F50" w14:textId="260A6EF6" w:rsidR="00F16D9D" w:rsidRPr="00541BBA" w:rsidRDefault="0020390B" w:rsidP="003F1D3B">
            <w:pPr>
              <w:pStyle w:val="IASTableBody"/>
              <w:rPr>
                <w:sz w:val="18"/>
                <w:szCs w:val="18"/>
              </w:rPr>
            </w:pPr>
            <w:r w:rsidRPr="0020390B">
              <w:rPr>
                <w:sz w:val="18"/>
                <w:szCs w:val="18"/>
              </w:rPr>
              <w:t>Activity diagram and generation of test cases.</w:t>
            </w:r>
          </w:p>
        </w:tc>
        <w:tc>
          <w:tcPr>
            <w:tcW w:w="1134" w:type="dxa"/>
          </w:tcPr>
          <w:p w14:paraId="24EDB687" w14:textId="06CA8C2A" w:rsidR="00F16D9D" w:rsidRPr="00541BBA" w:rsidRDefault="007C563E" w:rsidP="003F1D3B">
            <w:pPr>
              <w:pStyle w:val="IASTableBody"/>
              <w:rPr>
                <w:sz w:val="18"/>
                <w:szCs w:val="18"/>
              </w:rPr>
            </w:pPr>
            <w:r>
              <w:rPr>
                <w:sz w:val="18"/>
                <w:szCs w:val="18"/>
              </w:rPr>
              <w:t>NA</w:t>
            </w:r>
          </w:p>
        </w:tc>
        <w:tc>
          <w:tcPr>
            <w:tcW w:w="1134" w:type="dxa"/>
          </w:tcPr>
          <w:p w14:paraId="4E801343" w14:textId="15358F53" w:rsidR="00F16D9D" w:rsidRPr="00541BBA" w:rsidRDefault="007C563E" w:rsidP="003F1D3B">
            <w:pPr>
              <w:pStyle w:val="IASTableBody"/>
              <w:rPr>
                <w:sz w:val="18"/>
                <w:szCs w:val="18"/>
              </w:rPr>
            </w:pPr>
            <w:r>
              <w:rPr>
                <w:sz w:val="18"/>
                <w:szCs w:val="18"/>
              </w:rPr>
              <w:t>NA</w:t>
            </w:r>
          </w:p>
        </w:tc>
      </w:tr>
      <w:tr w:rsidR="00730D39" w14:paraId="650FF6F0" w14:textId="77777777" w:rsidTr="00E87CE4">
        <w:tc>
          <w:tcPr>
            <w:tcW w:w="1388" w:type="dxa"/>
          </w:tcPr>
          <w:p w14:paraId="1EE89473" w14:textId="5C0857B4" w:rsidR="00F16D9D" w:rsidRPr="00541BBA" w:rsidRDefault="002A3D06" w:rsidP="003F1D3B">
            <w:pPr>
              <w:pStyle w:val="IASTableBody"/>
              <w:rPr>
                <w:sz w:val="18"/>
                <w:szCs w:val="18"/>
              </w:rPr>
            </w:pPr>
            <w:r w:rsidRPr="002A3D06">
              <w:rPr>
                <w:sz w:val="18"/>
                <w:szCs w:val="18"/>
              </w:rPr>
              <w:t>Waterfall and Agile Requirements based model for automated test cases generation</w:t>
            </w:r>
            <w:r w:rsidR="00CE19BA">
              <w:rPr>
                <w:sz w:val="18"/>
                <w:szCs w:val="18"/>
              </w:rPr>
              <w:t xml:space="preserve"> [28]</w:t>
            </w:r>
            <w:r w:rsidRPr="002A3D06">
              <w:rPr>
                <w:sz w:val="18"/>
                <w:szCs w:val="18"/>
              </w:rPr>
              <w:t>.</w:t>
            </w:r>
          </w:p>
        </w:tc>
        <w:tc>
          <w:tcPr>
            <w:tcW w:w="3427" w:type="dxa"/>
          </w:tcPr>
          <w:p w14:paraId="5B93C17D" w14:textId="172B208E" w:rsidR="00F16D9D" w:rsidRPr="00541BBA" w:rsidRDefault="002A3D06" w:rsidP="003F1D3B">
            <w:pPr>
              <w:pStyle w:val="IASTableBody"/>
              <w:rPr>
                <w:sz w:val="18"/>
                <w:szCs w:val="18"/>
              </w:rPr>
            </w:pPr>
            <w:r w:rsidRPr="002A3D06">
              <w:rPr>
                <w:sz w:val="18"/>
                <w:szCs w:val="18"/>
              </w:rPr>
              <w:t xml:space="preserve">The proposed method for agile based requirements is - Parse user stories, cluster by sprint, generate test paths, optimize test paths, generate optimized test cases, test data generation and validation. For a </w:t>
            </w:r>
            <w:proofErr w:type="gramStart"/>
            <w:r w:rsidRPr="002A3D06">
              <w:rPr>
                <w:sz w:val="18"/>
                <w:szCs w:val="18"/>
              </w:rPr>
              <w:t>waterfall based</w:t>
            </w:r>
            <w:proofErr w:type="gramEnd"/>
            <w:r w:rsidRPr="002A3D06">
              <w:rPr>
                <w:sz w:val="18"/>
                <w:szCs w:val="18"/>
              </w:rPr>
              <w:t xml:space="preserve"> requirements - Use text miner to detect verbs, store detected verbs in a knowledge base, perform symbolic execution of test data generation, validate </w:t>
            </w:r>
            <w:r w:rsidR="007C6749" w:rsidRPr="002A3D06">
              <w:rPr>
                <w:sz w:val="18"/>
                <w:szCs w:val="18"/>
              </w:rPr>
              <w:t>the test</w:t>
            </w:r>
            <w:r w:rsidRPr="002A3D06">
              <w:rPr>
                <w:sz w:val="18"/>
                <w:szCs w:val="18"/>
              </w:rPr>
              <w:t xml:space="preserve"> cases.</w:t>
            </w:r>
          </w:p>
        </w:tc>
        <w:tc>
          <w:tcPr>
            <w:tcW w:w="1276" w:type="dxa"/>
          </w:tcPr>
          <w:p w14:paraId="4E72BDB6" w14:textId="27480792" w:rsidR="00F16D9D" w:rsidRPr="00541BBA" w:rsidRDefault="00E21B04" w:rsidP="003F1D3B">
            <w:pPr>
              <w:pStyle w:val="IASTableBody"/>
              <w:rPr>
                <w:sz w:val="18"/>
                <w:szCs w:val="18"/>
              </w:rPr>
            </w:pPr>
            <w:r>
              <w:rPr>
                <w:sz w:val="18"/>
                <w:szCs w:val="18"/>
              </w:rPr>
              <w:t>NA</w:t>
            </w:r>
          </w:p>
        </w:tc>
        <w:tc>
          <w:tcPr>
            <w:tcW w:w="1275" w:type="dxa"/>
          </w:tcPr>
          <w:p w14:paraId="22E4DF23" w14:textId="7FF0E375" w:rsidR="00F16D9D" w:rsidRPr="00541BBA" w:rsidRDefault="00E21B04" w:rsidP="003F1D3B">
            <w:pPr>
              <w:pStyle w:val="IASTableBody"/>
              <w:rPr>
                <w:sz w:val="18"/>
                <w:szCs w:val="18"/>
              </w:rPr>
            </w:pPr>
            <w:r w:rsidRPr="00E21B04">
              <w:rPr>
                <w:sz w:val="18"/>
                <w:szCs w:val="18"/>
              </w:rPr>
              <w:t>Library management and data management system.</w:t>
            </w:r>
          </w:p>
        </w:tc>
        <w:tc>
          <w:tcPr>
            <w:tcW w:w="1134" w:type="dxa"/>
          </w:tcPr>
          <w:p w14:paraId="41510A65" w14:textId="48494B15" w:rsidR="00F16D9D" w:rsidRPr="00541BBA" w:rsidRDefault="000144F5" w:rsidP="003F1D3B">
            <w:pPr>
              <w:pStyle w:val="IASTableBody"/>
              <w:rPr>
                <w:sz w:val="18"/>
                <w:szCs w:val="18"/>
              </w:rPr>
            </w:pPr>
            <w:r>
              <w:rPr>
                <w:sz w:val="18"/>
                <w:szCs w:val="18"/>
              </w:rPr>
              <w:t>NA</w:t>
            </w:r>
          </w:p>
        </w:tc>
        <w:tc>
          <w:tcPr>
            <w:tcW w:w="1134" w:type="dxa"/>
          </w:tcPr>
          <w:p w14:paraId="5D08A5DF" w14:textId="68CD491C" w:rsidR="00F16D9D" w:rsidRPr="00541BBA" w:rsidRDefault="00F65825" w:rsidP="003F1D3B">
            <w:pPr>
              <w:pStyle w:val="IASTableBody"/>
              <w:rPr>
                <w:sz w:val="18"/>
                <w:szCs w:val="18"/>
              </w:rPr>
            </w:pPr>
            <w:r>
              <w:rPr>
                <w:sz w:val="18"/>
                <w:szCs w:val="18"/>
              </w:rPr>
              <w:t>Very Good requirements coverage.</w:t>
            </w:r>
          </w:p>
        </w:tc>
      </w:tr>
      <w:tr w:rsidR="00BF4352" w:rsidRPr="008D1485" w14:paraId="54D600E7" w14:textId="77777777" w:rsidTr="00E87CE4">
        <w:tc>
          <w:tcPr>
            <w:tcW w:w="1388" w:type="dxa"/>
          </w:tcPr>
          <w:p w14:paraId="05837DA3" w14:textId="23AC8663" w:rsidR="00BF4352" w:rsidRPr="002A3D06" w:rsidRDefault="00670800" w:rsidP="003F1D3B">
            <w:pPr>
              <w:pStyle w:val="IASTableBody"/>
              <w:rPr>
                <w:sz w:val="18"/>
                <w:szCs w:val="18"/>
              </w:rPr>
            </w:pPr>
            <w:r w:rsidRPr="00670800">
              <w:rPr>
                <w:sz w:val="18"/>
                <w:szCs w:val="18"/>
              </w:rPr>
              <w:t>Test Case generation from Natural Language based on SCR specifications</w:t>
            </w:r>
            <w:r w:rsidR="00CE19BA">
              <w:rPr>
                <w:sz w:val="18"/>
                <w:szCs w:val="18"/>
              </w:rPr>
              <w:t xml:space="preserve"> [29]</w:t>
            </w:r>
            <w:r w:rsidRPr="00670800">
              <w:rPr>
                <w:sz w:val="18"/>
                <w:szCs w:val="18"/>
              </w:rPr>
              <w:t>.</w:t>
            </w:r>
          </w:p>
        </w:tc>
        <w:tc>
          <w:tcPr>
            <w:tcW w:w="3427" w:type="dxa"/>
          </w:tcPr>
          <w:p w14:paraId="20778CC4" w14:textId="29BD5C1F" w:rsidR="00BF4352" w:rsidRPr="002A3D06" w:rsidRDefault="00FD4F83" w:rsidP="003F1D3B">
            <w:pPr>
              <w:pStyle w:val="IASTableBody"/>
              <w:rPr>
                <w:sz w:val="18"/>
                <w:szCs w:val="18"/>
              </w:rPr>
            </w:pPr>
            <w:r w:rsidRPr="00FD4F83">
              <w:rPr>
                <w:sz w:val="18"/>
                <w:szCs w:val="18"/>
              </w:rPr>
              <w:t>The requirements are written according to Controlled Natural Language to avoid ambiguity using SysReq-CNL. Each syntactically valid requirement is mapped into a semantic representation from which an SCR specification is derived. T-VEC tool is used to generate test cases from SCR.</w:t>
            </w:r>
          </w:p>
        </w:tc>
        <w:tc>
          <w:tcPr>
            <w:tcW w:w="1276" w:type="dxa"/>
          </w:tcPr>
          <w:p w14:paraId="255FF7AC" w14:textId="7E07A017" w:rsidR="00BF4352" w:rsidRDefault="003205A8" w:rsidP="003F1D3B">
            <w:pPr>
              <w:pStyle w:val="IASTableBody"/>
              <w:rPr>
                <w:sz w:val="18"/>
                <w:szCs w:val="18"/>
              </w:rPr>
            </w:pPr>
            <w:r>
              <w:rPr>
                <w:sz w:val="18"/>
                <w:szCs w:val="18"/>
              </w:rPr>
              <w:t>SCR-Generator.</w:t>
            </w:r>
          </w:p>
        </w:tc>
        <w:tc>
          <w:tcPr>
            <w:tcW w:w="1275" w:type="dxa"/>
          </w:tcPr>
          <w:p w14:paraId="6DAD4B5C" w14:textId="496A86C9" w:rsidR="00BF4352" w:rsidRPr="00E21B04" w:rsidRDefault="003205A8" w:rsidP="003F1D3B">
            <w:pPr>
              <w:pStyle w:val="IASTableBody"/>
              <w:rPr>
                <w:sz w:val="18"/>
                <w:szCs w:val="18"/>
              </w:rPr>
            </w:pPr>
            <w:r>
              <w:rPr>
                <w:sz w:val="18"/>
                <w:szCs w:val="18"/>
              </w:rPr>
              <w:t>Analysis based</w:t>
            </w:r>
          </w:p>
        </w:tc>
        <w:tc>
          <w:tcPr>
            <w:tcW w:w="1134" w:type="dxa"/>
          </w:tcPr>
          <w:p w14:paraId="2C310C5F" w14:textId="6D62D12D" w:rsidR="00BF4352" w:rsidRDefault="005A6BE3" w:rsidP="003F1D3B">
            <w:pPr>
              <w:pStyle w:val="IASTableBody"/>
              <w:rPr>
                <w:sz w:val="18"/>
                <w:szCs w:val="18"/>
              </w:rPr>
            </w:pPr>
            <w:r>
              <w:rPr>
                <w:sz w:val="18"/>
                <w:szCs w:val="18"/>
              </w:rPr>
              <w:t>Aviation Industry, Embraer.</w:t>
            </w:r>
          </w:p>
        </w:tc>
        <w:tc>
          <w:tcPr>
            <w:tcW w:w="1134" w:type="dxa"/>
          </w:tcPr>
          <w:p w14:paraId="70B46D67" w14:textId="79B92588" w:rsidR="00BF4352" w:rsidRDefault="002469E0" w:rsidP="003F1D3B">
            <w:pPr>
              <w:pStyle w:val="IASTableBody"/>
              <w:rPr>
                <w:sz w:val="18"/>
                <w:szCs w:val="18"/>
              </w:rPr>
            </w:pPr>
            <w:r>
              <w:rPr>
                <w:sz w:val="18"/>
                <w:szCs w:val="18"/>
              </w:rPr>
              <w:t>Good generation of test vectors.</w:t>
            </w:r>
          </w:p>
        </w:tc>
      </w:tr>
    </w:tbl>
    <w:p w14:paraId="7CE523DC" w14:textId="226B7FCB" w:rsidR="00985B73" w:rsidRDefault="00985B73" w:rsidP="008E27A1">
      <w:pPr>
        <w:rPr>
          <w:lang w:val="en-US"/>
        </w:rPr>
      </w:pPr>
    </w:p>
    <w:p w14:paraId="11124838" w14:textId="539E7D25" w:rsidR="00F83A27" w:rsidRDefault="00F83A27" w:rsidP="00F83A27">
      <w:pPr>
        <w:pStyle w:val="Heading1"/>
      </w:pPr>
      <w:bookmarkStart w:id="51" w:name="_Toc93510959"/>
      <w:r>
        <w:lastRenderedPageBreak/>
        <w:t>User Manual</w:t>
      </w:r>
      <w:bookmarkEnd w:id="51"/>
    </w:p>
    <w:p w14:paraId="30EBF5B4" w14:textId="6FE43BEA" w:rsidR="00952308" w:rsidRDefault="00366931" w:rsidP="00952308">
      <w:pPr>
        <w:rPr>
          <w:lang w:val="en-US"/>
        </w:rPr>
      </w:pPr>
      <w:r>
        <w:rPr>
          <w:lang w:val="en-US"/>
        </w:rPr>
        <w:t>In this thesis, the existing web interface for the VTD simulator using the RoboTest web application has been enhanced to add the features that better allow to test the internal driver module of the VTD simulator.</w:t>
      </w:r>
      <w:r w:rsidR="00171E28">
        <w:rPr>
          <w:lang w:val="en-US"/>
        </w:rPr>
        <w:t xml:space="preserve"> The usage of the web application is almost the same as it was for the previous version, but there are a few modifications that </w:t>
      </w:r>
      <w:r w:rsidR="00690109">
        <w:rPr>
          <w:lang w:val="en-US"/>
        </w:rPr>
        <w:t>must</w:t>
      </w:r>
      <w:r w:rsidR="00171E28">
        <w:rPr>
          <w:lang w:val="en-US"/>
        </w:rPr>
        <w:t xml:space="preserve"> be discussed. In this user manual, all the scenario creation steps are not discussed in </w:t>
      </w:r>
      <w:r w:rsidR="008A19E2">
        <w:rPr>
          <w:lang w:val="en-US"/>
        </w:rPr>
        <w:t>detail</w:t>
      </w:r>
      <w:r w:rsidR="00171E28">
        <w:rPr>
          <w:lang w:val="en-US"/>
        </w:rPr>
        <w:t xml:space="preserve">, they can be referred to previous master theses. </w:t>
      </w:r>
      <w:r w:rsidR="001D57BF">
        <w:rPr>
          <w:lang w:val="en-US"/>
        </w:rPr>
        <w:t xml:space="preserve">The steps related to the configuration of the project, saving the simulation </w:t>
      </w:r>
      <w:r w:rsidR="00690109">
        <w:rPr>
          <w:lang w:val="en-US"/>
        </w:rPr>
        <w:t>results,</w:t>
      </w:r>
      <w:r w:rsidR="001D57BF">
        <w:rPr>
          <w:lang w:val="en-US"/>
        </w:rPr>
        <w:t xml:space="preserve"> and viewing the simulation results are discussed.</w:t>
      </w:r>
      <w:r w:rsidR="00171E28">
        <w:rPr>
          <w:lang w:val="en-US"/>
        </w:rPr>
        <w:t xml:space="preserve"> </w:t>
      </w:r>
      <w:r w:rsidR="004C643D">
        <w:rPr>
          <w:lang w:val="en-US"/>
        </w:rPr>
        <w:t>The screenshots are included only where it is necessary.</w:t>
      </w:r>
      <w:r>
        <w:rPr>
          <w:lang w:val="en-US"/>
        </w:rPr>
        <w:t xml:space="preserve"> </w:t>
      </w:r>
    </w:p>
    <w:p w14:paraId="3E54E2A1" w14:textId="022456A4" w:rsidR="00DC1116" w:rsidRDefault="00DC1116" w:rsidP="00952308">
      <w:pPr>
        <w:rPr>
          <w:lang w:val="en-US"/>
        </w:rPr>
      </w:pPr>
      <w:r>
        <w:rPr>
          <w:lang w:val="en-US"/>
        </w:rPr>
        <w:t xml:space="preserve">The git repository for this version of RoboTest web application is named as </w:t>
      </w:r>
      <w:r w:rsidRPr="00DC1116">
        <w:rPr>
          <w:b/>
          <w:bCs/>
          <w:lang w:val="en-US"/>
        </w:rPr>
        <w:t>‘RoboTestWebApp_V2’</w:t>
      </w:r>
      <w:r>
        <w:rPr>
          <w:b/>
          <w:bCs/>
          <w:lang w:val="en-US"/>
        </w:rPr>
        <w:t xml:space="preserve"> </w:t>
      </w:r>
      <w:r>
        <w:rPr>
          <w:lang w:val="en-US"/>
        </w:rPr>
        <w:t>and is available at:</w:t>
      </w:r>
    </w:p>
    <w:p w14:paraId="471C7CF6" w14:textId="0B8A56B9" w:rsidR="00DC1116" w:rsidRDefault="00EE1E9F" w:rsidP="00952308">
      <w:pPr>
        <w:rPr>
          <w:b/>
          <w:bCs/>
          <w:lang w:val="en-US"/>
        </w:rPr>
      </w:pPr>
      <w:hyperlink r:id="rId39" w:history="1">
        <w:r w:rsidR="00CE6088" w:rsidRPr="007350C5">
          <w:rPr>
            <w:rStyle w:val="Hyperlink"/>
            <w:b/>
            <w:bCs/>
            <w:lang w:val="en-US"/>
          </w:rPr>
          <w:t>https://github.tik.uni-stuttgart.de/Robo-Test/RoboTestWebApp_V2</w:t>
        </w:r>
      </w:hyperlink>
    </w:p>
    <w:p w14:paraId="5597B2A0" w14:textId="21DB79EB" w:rsidR="00CE6088" w:rsidRDefault="00321455" w:rsidP="00952308">
      <w:pPr>
        <w:rPr>
          <w:lang w:val="en-US"/>
        </w:rPr>
      </w:pPr>
      <w:r>
        <w:rPr>
          <w:lang w:val="en-US"/>
        </w:rPr>
        <w:t>It can be cloned using the ‘git clone’ command from the terminal.</w:t>
      </w:r>
    </w:p>
    <w:p w14:paraId="7BE0F439" w14:textId="095F05AB" w:rsidR="00102DBA" w:rsidRPr="00321455" w:rsidRDefault="00102DBA" w:rsidP="00952308">
      <w:pPr>
        <w:rPr>
          <w:lang w:val="en-US"/>
        </w:rPr>
      </w:pPr>
      <w:r>
        <w:rPr>
          <w:lang w:val="en-US"/>
        </w:rPr>
        <w:t>To create a test scenario and start a simulation using VTD with the RoboTest Web application, please follow the following steps.</w:t>
      </w:r>
    </w:p>
    <w:p w14:paraId="673DC218" w14:textId="77777777" w:rsidR="00952308" w:rsidRPr="00660936" w:rsidRDefault="00952308" w:rsidP="00F11449">
      <w:pPr>
        <w:pStyle w:val="ListParagraph"/>
        <w:numPr>
          <w:ilvl w:val="0"/>
          <w:numId w:val="25"/>
        </w:numPr>
        <w:spacing w:after="0"/>
        <w:rPr>
          <w:lang w:val="en-US"/>
        </w:rPr>
      </w:pPr>
      <w:r w:rsidRPr="00660936">
        <w:rPr>
          <w:lang w:val="en-US"/>
        </w:rPr>
        <w:t xml:space="preserve">On the ubuntu machine, go to the path </w:t>
      </w:r>
      <w:r w:rsidRPr="00660936">
        <w:rPr>
          <w:b/>
          <w:bCs/>
          <w:lang w:val="en-US"/>
        </w:rPr>
        <w:t>/robo-test/Lili/VTD/VTD.2021/bin</w:t>
      </w:r>
      <w:r w:rsidRPr="00660936">
        <w:rPr>
          <w:lang w:val="en-US"/>
        </w:rPr>
        <w:t xml:space="preserve"> and open it in a terminal.</w:t>
      </w:r>
    </w:p>
    <w:p w14:paraId="474C0C67" w14:textId="77777777" w:rsidR="00952308" w:rsidRPr="00660936" w:rsidRDefault="00952308" w:rsidP="00F11449">
      <w:pPr>
        <w:pStyle w:val="ListParagraph"/>
        <w:numPr>
          <w:ilvl w:val="0"/>
          <w:numId w:val="25"/>
        </w:numPr>
        <w:spacing w:after="0"/>
        <w:rPr>
          <w:lang w:val="en-US"/>
        </w:rPr>
      </w:pPr>
      <w:r w:rsidRPr="00660936">
        <w:rPr>
          <w:lang w:val="en-US"/>
        </w:rPr>
        <w:t xml:space="preserve">Run the command </w:t>
      </w:r>
      <w:r w:rsidRPr="00660936">
        <w:rPr>
          <w:b/>
          <w:bCs/>
          <w:lang w:val="en-US"/>
        </w:rPr>
        <w:t>‘./vtdStart.sh’</w:t>
      </w:r>
      <w:r w:rsidRPr="00660936">
        <w:rPr>
          <w:lang w:val="en-US"/>
        </w:rPr>
        <w:t xml:space="preserve"> to start the VTD simulator.</w:t>
      </w:r>
      <w:r>
        <w:rPr>
          <w:lang w:val="en-US"/>
        </w:rPr>
        <w:t xml:space="preserve"> The vtdStart.sh bash file is the main file to run the VTD simulator.</w:t>
      </w:r>
    </w:p>
    <w:p w14:paraId="4B84A4A8" w14:textId="384432B7" w:rsidR="00952308" w:rsidRDefault="00952308" w:rsidP="00F11449">
      <w:pPr>
        <w:pStyle w:val="ListParagraph"/>
        <w:numPr>
          <w:ilvl w:val="0"/>
          <w:numId w:val="25"/>
        </w:numPr>
        <w:spacing w:after="0"/>
        <w:rPr>
          <w:lang w:val="en-US"/>
        </w:rPr>
      </w:pPr>
      <w:r w:rsidRPr="00660936">
        <w:rPr>
          <w:lang w:val="en-US"/>
        </w:rPr>
        <w:t xml:space="preserve">Once the VTD simulator is started, on the main UI go to </w:t>
      </w:r>
      <w:r w:rsidRPr="00393757">
        <w:rPr>
          <w:b/>
          <w:bCs/>
          <w:lang w:val="en-US"/>
        </w:rPr>
        <w:t>File -&gt; Open Project</w:t>
      </w:r>
      <w:r w:rsidRPr="00660936">
        <w:rPr>
          <w:lang w:val="en-US"/>
        </w:rPr>
        <w:t xml:space="preserve">. Select the project named </w:t>
      </w:r>
      <w:r w:rsidRPr="00660936">
        <w:rPr>
          <w:b/>
          <w:bCs/>
          <w:lang w:val="en-US"/>
        </w:rPr>
        <w:t>‘ssbTest2’</w:t>
      </w:r>
      <w:r w:rsidRPr="00660936">
        <w:rPr>
          <w:lang w:val="en-US"/>
        </w:rPr>
        <w:t xml:space="preserve"> and click OK. The project is already configured with a module manager config file. </w:t>
      </w:r>
      <w:r>
        <w:rPr>
          <w:lang w:val="en-US"/>
        </w:rPr>
        <w:t>The module manager configuration allows the tester to configure the required sensor modules for the simulation. Also, the configuration of VTD’s internal driver module named ‘ghostdriver’ is possible in the module manager configuration file. This file is very important in the project, missing this file will not start the simulation successfully.</w:t>
      </w:r>
    </w:p>
    <w:p w14:paraId="2B5A5905" w14:textId="0F4F3038" w:rsidR="00D33B78" w:rsidRDefault="00D33B78" w:rsidP="00D33B78">
      <w:pPr>
        <w:spacing w:after="0" w:line="240" w:lineRule="auto"/>
        <w:rPr>
          <w:lang w:val="en-US"/>
        </w:rPr>
      </w:pPr>
    </w:p>
    <w:p w14:paraId="6BF99F0B" w14:textId="70633854" w:rsidR="00D33B78" w:rsidRDefault="00D33B78" w:rsidP="000E657B">
      <w:pPr>
        <w:pStyle w:val="IASFigureCaption"/>
      </w:pPr>
      <w:r>
        <w:rPr>
          <w:noProof/>
        </w:rPr>
        <w:drawing>
          <wp:inline distT="0" distB="0" distL="0" distR="0" wp14:anchorId="2CA81190" wp14:editId="78AB9473">
            <wp:extent cx="2071688" cy="1980122"/>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95663" cy="2003037"/>
                    </a:xfrm>
                    <a:prstGeom prst="rect">
                      <a:avLst/>
                    </a:prstGeom>
                  </pic:spPr>
                </pic:pic>
              </a:graphicData>
            </a:graphic>
          </wp:inline>
        </w:drawing>
      </w:r>
    </w:p>
    <w:p w14:paraId="2974EB6C" w14:textId="6EFA7E1B" w:rsidR="00D33B78" w:rsidRPr="00D33B78" w:rsidRDefault="00D33B78" w:rsidP="000E657B">
      <w:pPr>
        <w:pStyle w:val="IASFigureCaption"/>
      </w:pPr>
      <w:r>
        <w:t>Figure 7.1: Project selection in VTD.</w:t>
      </w:r>
    </w:p>
    <w:p w14:paraId="15C1DF34" w14:textId="3F5FC064" w:rsidR="00BD0D36" w:rsidRPr="00C3368F" w:rsidRDefault="00BD0D36" w:rsidP="00C3368F">
      <w:pPr>
        <w:pStyle w:val="ListParagraph"/>
        <w:numPr>
          <w:ilvl w:val="0"/>
          <w:numId w:val="25"/>
        </w:numPr>
        <w:rPr>
          <w:lang w:val="en-DE"/>
        </w:rPr>
      </w:pPr>
      <w:r>
        <w:rPr>
          <w:lang w:val="en-US"/>
        </w:rPr>
        <w:lastRenderedPageBreak/>
        <w:t xml:space="preserve">If the latest version </w:t>
      </w:r>
      <w:r w:rsidRPr="00BD0D36">
        <w:rPr>
          <w:b/>
          <w:bCs/>
          <w:lang w:val="en-US"/>
        </w:rPr>
        <w:t>‘RoboTestWebApp_V2’</w:t>
      </w:r>
      <w:r>
        <w:rPr>
          <w:b/>
          <w:bCs/>
          <w:lang w:val="en-US"/>
        </w:rPr>
        <w:t xml:space="preserve"> </w:t>
      </w:r>
      <w:r>
        <w:rPr>
          <w:lang w:val="en-US"/>
        </w:rPr>
        <w:t xml:space="preserve">is not available on the </w:t>
      </w:r>
      <w:proofErr w:type="spellStart"/>
      <w:r>
        <w:rPr>
          <w:lang w:val="en-US"/>
        </w:rPr>
        <w:t>linux</w:t>
      </w:r>
      <w:proofErr w:type="spellEnd"/>
      <w:r>
        <w:rPr>
          <w:lang w:val="en-US"/>
        </w:rPr>
        <w:t xml:space="preserve"> machine, then follow this step.</w:t>
      </w:r>
      <w:r w:rsidR="0062561D">
        <w:rPr>
          <w:lang w:val="en-US"/>
        </w:rPr>
        <w:t xml:space="preserve"> If the repository is already </w:t>
      </w:r>
      <w:r w:rsidR="00C4134F">
        <w:rPr>
          <w:lang w:val="en-US"/>
        </w:rPr>
        <w:t>available,</w:t>
      </w:r>
      <w:r w:rsidR="0062561D">
        <w:rPr>
          <w:lang w:val="en-US"/>
        </w:rPr>
        <w:t xml:space="preserve"> then go to the next step. </w:t>
      </w:r>
      <w:r w:rsidR="00C3368F">
        <w:rPr>
          <w:lang w:val="en-US"/>
        </w:rPr>
        <w:t xml:space="preserve">Create a virtual environment for the installation using </w:t>
      </w:r>
      <w:r w:rsidR="00C3368F" w:rsidRPr="00C3368F">
        <w:rPr>
          <w:b/>
          <w:bCs/>
          <w:lang w:val="en-US"/>
        </w:rPr>
        <w:t>‘</w:t>
      </w:r>
      <w:r w:rsidR="00C3368F" w:rsidRPr="00C3368F">
        <w:rPr>
          <w:b/>
          <w:bCs/>
          <w:lang w:val="en-DE"/>
        </w:rPr>
        <w:t>virtualenv -p python</w:t>
      </w:r>
      <w:proofErr w:type="gramStart"/>
      <w:r w:rsidR="00C3368F" w:rsidRPr="00C3368F">
        <w:rPr>
          <w:b/>
          <w:bCs/>
          <w:lang w:val="en-DE"/>
        </w:rPr>
        <w:t>3</w:t>
      </w:r>
      <w:r w:rsidR="00C3368F" w:rsidRPr="00C3368F">
        <w:rPr>
          <w:b/>
          <w:bCs/>
          <w:lang w:val="en-US"/>
        </w:rPr>
        <w:t xml:space="preserve"> .</w:t>
      </w:r>
      <w:proofErr w:type="gramEnd"/>
      <w:r w:rsidR="00C3368F" w:rsidRPr="00C3368F">
        <w:rPr>
          <w:b/>
          <w:bCs/>
          <w:lang w:val="en-US"/>
        </w:rPr>
        <w:t>’</w:t>
      </w:r>
      <w:r w:rsidR="00C3368F">
        <w:rPr>
          <w:b/>
          <w:bCs/>
          <w:lang w:val="en-US"/>
        </w:rPr>
        <w:t xml:space="preserve"> </w:t>
      </w:r>
      <w:r w:rsidR="00C3368F">
        <w:rPr>
          <w:lang w:val="en-US"/>
        </w:rPr>
        <w:t>command.</w:t>
      </w:r>
      <w:r w:rsidR="00C92843">
        <w:rPr>
          <w:lang w:val="en-US"/>
        </w:rPr>
        <w:t xml:space="preserve"> A virtual environment will be created with a certain folder structure. Now, create a new folder and clone the latest version of RoboTest web application using the git repository link provided above.</w:t>
      </w:r>
      <w:r w:rsidR="00CA074E">
        <w:rPr>
          <w:lang w:val="en-US"/>
        </w:rPr>
        <w:t xml:space="preserve"> Then install the dependencies by running the requirements.txt file with the command </w:t>
      </w:r>
      <w:r w:rsidR="00CA074E" w:rsidRPr="00CA074E">
        <w:rPr>
          <w:b/>
          <w:bCs/>
          <w:lang w:val="en-US"/>
        </w:rPr>
        <w:t>‘pip install -r requirements.txt’</w:t>
      </w:r>
      <w:r w:rsidR="00CA074E">
        <w:rPr>
          <w:b/>
          <w:bCs/>
          <w:lang w:val="en-US"/>
        </w:rPr>
        <w:t>.</w:t>
      </w:r>
      <w:r w:rsidR="00CA074E">
        <w:rPr>
          <w:lang w:val="en-US"/>
        </w:rPr>
        <w:t xml:space="preserve"> </w:t>
      </w:r>
      <w:r w:rsidR="008A4AFE">
        <w:rPr>
          <w:lang w:val="en-US"/>
        </w:rPr>
        <w:t>This will install all the dependencies like the Django framework and necessary python libraries.</w:t>
      </w:r>
      <w:r w:rsidR="00AA42AA">
        <w:rPr>
          <w:lang w:val="en-US"/>
        </w:rPr>
        <w:t xml:space="preserve"> Then, continue with the next step.</w:t>
      </w:r>
    </w:p>
    <w:p w14:paraId="3AADA7AF" w14:textId="014CD11B" w:rsidR="00952308" w:rsidRDefault="007D7378" w:rsidP="009C5C64">
      <w:pPr>
        <w:pStyle w:val="ListParagraph"/>
        <w:numPr>
          <w:ilvl w:val="0"/>
          <w:numId w:val="25"/>
        </w:numPr>
        <w:spacing w:after="0"/>
        <w:rPr>
          <w:lang w:val="en-US"/>
        </w:rPr>
      </w:pPr>
      <w:r>
        <w:rPr>
          <w:lang w:val="en-US"/>
        </w:rPr>
        <w:t>If the repository is cloned using the last step, then using terminal go to that location. Else</w:t>
      </w:r>
      <w:r w:rsidR="005740EA">
        <w:rPr>
          <w:lang w:val="en-US"/>
        </w:rPr>
        <w:t>, if the repository already exists then</w:t>
      </w:r>
      <w:r w:rsidR="00952308">
        <w:rPr>
          <w:lang w:val="en-US"/>
        </w:rPr>
        <w:t xml:space="preserve"> on another terminal go to the path </w:t>
      </w:r>
      <w:r w:rsidR="00952308" w:rsidRPr="00EF0489">
        <w:rPr>
          <w:b/>
          <w:bCs/>
          <w:lang w:val="en-US"/>
        </w:rPr>
        <w:t>/robo-test/Sarthak/Implementation</w:t>
      </w:r>
      <w:r w:rsidR="00952308">
        <w:rPr>
          <w:lang w:val="en-US"/>
        </w:rPr>
        <w:t xml:space="preserve"> and activate the python virtual environment using the command </w:t>
      </w:r>
      <w:r w:rsidR="00952308" w:rsidRPr="00265AF4">
        <w:rPr>
          <w:b/>
          <w:bCs/>
          <w:lang w:val="en-US"/>
        </w:rPr>
        <w:t>‘source bin/activate’.</w:t>
      </w:r>
      <w:r w:rsidR="00952308">
        <w:rPr>
          <w:b/>
          <w:bCs/>
          <w:lang w:val="en-US"/>
        </w:rPr>
        <w:t xml:space="preserve"> </w:t>
      </w:r>
      <w:r w:rsidR="00952308">
        <w:rPr>
          <w:lang w:val="en-US"/>
        </w:rPr>
        <w:t xml:space="preserve">This will activate the already created virtual environment called </w:t>
      </w:r>
      <w:r w:rsidR="00952308" w:rsidRPr="00A13819">
        <w:rPr>
          <w:b/>
          <w:bCs/>
          <w:lang w:val="en-US"/>
        </w:rPr>
        <w:t>‘Implementation’</w:t>
      </w:r>
      <w:r w:rsidR="00952308">
        <w:rPr>
          <w:lang w:val="en-US"/>
        </w:rPr>
        <w:t>.</w:t>
      </w:r>
      <w:r w:rsidR="00952308">
        <w:rPr>
          <w:b/>
          <w:bCs/>
          <w:lang w:val="en-US"/>
        </w:rPr>
        <w:t xml:space="preserve"> </w:t>
      </w:r>
      <w:r w:rsidR="00952308">
        <w:rPr>
          <w:lang w:val="en-US"/>
        </w:rPr>
        <w:t xml:space="preserve">Change the directory to RoboTestWebApp_V2 using </w:t>
      </w:r>
      <w:r w:rsidR="00952308" w:rsidRPr="00265AF4">
        <w:rPr>
          <w:b/>
          <w:bCs/>
          <w:lang w:val="en-US"/>
        </w:rPr>
        <w:t>‘cd RoboTestWebApp_V2’</w:t>
      </w:r>
      <w:r w:rsidR="00952308">
        <w:rPr>
          <w:lang w:val="en-US"/>
        </w:rPr>
        <w:t>.</w:t>
      </w:r>
    </w:p>
    <w:p w14:paraId="7FF47A3C" w14:textId="792EAE55" w:rsidR="002C37F7" w:rsidRDefault="002C37F7" w:rsidP="009C5C64">
      <w:pPr>
        <w:spacing w:after="0"/>
        <w:rPr>
          <w:lang w:val="en-US"/>
        </w:rPr>
      </w:pPr>
    </w:p>
    <w:p w14:paraId="0EE2FD80" w14:textId="25BC7C74" w:rsidR="002C37F7" w:rsidRDefault="002C37F7" w:rsidP="00550FA7">
      <w:pPr>
        <w:pStyle w:val="IASFigure"/>
      </w:pPr>
      <w:r>
        <w:drawing>
          <wp:inline distT="0" distB="0" distL="0" distR="0" wp14:anchorId="6BCFC2F9" wp14:editId="3ABDFDC0">
            <wp:extent cx="4673600" cy="1104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73600" cy="1104900"/>
                    </a:xfrm>
                    <a:prstGeom prst="rect">
                      <a:avLst/>
                    </a:prstGeom>
                  </pic:spPr>
                </pic:pic>
              </a:graphicData>
            </a:graphic>
          </wp:inline>
        </w:drawing>
      </w:r>
    </w:p>
    <w:p w14:paraId="4AFF2F7A" w14:textId="59C2E476" w:rsidR="002C37F7" w:rsidRDefault="002C37F7" w:rsidP="000E657B">
      <w:pPr>
        <w:pStyle w:val="IASFigureCaption"/>
      </w:pPr>
      <w:r>
        <w:t>Figure 7.2: Activate virtual environment.</w:t>
      </w:r>
    </w:p>
    <w:p w14:paraId="24C355D1" w14:textId="236B81B3" w:rsidR="002163EA" w:rsidRPr="002163EA" w:rsidRDefault="002163EA" w:rsidP="002163EA">
      <w:pPr>
        <w:ind w:left="700"/>
        <w:rPr>
          <w:lang w:val="en-US"/>
        </w:rPr>
      </w:pPr>
      <w:r w:rsidRPr="002163EA">
        <w:rPr>
          <w:lang w:val="en-US"/>
        </w:rPr>
        <w:t xml:space="preserve">For deactivating the </w:t>
      </w:r>
      <w:r>
        <w:rPr>
          <w:lang w:val="en-US"/>
        </w:rPr>
        <w:t>virtual environment, go one step back to the Implementation directory and give the command ‘</w:t>
      </w:r>
      <w:r w:rsidRPr="002163EA">
        <w:rPr>
          <w:b/>
          <w:bCs/>
          <w:lang w:val="en-US"/>
        </w:rPr>
        <w:t>deactivate</w:t>
      </w:r>
      <w:r>
        <w:rPr>
          <w:lang w:val="en-US"/>
        </w:rPr>
        <w:t>’. This will deactivate the virtual environment.</w:t>
      </w:r>
      <w:r w:rsidR="00D2153C">
        <w:rPr>
          <w:lang w:val="en-US"/>
        </w:rPr>
        <w:t xml:space="preserve"> This </w:t>
      </w:r>
      <w:r w:rsidR="00F30733">
        <w:rPr>
          <w:lang w:val="en-US"/>
        </w:rPr>
        <w:t>must</w:t>
      </w:r>
      <w:r w:rsidR="00D2153C">
        <w:rPr>
          <w:lang w:val="en-US"/>
        </w:rPr>
        <w:t xml:space="preserve"> be done before closing the terminal.</w:t>
      </w:r>
    </w:p>
    <w:p w14:paraId="3306B892" w14:textId="77777777" w:rsidR="00952308" w:rsidRDefault="00952308" w:rsidP="00B442B0">
      <w:pPr>
        <w:pStyle w:val="ListParagraph"/>
        <w:numPr>
          <w:ilvl w:val="0"/>
          <w:numId w:val="25"/>
        </w:numPr>
        <w:spacing w:after="0"/>
        <w:rPr>
          <w:lang w:val="en-US"/>
        </w:rPr>
      </w:pPr>
      <w:r>
        <w:rPr>
          <w:lang w:val="en-US"/>
        </w:rPr>
        <w:t xml:space="preserve">The RoboTest Web app with the latest changes could be now started. To start it, use the command </w:t>
      </w:r>
      <w:r w:rsidRPr="00CB07E7">
        <w:rPr>
          <w:b/>
          <w:bCs/>
          <w:lang w:val="en-US"/>
        </w:rPr>
        <w:t>‘python manage.py runserver’</w:t>
      </w:r>
      <w:r>
        <w:rPr>
          <w:lang w:val="en-US"/>
        </w:rPr>
        <w:t xml:space="preserve"> and then the Django server will start running on localhost. Go to the browser and enter </w:t>
      </w:r>
      <w:r w:rsidRPr="0065297A">
        <w:rPr>
          <w:b/>
          <w:bCs/>
          <w:lang w:val="en-US"/>
        </w:rPr>
        <w:t>‘http://127.0.0.1:8000’</w:t>
      </w:r>
      <w:r>
        <w:rPr>
          <w:lang w:val="en-US"/>
        </w:rPr>
        <w:t>. This will lead to the homepage of the RoboTest Web application where the tester must sign in to access the further forms.</w:t>
      </w:r>
    </w:p>
    <w:p w14:paraId="23E38445" w14:textId="77777777" w:rsidR="00952308" w:rsidRPr="00477E75" w:rsidRDefault="00952308" w:rsidP="00B442B0">
      <w:pPr>
        <w:pStyle w:val="ListParagraph"/>
        <w:numPr>
          <w:ilvl w:val="0"/>
          <w:numId w:val="25"/>
        </w:numPr>
        <w:spacing w:after="0"/>
        <w:rPr>
          <w:lang w:val="en-US"/>
        </w:rPr>
      </w:pPr>
      <w:r>
        <w:rPr>
          <w:lang w:val="en-US"/>
        </w:rPr>
        <w:t>Create test scenarios in the RoboTest web application as normally done and explained in previous master theses. There is a new web page added to request the driver type and the actions for the ego vehicle. Please select the driver type from the list of available options. Select any action for the ego vehicle if required, this step is optional. All the form fields on the Ego actions page are presented with the necessary information for the tester to create a test scenario. The field description contains the adequate details for the creation of the scenarios.</w:t>
      </w:r>
    </w:p>
    <w:p w14:paraId="6A560CA0" w14:textId="77777777" w:rsidR="00952308" w:rsidRDefault="00952308" w:rsidP="00B442B0">
      <w:pPr>
        <w:pStyle w:val="ListParagraph"/>
        <w:numPr>
          <w:ilvl w:val="0"/>
          <w:numId w:val="25"/>
        </w:numPr>
        <w:spacing w:after="0"/>
        <w:rPr>
          <w:lang w:val="en-US"/>
        </w:rPr>
      </w:pPr>
      <w:r>
        <w:rPr>
          <w:lang w:val="en-US"/>
        </w:rPr>
        <w:t xml:space="preserve">After the test scenario is created, start the simulation and the main UI of the VTD application will visualize the same. After the simulation is complete, it is </w:t>
      </w:r>
      <w:r>
        <w:rPr>
          <w:lang w:val="en-US"/>
        </w:rPr>
        <w:lastRenderedPageBreak/>
        <w:t>possible for the tester to save the results of the simulation for that scenario in the database and view them anytime.</w:t>
      </w:r>
    </w:p>
    <w:p w14:paraId="7EE0F8DD" w14:textId="2A528DA6" w:rsidR="003F09D4" w:rsidRDefault="00952308" w:rsidP="003F09D4">
      <w:pPr>
        <w:pStyle w:val="ListParagraph"/>
        <w:numPr>
          <w:ilvl w:val="0"/>
          <w:numId w:val="25"/>
        </w:numPr>
        <w:spacing w:after="0"/>
        <w:rPr>
          <w:lang w:val="en-US"/>
        </w:rPr>
      </w:pPr>
      <w:r>
        <w:rPr>
          <w:lang w:val="en-US"/>
        </w:rPr>
        <w:t xml:space="preserve">To save the simulation results to the database, click on the </w:t>
      </w:r>
      <w:r w:rsidRPr="00B130E2">
        <w:rPr>
          <w:b/>
          <w:bCs/>
          <w:lang w:val="en-US"/>
        </w:rPr>
        <w:t>‘Save Results’</w:t>
      </w:r>
      <w:r>
        <w:rPr>
          <w:b/>
          <w:bCs/>
          <w:lang w:val="en-US"/>
        </w:rPr>
        <w:t xml:space="preserve"> </w:t>
      </w:r>
      <w:r>
        <w:rPr>
          <w:lang w:val="en-US"/>
        </w:rPr>
        <w:t xml:space="preserve">button available on the Test Execution page. A message will be rendered to the tester indicating that the simulation results are saved successfully. To view the results for the test execution, click on the </w:t>
      </w:r>
      <w:r w:rsidRPr="00DD2DCB">
        <w:rPr>
          <w:b/>
          <w:bCs/>
          <w:lang w:val="en-US"/>
        </w:rPr>
        <w:t>‘Show Results’</w:t>
      </w:r>
      <w:r>
        <w:rPr>
          <w:b/>
          <w:bCs/>
          <w:lang w:val="en-US"/>
        </w:rPr>
        <w:t xml:space="preserve"> </w:t>
      </w:r>
      <w:r>
        <w:rPr>
          <w:lang w:val="en-US"/>
        </w:rPr>
        <w:t xml:space="preserve">button on the Test Execution page after saving the results. This will render all the results for that test execution on a new page. The test results of any existing scenario can be visualized by selecting the scenario from the database listed on the page </w:t>
      </w:r>
      <w:r w:rsidRPr="0036624B">
        <w:rPr>
          <w:b/>
          <w:bCs/>
          <w:lang w:val="en-US"/>
        </w:rPr>
        <w:t>‘List of Manual Test Cases’</w:t>
      </w:r>
      <w:r>
        <w:rPr>
          <w:lang w:val="en-US"/>
        </w:rPr>
        <w:t xml:space="preserve">. </w:t>
      </w:r>
    </w:p>
    <w:p w14:paraId="3C10E91B" w14:textId="77777777" w:rsidR="003F09D4" w:rsidRPr="003F09D4" w:rsidRDefault="003F09D4" w:rsidP="003F09D4">
      <w:pPr>
        <w:spacing w:after="0"/>
        <w:rPr>
          <w:lang w:val="en-US"/>
        </w:rPr>
      </w:pPr>
    </w:p>
    <w:p w14:paraId="1448BE91" w14:textId="7C84ACAF" w:rsidR="00E038ED" w:rsidRDefault="00E038ED" w:rsidP="00E038ED">
      <w:pPr>
        <w:pStyle w:val="IASFigure"/>
      </w:pPr>
      <w:r>
        <w:drawing>
          <wp:inline distT="0" distB="0" distL="0" distR="0" wp14:anchorId="30A4E6D8" wp14:editId="5524B6C6">
            <wp:extent cx="3746500" cy="965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46500" cy="965200"/>
                    </a:xfrm>
                    <a:prstGeom prst="rect">
                      <a:avLst/>
                    </a:prstGeom>
                  </pic:spPr>
                </pic:pic>
              </a:graphicData>
            </a:graphic>
          </wp:inline>
        </w:drawing>
      </w:r>
    </w:p>
    <w:p w14:paraId="08E19EDA" w14:textId="0C343869" w:rsidR="00E038ED" w:rsidRPr="00E038ED" w:rsidRDefault="00E038ED" w:rsidP="000E657B">
      <w:pPr>
        <w:pStyle w:val="IASFigureCaption"/>
      </w:pPr>
      <w:r>
        <w:t>Figure 7.3: Saving a test result.</w:t>
      </w:r>
    </w:p>
    <w:p w14:paraId="2A9B47F4" w14:textId="77777777" w:rsidR="00952308" w:rsidRDefault="00952308" w:rsidP="00DF2700">
      <w:pPr>
        <w:pStyle w:val="ListParagraph"/>
        <w:numPr>
          <w:ilvl w:val="0"/>
          <w:numId w:val="25"/>
        </w:numPr>
        <w:spacing w:after="0"/>
        <w:rPr>
          <w:lang w:val="en-US"/>
        </w:rPr>
      </w:pPr>
      <w:r>
        <w:rPr>
          <w:lang w:val="en-US"/>
        </w:rPr>
        <w:t xml:space="preserve">If any existing scenario is edited and executed, the simulation results for that execution can also be saved. In this case, the existing simulation results for that scenario are deleted from the database and the new simulation results are stored. </w:t>
      </w:r>
    </w:p>
    <w:p w14:paraId="0233D481" w14:textId="319870AA" w:rsidR="00810E5E" w:rsidRDefault="00952308" w:rsidP="00DF2700">
      <w:pPr>
        <w:pStyle w:val="ListParagraph"/>
        <w:numPr>
          <w:ilvl w:val="0"/>
          <w:numId w:val="25"/>
        </w:numPr>
        <w:spacing w:after="0"/>
        <w:rPr>
          <w:lang w:val="en-US"/>
        </w:rPr>
      </w:pPr>
      <w:r>
        <w:rPr>
          <w:lang w:val="en-US"/>
        </w:rPr>
        <w:t xml:space="preserve"> </w:t>
      </w:r>
      <w:r w:rsidRPr="00952308">
        <w:rPr>
          <w:lang w:val="en-US"/>
        </w:rPr>
        <w:t xml:space="preserve">After the simulation is done, the VTD program and the RoboTest Web app can be terminated by </w:t>
      </w:r>
      <w:r w:rsidRPr="00952308">
        <w:rPr>
          <w:b/>
          <w:bCs/>
          <w:lang w:val="en-US"/>
        </w:rPr>
        <w:t>‘</w:t>
      </w:r>
      <w:r w:rsidR="00883739" w:rsidRPr="00952308">
        <w:rPr>
          <w:b/>
          <w:bCs/>
          <w:lang w:val="en-US"/>
        </w:rPr>
        <w:t>CTRL</w:t>
      </w:r>
      <w:r w:rsidR="00883739">
        <w:rPr>
          <w:b/>
          <w:bCs/>
          <w:lang w:val="en-US"/>
        </w:rPr>
        <w:t>+C</w:t>
      </w:r>
      <w:r w:rsidRPr="00952308">
        <w:rPr>
          <w:b/>
          <w:bCs/>
          <w:lang w:val="en-US"/>
        </w:rPr>
        <w:t xml:space="preserve">’ </w:t>
      </w:r>
      <w:r w:rsidRPr="00952308">
        <w:rPr>
          <w:lang w:val="en-US"/>
        </w:rPr>
        <w:t>on the respective terminal.</w:t>
      </w:r>
    </w:p>
    <w:p w14:paraId="4026EEB1" w14:textId="37B4B0FC" w:rsidR="00DF3364" w:rsidRDefault="00DF3364" w:rsidP="00DF3364">
      <w:pPr>
        <w:spacing w:after="0"/>
        <w:rPr>
          <w:lang w:val="en-US"/>
        </w:rPr>
      </w:pPr>
    </w:p>
    <w:p w14:paraId="29F68A9D" w14:textId="1CCDEDF5" w:rsidR="00DF3364" w:rsidRDefault="00DF3364" w:rsidP="00DF3364">
      <w:pPr>
        <w:spacing w:after="0"/>
        <w:rPr>
          <w:lang w:val="en-US"/>
        </w:rPr>
      </w:pPr>
      <w:r>
        <w:rPr>
          <w:lang w:val="en-US"/>
        </w:rPr>
        <w:t>As discussed at the start of this chapter, only the necessary steps for the simulation have been highlighted in the user manual. For more details regarding the creation of test scenarios in VTD, refer to the MT-3183 [5].</w:t>
      </w:r>
    </w:p>
    <w:p w14:paraId="232E9B9C" w14:textId="4E146DB6" w:rsidR="007B4AE3" w:rsidRDefault="007B4AE3" w:rsidP="00DF3364">
      <w:pPr>
        <w:spacing w:after="0"/>
        <w:rPr>
          <w:lang w:val="en-US"/>
        </w:rPr>
      </w:pPr>
    </w:p>
    <w:p w14:paraId="00C1C83F" w14:textId="1CB1FA3A" w:rsidR="007B4AE3" w:rsidRDefault="002C39F9" w:rsidP="007B4AE3">
      <w:pPr>
        <w:pStyle w:val="Heading1"/>
      </w:pPr>
      <w:bookmarkStart w:id="52" w:name="_Toc93510960"/>
      <w:r>
        <w:lastRenderedPageBreak/>
        <w:t>Future Scope</w:t>
      </w:r>
      <w:bookmarkEnd w:id="52"/>
    </w:p>
    <w:p w14:paraId="72D94CDF" w14:textId="254BEBD4" w:rsidR="00D943CC" w:rsidRDefault="00F96ECE" w:rsidP="00D943CC">
      <w:pPr>
        <w:rPr>
          <w:lang w:val="en-US"/>
        </w:rPr>
      </w:pPr>
      <w:r>
        <w:rPr>
          <w:lang w:val="en-US"/>
        </w:rPr>
        <w:t>The focus of this master thesis is the interface for the autonomous vehicle software stack with the VTD simulator</w:t>
      </w:r>
      <w:r w:rsidR="006265F0">
        <w:rPr>
          <w:lang w:val="en-US"/>
        </w:rPr>
        <w:t xml:space="preserve"> by utilizing its internal driver module.</w:t>
      </w:r>
      <w:r w:rsidR="00A61C92">
        <w:rPr>
          <w:lang w:val="en-US"/>
        </w:rPr>
        <w:t xml:space="preserve"> Also, the thesis</w:t>
      </w:r>
      <w:r w:rsidR="00BD04F6">
        <w:rPr>
          <w:lang w:val="en-US"/>
        </w:rPr>
        <w:t xml:space="preserve"> is</w:t>
      </w:r>
      <w:r w:rsidR="00A61C92">
        <w:rPr>
          <w:lang w:val="en-US"/>
        </w:rPr>
        <w:t xml:space="preserve"> focused on the traceability concept with regards to the system and a literature review about the test automation from requirements.</w:t>
      </w:r>
      <w:r w:rsidR="00976017">
        <w:rPr>
          <w:lang w:val="en-US"/>
        </w:rPr>
        <w:t xml:space="preserve"> In this chapter, some future aspects for the RoboTest demonstrator system with respect to the overall traceability and VTD simulator are discussed.</w:t>
      </w:r>
    </w:p>
    <w:p w14:paraId="6CA2D7B7" w14:textId="5D963800" w:rsidR="00BE25B7" w:rsidRDefault="00AC06A4" w:rsidP="00BE25B7">
      <w:pPr>
        <w:pStyle w:val="Heading2"/>
      </w:pPr>
      <w:bookmarkStart w:id="53" w:name="_Toc93510961"/>
      <w:r>
        <w:t>Enhancement of RoboTest Web Application to create more complex scenarios with VTD</w:t>
      </w:r>
      <w:bookmarkEnd w:id="53"/>
    </w:p>
    <w:p w14:paraId="66EF3DE7" w14:textId="6B0EC09F" w:rsidR="006D6704" w:rsidRPr="006D6704" w:rsidRDefault="006F164A" w:rsidP="006D6704">
      <w:pPr>
        <w:rPr>
          <w:lang w:val="en-US"/>
        </w:rPr>
      </w:pPr>
      <w:r>
        <w:rPr>
          <w:lang w:val="en-US"/>
        </w:rPr>
        <w:t xml:space="preserve">The scenario editor in VTD is a highly complex tool for the creation of test scenarios for the simulation. The RoboTest web app interface allows the tester to create complex scenarios with ease, however, not all the features that are available in the scenario editor tool are available in </w:t>
      </w:r>
      <w:r w:rsidR="00C26676">
        <w:rPr>
          <w:lang w:val="en-US"/>
        </w:rPr>
        <w:t xml:space="preserve">the </w:t>
      </w:r>
      <w:r>
        <w:rPr>
          <w:lang w:val="en-US"/>
        </w:rPr>
        <w:t>web app. In this thesis, the driver and actions related features are implemented in the web app but further complex features like support for any map, association of actions with NPC vehicles can be analyzed and developed at the RoboTest web application end.</w:t>
      </w:r>
    </w:p>
    <w:p w14:paraId="1BA8ABEA" w14:textId="4287B894" w:rsidR="00291048" w:rsidRDefault="00291048" w:rsidP="00291048">
      <w:pPr>
        <w:pStyle w:val="Heading2"/>
      </w:pPr>
      <w:bookmarkStart w:id="54" w:name="_Toc93510962"/>
      <w:r>
        <w:t>Gather more data for VTD simulation</w:t>
      </w:r>
      <w:bookmarkEnd w:id="54"/>
    </w:p>
    <w:p w14:paraId="6BC0D051" w14:textId="249EC59D" w:rsidR="0033596C" w:rsidRPr="0033596C" w:rsidRDefault="0033596C" w:rsidP="0033596C">
      <w:pPr>
        <w:rPr>
          <w:lang w:val="en-US"/>
        </w:rPr>
      </w:pPr>
      <w:r>
        <w:rPr>
          <w:lang w:val="en-US"/>
        </w:rPr>
        <w:t xml:space="preserve">This thesis has created a mechanism for gathering the runtime simulation data for the VTD simulator. The data obtained currently is about the Ego vehicle’s steering, acceleration, and gear for every simulation frame. More data about the Ego vehicle such as the position and some useful information about the road requires further analysis. The utilization of the position data to determine whether the Ego vehicle has collided with any other traffic element is one of the possible future </w:t>
      </w:r>
      <w:r w:rsidR="00913B4D">
        <w:rPr>
          <w:lang w:val="en-US"/>
        </w:rPr>
        <w:t>tasks</w:t>
      </w:r>
      <w:r>
        <w:rPr>
          <w:lang w:val="en-US"/>
        </w:rPr>
        <w:t xml:space="preserve"> </w:t>
      </w:r>
      <w:r w:rsidR="00E60B2B">
        <w:rPr>
          <w:lang w:val="en-US"/>
        </w:rPr>
        <w:t>for our system</w:t>
      </w:r>
      <w:r>
        <w:rPr>
          <w:lang w:val="en-US"/>
        </w:rPr>
        <w:t>.</w:t>
      </w:r>
    </w:p>
    <w:p w14:paraId="1D9C25DF" w14:textId="22D1E02C" w:rsidR="00390A1E" w:rsidRDefault="00390A1E" w:rsidP="00390A1E">
      <w:pPr>
        <w:pStyle w:val="Heading2"/>
      </w:pPr>
      <w:bookmarkStart w:id="55" w:name="_Toc93510963"/>
      <w:r>
        <w:t>Traceability Implementation</w:t>
      </w:r>
      <w:bookmarkEnd w:id="55"/>
    </w:p>
    <w:p w14:paraId="6891CDED" w14:textId="751F73AD" w:rsidR="004B7A11" w:rsidRPr="004B7A11" w:rsidRDefault="00CF584C" w:rsidP="004B7A11">
      <w:pPr>
        <w:rPr>
          <w:lang w:val="en-US"/>
        </w:rPr>
      </w:pPr>
      <w:r>
        <w:rPr>
          <w:lang w:val="en-US"/>
        </w:rPr>
        <w:t>In this thesis, a literature survey was performed to develop a short concept for the traceability between different components or artifacts of the RoboTest system</w:t>
      </w:r>
      <w:r w:rsidR="00203E95">
        <w:rPr>
          <w:lang w:val="en-US"/>
        </w:rPr>
        <w:t xml:space="preserve"> especially between requirements and the test results</w:t>
      </w:r>
      <w:r>
        <w:rPr>
          <w:lang w:val="en-US"/>
        </w:rPr>
        <w:t xml:space="preserve">. </w:t>
      </w:r>
      <w:r w:rsidR="00CF7CC9">
        <w:rPr>
          <w:lang w:val="en-US"/>
        </w:rPr>
        <w:t>Two approaches were proposed and evaluated with regards to their complexity and the implementation effort.</w:t>
      </w:r>
      <w:r w:rsidR="009B56BC">
        <w:rPr>
          <w:lang w:val="en-US"/>
        </w:rPr>
        <w:t xml:space="preserve"> This thesis is not focused on the implementation of any of these approaches. It is a good future activity to further contemplate the improvements with the proposed approach and implement it in our system.</w:t>
      </w:r>
      <w:r w:rsidR="00203E95">
        <w:rPr>
          <w:lang w:val="en-US"/>
        </w:rPr>
        <w:t xml:space="preserve"> </w:t>
      </w:r>
      <w:r w:rsidR="005A33E1">
        <w:rPr>
          <w:lang w:val="en-US"/>
        </w:rPr>
        <w:t>Also,</w:t>
      </w:r>
      <w:r w:rsidR="00203E95">
        <w:rPr>
          <w:lang w:val="en-US"/>
        </w:rPr>
        <w:t xml:space="preserve"> with more literature review it could be possible to explore </w:t>
      </w:r>
      <w:r w:rsidR="00D17D23">
        <w:rPr>
          <w:lang w:val="en-US"/>
        </w:rPr>
        <w:t>further different options to link the requirements and test cases with the test results.</w:t>
      </w:r>
    </w:p>
    <w:p w14:paraId="584AAE5E" w14:textId="5D67C3EB" w:rsidR="00B54DE3" w:rsidRDefault="00B54DE3" w:rsidP="00B54DE3">
      <w:pPr>
        <w:pStyle w:val="Heading2"/>
      </w:pPr>
      <w:bookmarkStart w:id="56" w:name="_Toc93510964"/>
      <w:r>
        <w:lastRenderedPageBreak/>
        <w:t xml:space="preserve">Research on Test Automation </w:t>
      </w:r>
      <w:r w:rsidR="00291048">
        <w:t>techniques</w:t>
      </w:r>
      <w:bookmarkEnd w:id="56"/>
    </w:p>
    <w:p w14:paraId="70D3FB3D" w14:textId="2DAA63E1" w:rsidR="001A6DF7" w:rsidRPr="001A6DF7" w:rsidRDefault="0050688A" w:rsidP="001A6DF7">
      <w:pPr>
        <w:rPr>
          <w:lang w:val="en-US"/>
        </w:rPr>
      </w:pPr>
      <w:r>
        <w:rPr>
          <w:lang w:val="en-US"/>
        </w:rPr>
        <w:t xml:space="preserve">An evaluation of few articles has been presented briefly in this thesis with a focus on the automatic generation of test cases from the requirements. The articles mostly are based on NLP approaches like semantic mining of requirements to generate test cases. A few articles utilize the system modelling techniques to extract the data for the generation of test cases. </w:t>
      </w:r>
      <w:r w:rsidR="00805A26">
        <w:rPr>
          <w:lang w:val="en-US"/>
        </w:rPr>
        <w:t xml:space="preserve">A possible future work in this area is to narrow down on any selected approach and propose a brief approach in context of the RoboTest demonstrator system. This is a complex task and would require expertise in NLP to accomplish fully automated test generation from the requirements document. </w:t>
      </w:r>
      <w:r w:rsidR="0041489B">
        <w:rPr>
          <w:lang w:val="en-US"/>
        </w:rPr>
        <w:t>Thus, to avoid the complexities, a basic working prototype using simple NLP algorithm or system modelling techniques could be a good start point.</w:t>
      </w:r>
    </w:p>
    <w:p w14:paraId="10F5BE06" w14:textId="16E9CAC7" w:rsidR="00F83BBF" w:rsidRPr="00F83BBF" w:rsidRDefault="00F83BBF" w:rsidP="00F83BBF">
      <w:pPr>
        <w:pStyle w:val="Heading1"/>
      </w:pPr>
      <w:bookmarkStart w:id="57" w:name="_Toc93510965"/>
      <w:r>
        <w:lastRenderedPageBreak/>
        <w:t>Summary</w:t>
      </w:r>
      <w:bookmarkEnd w:id="57"/>
    </w:p>
    <w:p w14:paraId="66338D2E" w14:textId="02DA46A3" w:rsidR="00BD3060" w:rsidRDefault="00B25223" w:rsidP="00B25223">
      <w:pPr>
        <w:rPr>
          <w:lang w:val="en-US"/>
        </w:rPr>
      </w:pPr>
      <w:r>
        <w:rPr>
          <w:lang w:val="en-US"/>
        </w:rPr>
        <w:t>In this thesis, a detailed analysis for the flexible ROS or Cyber-RT based software interface between the simulators and the Apollo AV software stack was conducted.</w:t>
      </w:r>
      <w:r w:rsidR="00EF73AD">
        <w:rPr>
          <w:lang w:val="en-US"/>
        </w:rPr>
        <w:t xml:space="preserve"> Depending on the analysis based on certain criteria and with a focus on the issues, a decision was made to utilize VTD simulator’s internal AV software stack and treat both the simulators and AV stack combination as two separate black boxes instead of a standardized middleware interface.</w:t>
      </w:r>
    </w:p>
    <w:p w14:paraId="0AD4992F" w14:textId="69DF094D" w:rsidR="005E51BA" w:rsidRDefault="005E51BA" w:rsidP="00B25223">
      <w:pPr>
        <w:rPr>
          <w:lang w:val="en-US"/>
        </w:rPr>
      </w:pPr>
      <w:r>
        <w:rPr>
          <w:lang w:val="en-US"/>
        </w:rPr>
        <w:t>The existing RoboTest web application was enhanced to further support</w:t>
      </w:r>
      <w:r w:rsidR="004464F5">
        <w:rPr>
          <w:lang w:val="en-US"/>
        </w:rPr>
        <w:t xml:space="preserve"> creation of scenarios with</w:t>
      </w:r>
      <w:r>
        <w:rPr>
          <w:lang w:val="en-US"/>
        </w:rPr>
        <w:t xml:space="preserve"> various aspects of VTD simulator</w:t>
      </w:r>
      <w:r w:rsidR="004464F5">
        <w:rPr>
          <w:lang w:val="en-US"/>
        </w:rPr>
        <w:t>’</w:t>
      </w:r>
      <w:r>
        <w:rPr>
          <w:lang w:val="en-US"/>
        </w:rPr>
        <w:t>s internal driver module such as different driver types and actions like autonomous control, speed change and lane change.</w:t>
      </w:r>
      <w:r w:rsidR="009A1F2B">
        <w:rPr>
          <w:lang w:val="en-US"/>
        </w:rPr>
        <w:t xml:space="preserve"> The tester has more flexibility with the upgraded web interface for the scenario creation for VTD simulator.</w:t>
      </w:r>
      <w:r w:rsidR="002F7DCB">
        <w:rPr>
          <w:lang w:val="en-US"/>
        </w:rPr>
        <w:t xml:space="preserve"> The thesis has also developed a mechanism to gather the run time simulation data using the tools offered by VTD.</w:t>
      </w:r>
      <w:r w:rsidR="00460354">
        <w:rPr>
          <w:lang w:val="en-US"/>
        </w:rPr>
        <w:t xml:space="preserve"> The data pertaining to Ego vehicle such as acceleration, steering and gear for every simulation frame is captured, </w:t>
      </w:r>
      <w:r w:rsidR="00BB6583">
        <w:rPr>
          <w:lang w:val="en-US"/>
        </w:rPr>
        <w:t>processed,</w:t>
      </w:r>
      <w:r w:rsidR="00460354">
        <w:rPr>
          <w:lang w:val="en-US"/>
        </w:rPr>
        <w:t xml:space="preserve"> and stored into the database and is available to view anytime</w:t>
      </w:r>
      <w:r w:rsidR="00BC2C17">
        <w:rPr>
          <w:lang w:val="en-US"/>
        </w:rPr>
        <w:t xml:space="preserve"> to the tester.</w:t>
      </w:r>
    </w:p>
    <w:p w14:paraId="0E8B696E" w14:textId="5018AA00" w:rsidR="00E7152E" w:rsidRDefault="00A01CF7" w:rsidP="00B25223">
      <w:pPr>
        <w:rPr>
          <w:lang w:val="en-US"/>
        </w:rPr>
      </w:pPr>
      <w:r>
        <w:rPr>
          <w:lang w:val="en-US"/>
        </w:rPr>
        <w:t xml:space="preserve">Furthermore, </w:t>
      </w:r>
      <w:r w:rsidR="004560E2">
        <w:rPr>
          <w:lang w:val="en-US"/>
        </w:rPr>
        <w:t>a detailed literature review on the traceability was conducted in this thesis and a couple of approaches with regards to the RoboTest demonstrator system were proposed.</w:t>
      </w:r>
      <w:r w:rsidR="006D78E7">
        <w:rPr>
          <w:lang w:val="en-US"/>
        </w:rPr>
        <w:t xml:space="preserve"> The main idea behind the traceability concept was to link the requirements, test cases and the test results to establish traceability between the requirements and the test engine.</w:t>
      </w:r>
    </w:p>
    <w:p w14:paraId="5D3E95D8" w14:textId="4FAD2342" w:rsidR="007531CA" w:rsidRPr="00BD3060" w:rsidRDefault="007531CA" w:rsidP="00B25223">
      <w:pPr>
        <w:rPr>
          <w:lang w:val="en-US"/>
        </w:rPr>
      </w:pPr>
      <w:r>
        <w:rPr>
          <w:lang w:val="en-US"/>
        </w:rPr>
        <w:t xml:space="preserve">Finally, a literature review was conducted to understand the practices for the automated test case generation from the requirements document. A summary of the few articles has been presented in this thesis along with its evaluation using criteria like the validation strategy, the test </w:t>
      </w:r>
      <w:r w:rsidR="00BE2E16">
        <w:rPr>
          <w:lang w:val="en-US"/>
        </w:rPr>
        <w:t>coverage,</w:t>
      </w:r>
      <w:r>
        <w:rPr>
          <w:lang w:val="en-US"/>
        </w:rPr>
        <w:t xml:space="preserve"> and the industry in which the validation method is used.</w:t>
      </w:r>
      <w:r w:rsidR="00BE2E16">
        <w:rPr>
          <w:lang w:val="en-US"/>
        </w:rPr>
        <w:t xml:space="preserve"> In this thesis, the literature review regarding the test automation is conducted at a basic level and hence can be extended and enhanced going further.</w:t>
      </w:r>
    </w:p>
    <w:p w14:paraId="78C5A8ED" w14:textId="40F33DF7" w:rsidR="00631BBF" w:rsidRDefault="00B3511C" w:rsidP="00990F7A">
      <w:pPr>
        <w:pStyle w:val="Heading1"/>
        <w:numPr>
          <w:ilvl w:val="0"/>
          <w:numId w:val="0"/>
        </w:numPr>
      </w:pPr>
      <w:bookmarkStart w:id="58" w:name="_Toc93510966"/>
      <w:r w:rsidRPr="00631BBF">
        <w:lastRenderedPageBreak/>
        <w:t>Bibliography</w:t>
      </w:r>
      <w:bookmarkEnd w:id="58"/>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8D1485" w14:paraId="626BD6EB" w14:textId="77777777" w:rsidTr="00766F62">
        <w:trPr>
          <w:cantSplit/>
          <w:trHeight w:val="1063"/>
        </w:trPr>
        <w:tc>
          <w:tcPr>
            <w:tcW w:w="1298" w:type="dxa"/>
          </w:tcPr>
          <w:p w14:paraId="51EE8E8C" w14:textId="7C645467" w:rsidR="000D1E7A" w:rsidRPr="000D1E7A" w:rsidRDefault="00631BBF" w:rsidP="00016467">
            <w:pPr>
              <w:spacing w:before="240" w:after="240" w:line="240" w:lineRule="auto"/>
              <w:rPr>
                <w:lang w:val="en-US"/>
              </w:rPr>
            </w:pPr>
            <w:r w:rsidRPr="00631BBF">
              <w:rPr>
                <w:lang w:val="en-US"/>
              </w:rPr>
              <w:t>[1]</w:t>
            </w:r>
          </w:p>
        </w:tc>
        <w:tc>
          <w:tcPr>
            <w:tcW w:w="6804" w:type="dxa"/>
          </w:tcPr>
          <w:p w14:paraId="47DF73D7" w14:textId="3FB2874C" w:rsidR="0011376E" w:rsidRPr="00631BBF" w:rsidRDefault="0060505D" w:rsidP="002C11CF">
            <w:pPr>
              <w:spacing w:before="240" w:after="240" w:line="240" w:lineRule="auto"/>
              <w:rPr>
                <w:lang w:val="en-US"/>
              </w:rPr>
            </w:pPr>
            <w:r w:rsidRPr="0060505D">
              <w:rPr>
                <w:lang w:val="en-US"/>
              </w:rPr>
              <w:t>C. Ebert and M. Weyrich, "Validation of Autonomous Systems," in IEEE Software, vol. 36, no. 5, pp. 15-23, Sept.-Oct. 2019, doi: 10.1109/MS.2019.2921037.</w:t>
            </w:r>
          </w:p>
        </w:tc>
      </w:tr>
      <w:tr w:rsidR="00DA5512" w:rsidRPr="008D1485" w14:paraId="4EF5C519" w14:textId="77777777" w:rsidTr="00C32854">
        <w:trPr>
          <w:cantSplit/>
          <w:trHeight w:val="1463"/>
        </w:trPr>
        <w:tc>
          <w:tcPr>
            <w:tcW w:w="1298" w:type="dxa"/>
          </w:tcPr>
          <w:p w14:paraId="49B49AAC" w14:textId="0C0B4837" w:rsidR="00DA5512" w:rsidRPr="00631BBF" w:rsidRDefault="00016467" w:rsidP="002C11CF">
            <w:pPr>
              <w:spacing w:before="240" w:after="240" w:line="240" w:lineRule="auto"/>
              <w:rPr>
                <w:lang w:val="en-US"/>
              </w:rPr>
            </w:pPr>
            <w:r>
              <w:rPr>
                <w:lang w:val="en-US"/>
              </w:rPr>
              <w:t>[2]</w:t>
            </w:r>
          </w:p>
        </w:tc>
        <w:tc>
          <w:tcPr>
            <w:tcW w:w="6804" w:type="dxa"/>
          </w:tcPr>
          <w:p w14:paraId="309E9639" w14:textId="290F22BC" w:rsidR="00DA5512" w:rsidRPr="0060505D" w:rsidRDefault="00016467" w:rsidP="00016467">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doi: </w:t>
            </w:r>
            <w:hyperlink r:id="rId43" w:history="1">
              <w:r w:rsidRPr="00196ACE">
                <w:rPr>
                  <w:rStyle w:val="Hyperlink"/>
                  <w:lang w:val="en-US"/>
                </w:rPr>
                <w:t>https://doi.org/10.1016/j.tra.2016.09.010</w:t>
              </w:r>
            </w:hyperlink>
            <w:r w:rsidRPr="00196ACE">
              <w:rPr>
                <w:lang w:val="en-US"/>
              </w:rPr>
              <w:t>.</w:t>
            </w:r>
          </w:p>
        </w:tc>
      </w:tr>
      <w:tr w:rsidR="00016467" w:rsidRPr="008D1485" w14:paraId="567F9C4D" w14:textId="77777777" w:rsidTr="00BE15E7">
        <w:trPr>
          <w:cantSplit/>
          <w:trHeight w:val="1112"/>
        </w:trPr>
        <w:tc>
          <w:tcPr>
            <w:tcW w:w="1298" w:type="dxa"/>
          </w:tcPr>
          <w:p w14:paraId="58871931" w14:textId="482AD6E6" w:rsidR="00016467" w:rsidRPr="00631BBF" w:rsidRDefault="00F13680" w:rsidP="002C11CF">
            <w:pPr>
              <w:spacing w:before="240" w:after="240" w:line="240" w:lineRule="auto"/>
              <w:rPr>
                <w:lang w:val="en-US"/>
              </w:rPr>
            </w:pPr>
            <w:r>
              <w:rPr>
                <w:lang w:val="en-US"/>
              </w:rPr>
              <w:t>[3]</w:t>
            </w:r>
          </w:p>
        </w:tc>
        <w:tc>
          <w:tcPr>
            <w:tcW w:w="8223" w:type="dxa"/>
          </w:tcPr>
          <w:p w14:paraId="4AAB34A8" w14:textId="77777777" w:rsidR="00C32854" w:rsidRDefault="00C32854" w:rsidP="00C32854">
            <w:pPr>
              <w:spacing w:after="0" w:line="240" w:lineRule="auto"/>
              <w:rPr>
                <w:lang w:val="en-US"/>
              </w:rPr>
            </w:pPr>
          </w:p>
          <w:p w14:paraId="1BFE0E0E" w14:textId="77777777" w:rsidR="00016467" w:rsidRDefault="00C32854" w:rsidP="00C32854">
            <w:pPr>
              <w:spacing w:after="0" w:line="240" w:lineRule="auto"/>
              <w:rPr>
                <w:lang w:val="en-US"/>
              </w:rPr>
            </w:pPr>
            <w:r w:rsidRPr="00CB7622">
              <w:rPr>
                <w:lang w:val="en-US"/>
              </w:rPr>
              <w:t xml:space="preserve">“Apollo.” </w:t>
            </w:r>
            <w:hyperlink r:id="rId44" w:history="1">
              <w:r w:rsidRPr="00CB7622">
                <w:rPr>
                  <w:rStyle w:val="Hyperlink"/>
                  <w:lang w:val="en-US"/>
                </w:rPr>
                <w:t>https://apollo.auto/devcenter/devcenter.html</w:t>
              </w:r>
            </w:hyperlink>
            <w:r w:rsidRPr="00CB7622">
              <w:rPr>
                <w:lang w:val="en-US"/>
              </w:rPr>
              <w:t xml:space="preserve"> (accessed Nov. 27, 2021).</w:t>
            </w:r>
          </w:p>
          <w:p w14:paraId="51DE4165" w14:textId="7AB56559" w:rsidR="00874E09" w:rsidRPr="0060505D" w:rsidRDefault="00874E09" w:rsidP="00C32854">
            <w:pPr>
              <w:spacing w:after="0" w:line="240" w:lineRule="auto"/>
              <w:rPr>
                <w:lang w:val="en-US"/>
              </w:rPr>
            </w:pPr>
          </w:p>
        </w:tc>
      </w:tr>
      <w:tr w:rsidR="00016467" w:rsidRPr="008D1485" w14:paraId="5C01773B" w14:textId="77777777" w:rsidTr="00BE15E7">
        <w:trPr>
          <w:cantSplit/>
          <w:trHeight w:val="1336"/>
        </w:trPr>
        <w:tc>
          <w:tcPr>
            <w:tcW w:w="1298" w:type="dxa"/>
          </w:tcPr>
          <w:p w14:paraId="1BBD12E9" w14:textId="6A46D470" w:rsidR="00016467" w:rsidRPr="00631BBF" w:rsidRDefault="00874E09" w:rsidP="002C11CF">
            <w:pPr>
              <w:spacing w:before="240" w:after="240" w:line="240" w:lineRule="auto"/>
              <w:rPr>
                <w:lang w:val="en-US"/>
              </w:rPr>
            </w:pPr>
            <w:r>
              <w:rPr>
                <w:lang w:val="en-US"/>
              </w:rPr>
              <w:t>[4]</w:t>
            </w:r>
          </w:p>
        </w:tc>
        <w:tc>
          <w:tcPr>
            <w:tcW w:w="8223" w:type="dxa"/>
          </w:tcPr>
          <w:p w14:paraId="21E5D9C9" w14:textId="77777777" w:rsidR="00874E09" w:rsidRDefault="00874E09" w:rsidP="00874E09">
            <w:pPr>
              <w:spacing w:after="0" w:line="240" w:lineRule="auto"/>
              <w:rPr>
                <w:rFonts w:ascii="Times New Roman" w:hAnsi="Times New Roman"/>
                <w:lang w:val="en-US"/>
              </w:rPr>
            </w:pPr>
          </w:p>
          <w:p w14:paraId="492A347E" w14:textId="4F664805" w:rsidR="00874E09" w:rsidRDefault="00874E09" w:rsidP="00874E09">
            <w:pPr>
              <w:spacing w:after="0" w:line="240" w:lineRule="auto"/>
              <w:rPr>
                <w:lang w:val="en-US"/>
              </w:rPr>
            </w:pPr>
            <w:r>
              <w:rPr>
                <w:rFonts w:ascii="Times New Roman" w:hAnsi="Times New Roman"/>
                <w:lang w:val="en-US"/>
              </w:rPr>
              <w:t>J.</w:t>
            </w:r>
            <w:r w:rsidRPr="008A1DF5">
              <w:rPr>
                <w:lang w:val="en-US"/>
              </w:rPr>
              <w:t xml:space="preserve"> John, “Development of a tool for the collection, prioritization and application of test cases,” Institute of Industrial Automation and Software Engineering, University of Stuttgart, Stuttgart, 2020.</w:t>
            </w:r>
          </w:p>
          <w:p w14:paraId="3F8B3F20" w14:textId="77777777" w:rsidR="00016467" w:rsidRPr="0060505D" w:rsidRDefault="00016467" w:rsidP="002C11CF">
            <w:pPr>
              <w:spacing w:before="240" w:after="240" w:line="240" w:lineRule="auto"/>
              <w:rPr>
                <w:lang w:val="en-US"/>
              </w:rPr>
            </w:pPr>
          </w:p>
        </w:tc>
      </w:tr>
      <w:tr w:rsidR="00874E09" w:rsidRPr="008D1485" w14:paraId="41BECA5E" w14:textId="77777777" w:rsidTr="009A2A39">
        <w:trPr>
          <w:cantSplit/>
          <w:trHeight w:val="1154"/>
        </w:trPr>
        <w:tc>
          <w:tcPr>
            <w:tcW w:w="1298" w:type="dxa"/>
          </w:tcPr>
          <w:p w14:paraId="756D7ED8" w14:textId="1A293A9A" w:rsidR="00874E09" w:rsidRDefault="00BE15E7" w:rsidP="002C11CF">
            <w:pPr>
              <w:spacing w:before="240" w:after="240" w:line="240" w:lineRule="auto"/>
              <w:rPr>
                <w:lang w:val="en-US"/>
              </w:rPr>
            </w:pPr>
            <w:r>
              <w:rPr>
                <w:lang w:val="en-US"/>
              </w:rPr>
              <w:t>[5]</w:t>
            </w:r>
          </w:p>
        </w:tc>
        <w:tc>
          <w:tcPr>
            <w:tcW w:w="8223" w:type="dxa"/>
          </w:tcPr>
          <w:p w14:paraId="3D84297B" w14:textId="77777777" w:rsidR="00BE15E7" w:rsidRPr="008A1DF5" w:rsidRDefault="00BE15E7" w:rsidP="00BE15E7">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04A825CD" w14:textId="77777777" w:rsidR="00874E09" w:rsidRDefault="00874E09" w:rsidP="00874E09">
            <w:pPr>
              <w:spacing w:after="0" w:line="240" w:lineRule="auto"/>
              <w:rPr>
                <w:rFonts w:ascii="Times New Roman" w:hAnsi="Times New Roman"/>
                <w:lang w:val="en-US"/>
              </w:rPr>
            </w:pPr>
          </w:p>
        </w:tc>
      </w:tr>
      <w:tr w:rsidR="00BE15E7" w:rsidRPr="008D1485" w14:paraId="2D5689E8" w14:textId="77777777" w:rsidTr="009A2A39">
        <w:trPr>
          <w:cantSplit/>
          <w:trHeight w:val="65"/>
        </w:trPr>
        <w:tc>
          <w:tcPr>
            <w:tcW w:w="1298" w:type="dxa"/>
          </w:tcPr>
          <w:p w14:paraId="15F5EBFF" w14:textId="2B26F775" w:rsidR="00BE15E7" w:rsidRDefault="009A2A39" w:rsidP="002C11CF">
            <w:pPr>
              <w:spacing w:before="240" w:after="240" w:line="240" w:lineRule="auto"/>
              <w:rPr>
                <w:lang w:val="en-US"/>
              </w:rPr>
            </w:pPr>
            <w:r>
              <w:rPr>
                <w:lang w:val="en-US"/>
              </w:rPr>
              <w:t>[6]</w:t>
            </w:r>
          </w:p>
        </w:tc>
        <w:tc>
          <w:tcPr>
            <w:tcW w:w="8223" w:type="dxa"/>
          </w:tcPr>
          <w:p w14:paraId="166B4C30" w14:textId="627B3258" w:rsidR="00BE15E7" w:rsidRPr="00A77E73" w:rsidRDefault="009A2A39" w:rsidP="00A77E73">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tc>
      </w:tr>
      <w:tr w:rsidR="006917CF" w:rsidRPr="008D1485" w14:paraId="3453F6AB" w14:textId="77777777" w:rsidTr="009A2A39">
        <w:trPr>
          <w:cantSplit/>
          <w:trHeight w:val="65"/>
        </w:trPr>
        <w:tc>
          <w:tcPr>
            <w:tcW w:w="1298" w:type="dxa"/>
          </w:tcPr>
          <w:p w14:paraId="78B46971" w14:textId="6AAC96F1" w:rsidR="006917CF" w:rsidRDefault="006917CF" w:rsidP="002C11CF">
            <w:pPr>
              <w:spacing w:before="240" w:after="240" w:line="240" w:lineRule="auto"/>
              <w:rPr>
                <w:lang w:val="en-US"/>
              </w:rPr>
            </w:pPr>
            <w:r>
              <w:rPr>
                <w:lang w:val="en-US"/>
              </w:rPr>
              <w:t>[7]</w:t>
            </w:r>
          </w:p>
        </w:tc>
        <w:tc>
          <w:tcPr>
            <w:tcW w:w="8223" w:type="dxa"/>
          </w:tcPr>
          <w:p w14:paraId="3C3E1261" w14:textId="52D96FD7" w:rsidR="006917CF" w:rsidRPr="000E62B6" w:rsidRDefault="000E62B6" w:rsidP="000E62B6">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45" w:history="1">
              <w:r w:rsidRPr="00592BA3">
                <w:rPr>
                  <w:rStyle w:val="Hyperlink"/>
                  <w:lang w:val="en-US"/>
                </w:rPr>
                <w:t>https://github.com/ApolloAuto/apollo</w:t>
              </w:r>
            </w:hyperlink>
          </w:p>
        </w:tc>
      </w:tr>
      <w:tr w:rsidR="000E62B6" w:rsidRPr="008D1485" w14:paraId="655AEED3" w14:textId="77777777" w:rsidTr="009A2A39">
        <w:trPr>
          <w:cantSplit/>
          <w:trHeight w:val="65"/>
        </w:trPr>
        <w:tc>
          <w:tcPr>
            <w:tcW w:w="1298" w:type="dxa"/>
          </w:tcPr>
          <w:p w14:paraId="36D2FC63" w14:textId="67DA8A8D" w:rsidR="000E62B6" w:rsidRDefault="000E62B6" w:rsidP="002C11CF">
            <w:pPr>
              <w:spacing w:before="240" w:after="240" w:line="240" w:lineRule="auto"/>
              <w:rPr>
                <w:lang w:val="en-US"/>
              </w:rPr>
            </w:pPr>
            <w:r>
              <w:rPr>
                <w:lang w:val="en-US"/>
              </w:rPr>
              <w:t>[8]</w:t>
            </w:r>
          </w:p>
        </w:tc>
        <w:tc>
          <w:tcPr>
            <w:tcW w:w="8223" w:type="dxa"/>
          </w:tcPr>
          <w:p w14:paraId="5D327D2D" w14:textId="77777777" w:rsidR="000E62B6" w:rsidRDefault="000E62B6" w:rsidP="000E62B6">
            <w:pPr>
              <w:spacing w:after="0" w:line="240" w:lineRule="auto"/>
              <w:rPr>
                <w:i/>
                <w:iCs/>
                <w:lang w:val="en-US"/>
              </w:rPr>
            </w:pPr>
          </w:p>
          <w:p w14:paraId="57294578" w14:textId="5FDD5AA5" w:rsidR="000E62B6" w:rsidRPr="00E0729D" w:rsidRDefault="00E0729D" w:rsidP="000E62B6">
            <w:pPr>
              <w:spacing w:after="0" w:line="240" w:lineRule="auto"/>
              <w:rPr>
                <w:lang w:val="en-US"/>
              </w:rPr>
            </w:pPr>
            <w:r w:rsidRPr="00EE0F5D">
              <w:rPr>
                <w:lang w:val="en-US"/>
              </w:rPr>
              <w:t xml:space="preserve">“Apollo.” </w:t>
            </w:r>
            <w:hyperlink r:id="rId46" w:history="1">
              <w:r w:rsidRPr="00EE0F5D">
                <w:rPr>
                  <w:rStyle w:val="Hyperlink"/>
                  <w:lang w:val="en-US"/>
                </w:rPr>
                <w:t>https://apollo.auto/cyber.html</w:t>
              </w:r>
            </w:hyperlink>
            <w:r w:rsidRPr="00EE0F5D">
              <w:rPr>
                <w:lang w:val="en-US"/>
              </w:rPr>
              <w:t xml:space="preserve"> (accessed Nov. 30, 2021).</w:t>
            </w:r>
          </w:p>
        </w:tc>
      </w:tr>
      <w:tr w:rsidR="00F904E1" w:rsidRPr="008D1485" w14:paraId="5451A36D" w14:textId="77777777" w:rsidTr="009A2A39">
        <w:trPr>
          <w:cantSplit/>
          <w:trHeight w:val="65"/>
        </w:trPr>
        <w:tc>
          <w:tcPr>
            <w:tcW w:w="1298" w:type="dxa"/>
          </w:tcPr>
          <w:p w14:paraId="582C11CA" w14:textId="40C8C203" w:rsidR="00F904E1" w:rsidRDefault="00F904E1" w:rsidP="002C11CF">
            <w:pPr>
              <w:spacing w:before="240" w:after="240" w:line="240" w:lineRule="auto"/>
              <w:rPr>
                <w:lang w:val="en-US"/>
              </w:rPr>
            </w:pPr>
            <w:r>
              <w:rPr>
                <w:lang w:val="en-US"/>
              </w:rPr>
              <w:t>[9]</w:t>
            </w:r>
          </w:p>
        </w:tc>
        <w:tc>
          <w:tcPr>
            <w:tcW w:w="8223" w:type="dxa"/>
          </w:tcPr>
          <w:p w14:paraId="390262D6" w14:textId="77777777" w:rsidR="00F904E1" w:rsidRDefault="00F904E1" w:rsidP="000E62B6">
            <w:pPr>
              <w:spacing w:after="0" w:line="240" w:lineRule="auto"/>
              <w:rPr>
                <w:i/>
                <w:iCs/>
                <w:lang w:val="en-US"/>
              </w:rPr>
            </w:pPr>
          </w:p>
          <w:p w14:paraId="2DB3585D" w14:textId="507F47CE" w:rsidR="00F904E1" w:rsidRPr="000E37AD" w:rsidRDefault="000E37AD" w:rsidP="000E62B6">
            <w:pPr>
              <w:spacing w:after="0" w:line="240" w:lineRule="auto"/>
              <w:rPr>
                <w:lang w:val="en-US"/>
              </w:rPr>
            </w:pPr>
            <w:r w:rsidRPr="00244D2A">
              <w:rPr>
                <w:lang w:val="en-US"/>
              </w:rPr>
              <w:t xml:space="preserve">“Supported message types - LGSVL Simulator.” </w:t>
            </w:r>
            <w:hyperlink r:id="rId47" w:history="1">
              <w:r w:rsidRPr="00244D2A">
                <w:rPr>
                  <w:rStyle w:val="Hyperlink"/>
                  <w:lang w:val="en-US"/>
                </w:rPr>
                <w:t>https://www.svlsimulator.com/docs/archive/2020.06/simulator-messages/</w:t>
              </w:r>
            </w:hyperlink>
            <w:r w:rsidRPr="00244D2A">
              <w:rPr>
                <w:lang w:val="en-US"/>
              </w:rPr>
              <w:t xml:space="preserve"> (accessed Dec. 01, 2021).</w:t>
            </w:r>
          </w:p>
        </w:tc>
      </w:tr>
      <w:tr w:rsidR="007B618F" w:rsidRPr="008D1485" w14:paraId="3726E92D" w14:textId="77777777" w:rsidTr="009A2A39">
        <w:trPr>
          <w:cantSplit/>
          <w:trHeight w:val="65"/>
        </w:trPr>
        <w:tc>
          <w:tcPr>
            <w:tcW w:w="1298" w:type="dxa"/>
          </w:tcPr>
          <w:p w14:paraId="0F9DA9A2" w14:textId="6D4C8208" w:rsidR="007B618F" w:rsidRDefault="007B618F" w:rsidP="002C11CF">
            <w:pPr>
              <w:spacing w:before="240" w:after="240" w:line="240" w:lineRule="auto"/>
              <w:rPr>
                <w:lang w:val="en-US"/>
              </w:rPr>
            </w:pPr>
            <w:r>
              <w:rPr>
                <w:lang w:val="en-US"/>
              </w:rPr>
              <w:t>[10]</w:t>
            </w:r>
          </w:p>
        </w:tc>
        <w:tc>
          <w:tcPr>
            <w:tcW w:w="8223" w:type="dxa"/>
          </w:tcPr>
          <w:p w14:paraId="555EE259" w14:textId="77777777" w:rsidR="007B618F" w:rsidRDefault="007B618F" w:rsidP="000E62B6">
            <w:pPr>
              <w:spacing w:after="0" w:line="240" w:lineRule="auto"/>
              <w:rPr>
                <w:i/>
                <w:iCs/>
                <w:lang w:val="en-US"/>
              </w:rPr>
            </w:pPr>
          </w:p>
          <w:p w14:paraId="2E817309" w14:textId="7E50AB5D" w:rsidR="007B618F" w:rsidRPr="002A5A27" w:rsidRDefault="002A5A27" w:rsidP="000E62B6">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48" w:history="1">
              <w:r w:rsidRPr="000D2C72">
                <w:rPr>
                  <w:rStyle w:val="Hyperlink"/>
                  <w:lang w:val="en-US"/>
                </w:rPr>
                <w:t>https://www.generationrobots.com/blog/en/ros-vs-ros2/</w:t>
              </w:r>
            </w:hyperlink>
            <w:r w:rsidRPr="000D2C72">
              <w:rPr>
                <w:lang w:val="en-US"/>
              </w:rPr>
              <w:t xml:space="preserve"> (accessed Dec. 02, 2021).</w:t>
            </w:r>
          </w:p>
        </w:tc>
      </w:tr>
      <w:tr w:rsidR="001F257F" w:rsidRPr="008D1485" w14:paraId="1C88850A" w14:textId="77777777" w:rsidTr="009A2A39">
        <w:trPr>
          <w:cantSplit/>
          <w:trHeight w:val="65"/>
        </w:trPr>
        <w:tc>
          <w:tcPr>
            <w:tcW w:w="1298" w:type="dxa"/>
          </w:tcPr>
          <w:p w14:paraId="337ED5BF" w14:textId="3251A691" w:rsidR="001F257F" w:rsidRDefault="001F257F" w:rsidP="002C11CF">
            <w:pPr>
              <w:spacing w:before="240" w:after="240" w:line="240" w:lineRule="auto"/>
              <w:rPr>
                <w:lang w:val="en-US"/>
              </w:rPr>
            </w:pPr>
            <w:r>
              <w:rPr>
                <w:lang w:val="en-US"/>
              </w:rPr>
              <w:t>[11]</w:t>
            </w:r>
          </w:p>
        </w:tc>
        <w:tc>
          <w:tcPr>
            <w:tcW w:w="8223" w:type="dxa"/>
          </w:tcPr>
          <w:p w14:paraId="37CB47BE" w14:textId="77777777" w:rsidR="001F257F" w:rsidRDefault="001F257F" w:rsidP="000E62B6">
            <w:pPr>
              <w:spacing w:after="0" w:line="240" w:lineRule="auto"/>
              <w:rPr>
                <w:i/>
                <w:iCs/>
                <w:lang w:val="en-US"/>
              </w:rPr>
            </w:pPr>
          </w:p>
          <w:p w14:paraId="23DAD0C9" w14:textId="4D53B7C9" w:rsidR="001F257F" w:rsidRPr="001F257F" w:rsidRDefault="001F257F" w:rsidP="000E62B6">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49"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tc>
      </w:tr>
      <w:tr w:rsidR="008B0C12" w:rsidRPr="008D1485" w14:paraId="4A45DC5A" w14:textId="77777777" w:rsidTr="009A2A39">
        <w:trPr>
          <w:cantSplit/>
          <w:trHeight w:val="65"/>
        </w:trPr>
        <w:tc>
          <w:tcPr>
            <w:tcW w:w="1298" w:type="dxa"/>
          </w:tcPr>
          <w:p w14:paraId="6A0B4E8C" w14:textId="08FAD93D" w:rsidR="008B0C12" w:rsidRDefault="008B0C12" w:rsidP="002C11CF">
            <w:pPr>
              <w:spacing w:before="240" w:after="240" w:line="240" w:lineRule="auto"/>
              <w:rPr>
                <w:lang w:val="en-US"/>
              </w:rPr>
            </w:pPr>
            <w:r>
              <w:rPr>
                <w:lang w:val="en-US"/>
              </w:rPr>
              <w:t>[12]</w:t>
            </w:r>
          </w:p>
        </w:tc>
        <w:tc>
          <w:tcPr>
            <w:tcW w:w="8223" w:type="dxa"/>
          </w:tcPr>
          <w:p w14:paraId="56ABF4F0" w14:textId="77777777" w:rsidR="008B0C12" w:rsidRDefault="008B0C12" w:rsidP="000E62B6">
            <w:pPr>
              <w:spacing w:after="0" w:line="240" w:lineRule="auto"/>
              <w:rPr>
                <w:i/>
                <w:iCs/>
                <w:lang w:val="en-US"/>
              </w:rPr>
            </w:pPr>
          </w:p>
          <w:p w14:paraId="4ED130B1" w14:textId="63105C95" w:rsidR="008B0C12" w:rsidRPr="00E1483B" w:rsidRDefault="00E1483B" w:rsidP="000E62B6">
            <w:pPr>
              <w:spacing w:after="0" w:line="240" w:lineRule="auto"/>
              <w:rPr>
                <w:rFonts w:ascii="Times New Roman" w:hAnsi="Times New Roman"/>
                <w:lang w:val="en-US"/>
              </w:rPr>
            </w:pPr>
            <w:r w:rsidRPr="008079D4">
              <w:rPr>
                <w:lang w:val="en-US"/>
              </w:rPr>
              <w:t xml:space="preserve">“Traffic and Scenario - Virtual Test Drive - VIRES Simulationstechnologie GmbH.” </w:t>
            </w:r>
            <w:hyperlink r:id="rId50" w:history="1">
              <w:r w:rsidRPr="008079D4">
                <w:rPr>
                  <w:rStyle w:val="Hyperlink"/>
                  <w:lang w:val="en-US"/>
                </w:rPr>
                <w:t>https://redmine.vires.com/projects/vtd/wiki/Traffic_and_Scenario</w:t>
              </w:r>
            </w:hyperlink>
            <w:r w:rsidRPr="008079D4">
              <w:rPr>
                <w:lang w:val="en-US"/>
              </w:rPr>
              <w:t xml:space="preserve"> (accessed Dec. 04, 2021).</w:t>
            </w:r>
          </w:p>
        </w:tc>
      </w:tr>
      <w:tr w:rsidR="00852B7E" w:rsidRPr="008D1485" w14:paraId="749B6922" w14:textId="77777777" w:rsidTr="009A2A39">
        <w:trPr>
          <w:cantSplit/>
          <w:trHeight w:val="65"/>
        </w:trPr>
        <w:tc>
          <w:tcPr>
            <w:tcW w:w="1298" w:type="dxa"/>
          </w:tcPr>
          <w:p w14:paraId="363CBB35" w14:textId="35FFD97D" w:rsidR="00852B7E" w:rsidRDefault="00852B7E" w:rsidP="002C11CF">
            <w:pPr>
              <w:spacing w:before="240" w:after="240" w:line="240" w:lineRule="auto"/>
              <w:rPr>
                <w:lang w:val="en-US"/>
              </w:rPr>
            </w:pPr>
            <w:r>
              <w:rPr>
                <w:lang w:val="en-US"/>
              </w:rPr>
              <w:t>[13]</w:t>
            </w:r>
          </w:p>
        </w:tc>
        <w:tc>
          <w:tcPr>
            <w:tcW w:w="8223" w:type="dxa"/>
          </w:tcPr>
          <w:p w14:paraId="51BBF959" w14:textId="77777777" w:rsidR="00852B7E" w:rsidRDefault="00852B7E" w:rsidP="000E62B6">
            <w:pPr>
              <w:spacing w:after="0" w:line="240" w:lineRule="auto"/>
              <w:rPr>
                <w:i/>
                <w:iCs/>
                <w:lang w:val="en-US"/>
              </w:rPr>
            </w:pPr>
          </w:p>
          <w:p w14:paraId="52E6A02B" w14:textId="689E708D" w:rsidR="00852B7E" w:rsidRPr="006755AB" w:rsidRDefault="006755AB" w:rsidP="000E62B6">
            <w:pPr>
              <w:spacing w:after="0" w:line="240" w:lineRule="auto"/>
              <w:rPr>
                <w:lang w:val="en-US"/>
              </w:rPr>
            </w:pPr>
            <w:r w:rsidRPr="009660AA">
              <w:rPr>
                <w:lang w:val="en-US"/>
              </w:rPr>
              <w:t>M. Dupuis, “OpenDRIVE Scenario Editor - User Manual,” p. 40.</w:t>
            </w:r>
          </w:p>
        </w:tc>
      </w:tr>
      <w:tr w:rsidR="00CB6042" w:rsidRPr="008D1485" w14:paraId="497EEEB0" w14:textId="77777777" w:rsidTr="009A2A39">
        <w:trPr>
          <w:cantSplit/>
          <w:trHeight w:val="65"/>
        </w:trPr>
        <w:tc>
          <w:tcPr>
            <w:tcW w:w="1298" w:type="dxa"/>
          </w:tcPr>
          <w:p w14:paraId="2DB6EB61" w14:textId="7748BD3B" w:rsidR="00CB6042" w:rsidRDefault="00CB6042" w:rsidP="002C11CF">
            <w:pPr>
              <w:spacing w:before="240" w:after="240" w:line="240" w:lineRule="auto"/>
              <w:rPr>
                <w:lang w:val="en-US"/>
              </w:rPr>
            </w:pPr>
            <w:r>
              <w:rPr>
                <w:lang w:val="en-US"/>
              </w:rPr>
              <w:t>[14]</w:t>
            </w:r>
          </w:p>
        </w:tc>
        <w:tc>
          <w:tcPr>
            <w:tcW w:w="8223" w:type="dxa"/>
          </w:tcPr>
          <w:p w14:paraId="0D4DAE48" w14:textId="77777777" w:rsidR="00CB6042" w:rsidRDefault="00CB6042" w:rsidP="000E62B6">
            <w:pPr>
              <w:spacing w:after="0" w:line="240" w:lineRule="auto"/>
              <w:rPr>
                <w:i/>
                <w:iCs/>
                <w:lang w:val="en-US"/>
              </w:rPr>
            </w:pPr>
          </w:p>
          <w:p w14:paraId="5D70BFE7" w14:textId="10ED92A9" w:rsidR="00CB6042" w:rsidRPr="00641F9C" w:rsidRDefault="00641F9C" w:rsidP="000E62B6">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51"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tc>
      </w:tr>
      <w:tr w:rsidR="00741E41" w:rsidRPr="008D1485" w14:paraId="5175BEB4" w14:textId="77777777" w:rsidTr="009A2A39">
        <w:trPr>
          <w:cantSplit/>
          <w:trHeight w:val="65"/>
        </w:trPr>
        <w:tc>
          <w:tcPr>
            <w:tcW w:w="1298" w:type="dxa"/>
          </w:tcPr>
          <w:p w14:paraId="09A7D425" w14:textId="2C11ED46" w:rsidR="00741E41" w:rsidRDefault="00741E41" w:rsidP="002C11CF">
            <w:pPr>
              <w:spacing w:before="240" w:after="240" w:line="240" w:lineRule="auto"/>
              <w:rPr>
                <w:lang w:val="en-US"/>
              </w:rPr>
            </w:pPr>
            <w:r>
              <w:rPr>
                <w:lang w:val="en-US"/>
              </w:rPr>
              <w:t>[15]</w:t>
            </w:r>
          </w:p>
        </w:tc>
        <w:tc>
          <w:tcPr>
            <w:tcW w:w="8223" w:type="dxa"/>
          </w:tcPr>
          <w:p w14:paraId="11FDDEF3" w14:textId="77777777" w:rsidR="00741E41" w:rsidRDefault="00741E41" w:rsidP="000E62B6">
            <w:pPr>
              <w:spacing w:after="0" w:line="240" w:lineRule="auto"/>
              <w:rPr>
                <w:i/>
                <w:iCs/>
                <w:lang w:val="en-US"/>
              </w:rPr>
            </w:pPr>
          </w:p>
          <w:p w14:paraId="068257FA" w14:textId="2C95E784" w:rsidR="00741E41" w:rsidRPr="00741E41" w:rsidRDefault="00741E41" w:rsidP="00741E41">
            <w:pPr>
              <w:rPr>
                <w:lang w:val="en-US"/>
              </w:rPr>
            </w:pPr>
            <w:r w:rsidRPr="00320A47">
              <w:rPr>
                <w:lang w:val="en-US"/>
              </w:rPr>
              <w:t>H. Post, C. Sinz, F. Merz, T. Gorges and T. Kropf, "Linking Functional Requirements and Software Verification," 2009 17th IEEE International Requirements Engineering Conference, 2009, pp. 295-302, doi: 10.1109/RE.2009.43.</w:t>
            </w:r>
          </w:p>
        </w:tc>
      </w:tr>
      <w:tr w:rsidR="00440B55" w:rsidRPr="008D1485" w14:paraId="6AF18E60" w14:textId="77777777" w:rsidTr="009A2A39">
        <w:trPr>
          <w:cantSplit/>
          <w:trHeight w:val="65"/>
        </w:trPr>
        <w:tc>
          <w:tcPr>
            <w:tcW w:w="1298" w:type="dxa"/>
          </w:tcPr>
          <w:p w14:paraId="1E4FBF98" w14:textId="24F015D5" w:rsidR="00440B55" w:rsidRDefault="00440B55" w:rsidP="002C11CF">
            <w:pPr>
              <w:spacing w:before="240" w:after="240" w:line="240" w:lineRule="auto"/>
              <w:rPr>
                <w:lang w:val="en-US"/>
              </w:rPr>
            </w:pPr>
            <w:r>
              <w:rPr>
                <w:lang w:val="en-US"/>
              </w:rPr>
              <w:t>[16]</w:t>
            </w:r>
          </w:p>
        </w:tc>
        <w:tc>
          <w:tcPr>
            <w:tcW w:w="8223" w:type="dxa"/>
          </w:tcPr>
          <w:p w14:paraId="07DDC372" w14:textId="77777777" w:rsidR="00440B55" w:rsidRDefault="00440B55" w:rsidP="000E62B6">
            <w:pPr>
              <w:spacing w:after="0" w:line="240" w:lineRule="auto"/>
              <w:rPr>
                <w:i/>
                <w:iCs/>
                <w:lang w:val="en-US"/>
              </w:rPr>
            </w:pPr>
          </w:p>
          <w:p w14:paraId="7475EC27" w14:textId="534CB3AF" w:rsidR="00440B55" w:rsidRPr="00440B55" w:rsidRDefault="00440B55" w:rsidP="00440B55">
            <w:pPr>
              <w:rPr>
                <w:lang w:val="en-US"/>
              </w:rPr>
            </w:pPr>
            <w:r w:rsidRPr="00284468">
              <w:rPr>
                <w:lang w:val="en-US"/>
              </w:rPr>
              <w:t>C. Ebert and R. Ray, "Test-Driven Requirements Engineering," in IEEE Software, vol. 38, no. 1, pp. 16-24, Jan.-Feb. 2021, doi: 10.1109/MS.2020.3029811.</w:t>
            </w:r>
          </w:p>
        </w:tc>
      </w:tr>
      <w:tr w:rsidR="00262B79" w:rsidRPr="008D1485" w14:paraId="52FED37F" w14:textId="77777777" w:rsidTr="009A2A39">
        <w:trPr>
          <w:cantSplit/>
          <w:trHeight w:val="65"/>
        </w:trPr>
        <w:tc>
          <w:tcPr>
            <w:tcW w:w="1298" w:type="dxa"/>
          </w:tcPr>
          <w:p w14:paraId="6866300B" w14:textId="4DF2B6DC" w:rsidR="00262B79" w:rsidRDefault="00262B79" w:rsidP="002C11CF">
            <w:pPr>
              <w:spacing w:before="240" w:after="240" w:line="240" w:lineRule="auto"/>
              <w:rPr>
                <w:lang w:val="en-US"/>
              </w:rPr>
            </w:pPr>
            <w:r>
              <w:rPr>
                <w:lang w:val="en-US"/>
              </w:rPr>
              <w:t>[17]</w:t>
            </w:r>
          </w:p>
        </w:tc>
        <w:tc>
          <w:tcPr>
            <w:tcW w:w="8223" w:type="dxa"/>
          </w:tcPr>
          <w:p w14:paraId="77E04532" w14:textId="77777777" w:rsidR="00262B79" w:rsidRDefault="00262B79" w:rsidP="000E62B6">
            <w:pPr>
              <w:spacing w:after="0" w:line="240" w:lineRule="auto"/>
              <w:rPr>
                <w:i/>
                <w:iCs/>
                <w:lang w:val="en-US"/>
              </w:rPr>
            </w:pPr>
          </w:p>
          <w:p w14:paraId="334E0411" w14:textId="24647013" w:rsidR="00262B79" w:rsidRPr="00262B79" w:rsidRDefault="00262B79" w:rsidP="00262B79">
            <w:pPr>
              <w:rPr>
                <w:lang w:val="en-US"/>
              </w:rPr>
            </w:pPr>
            <w:r w:rsidRPr="00B34D42">
              <w:rPr>
                <w:lang w:val="en-US"/>
              </w:rPr>
              <w:t>M. Saadatmand and A. Bucaioni, "OSLC Tool Integration and Systems Engineering -- The Relationship between the Two Worlds," 2014 40th EUROMICRO Conference on Software Engineering and Advanced Applications, 2014, pp. 93-101, doi: 10.1109/SEAA.2014.64.</w:t>
            </w:r>
          </w:p>
        </w:tc>
      </w:tr>
      <w:tr w:rsidR="00262B79" w:rsidRPr="008D1485" w14:paraId="598D5C55" w14:textId="77777777" w:rsidTr="009A2A39">
        <w:trPr>
          <w:cantSplit/>
          <w:trHeight w:val="65"/>
        </w:trPr>
        <w:tc>
          <w:tcPr>
            <w:tcW w:w="1298" w:type="dxa"/>
          </w:tcPr>
          <w:p w14:paraId="675DFF61" w14:textId="1627DE57" w:rsidR="00262B79" w:rsidRDefault="00262B79" w:rsidP="002C11CF">
            <w:pPr>
              <w:spacing w:before="240" w:after="240" w:line="240" w:lineRule="auto"/>
              <w:rPr>
                <w:lang w:val="en-US"/>
              </w:rPr>
            </w:pPr>
            <w:r>
              <w:rPr>
                <w:lang w:val="en-US"/>
              </w:rPr>
              <w:t>[18]</w:t>
            </w:r>
          </w:p>
        </w:tc>
        <w:tc>
          <w:tcPr>
            <w:tcW w:w="8223" w:type="dxa"/>
          </w:tcPr>
          <w:p w14:paraId="3D939851" w14:textId="77777777" w:rsidR="00262B79" w:rsidRDefault="00262B79" w:rsidP="000E62B6">
            <w:pPr>
              <w:spacing w:after="0" w:line="240" w:lineRule="auto"/>
              <w:rPr>
                <w:i/>
                <w:iCs/>
                <w:lang w:val="en-US"/>
              </w:rPr>
            </w:pPr>
          </w:p>
          <w:p w14:paraId="1C1B2CAB" w14:textId="04B19E0F" w:rsidR="00262B79" w:rsidRPr="00262B79" w:rsidRDefault="00262B79" w:rsidP="00262B79">
            <w:pPr>
              <w:rPr>
                <w:lang w:val="en-US"/>
              </w:rPr>
            </w:pPr>
            <w:r w:rsidRPr="00E50D02">
              <w:rPr>
                <w:lang w:val="en-US"/>
              </w:rPr>
              <w:t>B. K. Aichernig et al., "Integration of Requirements Engineering and Test-Case Generation via OSLC," 2014 14th International Conference on Quality Software, 2014, pp. 117-126, doi: 10.1109/QSIC.2014.13.</w:t>
            </w:r>
          </w:p>
        </w:tc>
      </w:tr>
      <w:tr w:rsidR="00262B79" w:rsidRPr="008D1485" w14:paraId="0FB302DF" w14:textId="77777777" w:rsidTr="009A2A39">
        <w:trPr>
          <w:cantSplit/>
          <w:trHeight w:val="65"/>
        </w:trPr>
        <w:tc>
          <w:tcPr>
            <w:tcW w:w="1298" w:type="dxa"/>
          </w:tcPr>
          <w:p w14:paraId="3F9AF87F" w14:textId="31F0717D" w:rsidR="00262B79" w:rsidRDefault="00262B79" w:rsidP="002C11CF">
            <w:pPr>
              <w:spacing w:before="240" w:after="240" w:line="240" w:lineRule="auto"/>
              <w:rPr>
                <w:lang w:val="en-US"/>
              </w:rPr>
            </w:pPr>
            <w:r>
              <w:rPr>
                <w:lang w:val="en-US"/>
              </w:rPr>
              <w:t>[19]</w:t>
            </w:r>
          </w:p>
        </w:tc>
        <w:tc>
          <w:tcPr>
            <w:tcW w:w="8223" w:type="dxa"/>
          </w:tcPr>
          <w:p w14:paraId="2E4D9E23" w14:textId="77777777" w:rsidR="00262B79" w:rsidRDefault="00262B79" w:rsidP="000E62B6">
            <w:pPr>
              <w:spacing w:after="0" w:line="240" w:lineRule="auto"/>
              <w:rPr>
                <w:i/>
                <w:iCs/>
                <w:lang w:val="en-US"/>
              </w:rPr>
            </w:pPr>
          </w:p>
          <w:p w14:paraId="373BE453" w14:textId="25F9CE69" w:rsidR="00262B79" w:rsidRPr="00005E4E" w:rsidRDefault="00005E4E" w:rsidP="00005E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tc>
      </w:tr>
      <w:tr w:rsidR="007B256B" w:rsidRPr="00EE6D10" w14:paraId="41F0B580" w14:textId="77777777" w:rsidTr="009A2A39">
        <w:trPr>
          <w:cantSplit/>
          <w:trHeight w:val="65"/>
        </w:trPr>
        <w:tc>
          <w:tcPr>
            <w:tcW w:w="1298" w:type="dxa"/>
          </w:tcPr>
          <w:p w14:paraId="23020F63" w14:textId="6F8C3EAA" w:rsidR="007B256B" w:rsidRDefault="007B256B" w:rsidP="002C11CF">
            <w:pPr>
              <w:spacing w:before="240" w:after="240" w:line="240" w:lineRule="auto"/>
              <w:rPr>
                <w:lang w:val="en-US"/>
              </w:rPr>
            </w:pPr>
            <w:r>
              <w:rPr>
                <w:lang w:val="en-US"/>
              </w:rPr>
              <w:t>[20]</w:t>
            </w:r>
          </w:p>
        </w:tc>
        <w:tc>
          <w:tcPr>
            <w:tcW w:w="8223" w:type="dxa"/>
          </w:tcPr>
          <w:p w14:paraId="0F353B62" w14:textId="77777777" w:rsidR="007B256B" w:rsidRDefault="007B256B" w:rsidP="000E62B6">
            <w:pPr>
              <w:spacing w:after="0" w:line="240" w:lineRule="auto"/>
              <w:rPr>
                <w:i/>
                <w:iCs/>
                <w:lang w:val="en-US"/>
              </w:rPr>
            </w:pPr>
          </w:p>
          <w:p w14:paraId="21151C70" w14:textId="2D2A6D0C" w:rsidR="007B256B" w:rsidRPr="007B256B" w:rsidRDefault="007B256B" w:rsidP="007B256B">
            <w:pPr>
              <w:rPr>
                <w:lang w:val="en-US"/>
              </w:rPr>
            </w:pPr>
            <w:r w:rsidRPr="0066589D">
              <w:rPr>
                <w:lang w:val="en-US"/>
              </w:rPr>
              <w:t xml:space="preserve">Redfield S.A., Seto M.L. (2017) Verification Challenges for Autonomous Systems. In: Lawless W., Mittu R., Sofge D., Russell S. (eds) Autonomy and Artificial Intelligence: A Threat or Savior? </w:t>
            </w:r>
            <w:r w:rsidRPr="00985B73">
              <w:rPr>
                <w:lang w:val="en-US"/>
              </w:rPr>
              <w:t xml:space="preserve">Springer, Cham. </w:t>
            </w:r>
            <w:hyperlink r:id="rId52" w:history="1">
              <w:r w:rsidRPr="00985B73">
                <w:rPr>
                  <w:rStyle w:val="Hyperlink"/>
                  <w:lang w:val="en-US"/>
                </w:rPr>
                <w:t>https://doi.org/10.1007/978-3-319-59719-5_5</w:t>
              </w:r>
            </w:hyperlink>
            <w:r>
              <w:rPr>
                <w:lang w:val="en-US"/>
              </w:rPr>
              <w:t>.</w:t>
            </w:r>
          </w:p>
        </w:tc>
      </w:tr>
      <w:tr w:rsidR="007B256B" w:rsidRPr="008D1485" w14:paraId="729E0A73" w14:textId="77777777" w:rsidTr="009A2A39">
        <w:trPr>
          <w:cantSplit/>
          <w:trHeight w:val="65"/>
        </w:trPr>
        <w:tc>
          <w:tcPr>
            <w:tcW w:w="1298" w:type="dxa"/>
          </w:tcPr>
          <w:p w14:paraId="7189E90D" w14:textId="66FFBF4E" w:rsidR="007B256B" w:rsidRDefault="007B256B" w:rsidP="002C11CF">
            <w:pPr>
              <w:spacing w:before="240" w:after="240" w:line="240" w:lineRule="auto"/>
              <w:rPr>
                <w:lang w:val="en-US"/>
              </w:rPr>
            </w:pPr>
            <w:r>
              <w:rPr>
                <w:lang w:val="en-US"/>
              </w:rPr>
              <w:t>[21]</w:t>
            </w:r>
          </w:p>
        </w:tc>
        <w:tc>
          <w:tcPr>
            <w:tcW w:w="8223" w:type="dxa"/>
          </w:tcPr>
          <w:p w14:paraId="4CECA819" w14:textId="77777777" w:rsidR="007B256B" w:rsidRDefault="007B256B" w:rsidP="000E62B6">
            <w:pPr>
              <w:spacing w:after="0" w:line="240" w:lineRule="auto"/>
              <w:rPr>
                <w:i/>
                <w:iCs/>
                <w:lang w:val="en-US"/>
              </w:rPr>
            </w:pPr>
          </w:p>
          <w:p w14:paraId="52BE8917" w14:textId="18D39C7F" w:rsidR="007B256B" w:rsidRPr="007B256B" w:rsidRDefault="007B256B" w:rsidP="000E62B6">
            <w:pPr>
              <w:spacing w:after="0" w:line="240" w:lineRule="auto"/>
              <w:rPr>
                <w:lang w:val="en-US"/>
              </w:rPr>
            </w:pPr>
            <w:r>
              <w:rPr>
                <w:lang w:val="en-US"/>
              </w:rPr>
              <w:t>Divith Bajaj, “Development of Flexible Software Architecture for Cognitive Testing of Autonomous Systems”, Institute of Industrial Automation and Software Engineering, University of Stuttgart, 2021.</w:t>
            </w:r>
          </w:p>
        </w:tc>
      </w:tr>
      <w:tr w:rsidR="007B256B" w:rsidRPr="008D1485" w14:paraId="52516FD4" w14:textId="77777777" w:rsidTr="009A2A39">
        <w:trPr>
          <w:cantSplit/>
          <w:trHeight w:val="65"/>
        </w:trPr>
        <w:tc>
          <w:tcPr>
            <w:tcW w:w="1298" w:type="dxa"/>
          </w:tcPr>
          <w:p w14:paraId="0978D261" w14:textId="55BF9D23" w:rsidR="007B256B" w:rsidRDefault="007B256B" w:rsidP="002C11CF">
            <w:pPr>
              <w:spacing w:before="240" w:after="240" w:line="240" w:lineRule="auto"/>
              <w:rPr>
                <w:lang w:val="en-US"/>
              </w:rPr>
            </w:pPr>
            <w:r>
              <w:rPr>
                <w:lang w:val="en-US"/>
              </w:rPr>
              <w:lastRenderedPageBreak/>
              <w:t>[22]</w:t>
            </w:r>
          </w:p>
        </w:tc>
        <w:tc>
          <w:tcPr>
            <w:tcW w:w="8223" w:type="dxa"/>
          </w:tcPr>
          <w:p w14:paraId="0C63E47D" w14:textId="77777777" w:rsidR="007B256B" w:rsidRDefault="007B256B" w:rsidP="000E62B6">
            <w:pPr>
              <w:spacing w:after="0" w:line="240" w:lineRule="auto"/>
              <w:rPr>
                <w:i/>
                <w:iCs/>
                <w:lang w:val="en-US"/>
              </w:rPr>
            </w:pPr>
          </w:p>
          <w:p w14:paraId="7B2B971F" w14:textId="121DF1E8" w:rsidR="007B256B" w:rsidRPr="007B256B" w:rsidRDefault="007B256B" w:rsidP="007B256B">
            <w:pPr>
              <w:rPr>
                <w:lang w:val="en-US"/>
              </w:rPr>
            </w:pPr>
            <w:r w:rsidRPr="00C753BA">
              <w:rPr>
                <w:lang w:val="en-US"/>
              </w:rPr>
              <w:t>B. N. Biswal, P. Nanda and D. P. Mohapatra, "A Novel Approach for Scenario-Based Test Case Generation," 2008 International Conference on Information Technology, 2008, pp. 244-247, doi: 10.1109/ICIT.2008.43.</w:t>
            </w:r>
          </w:p>
        </w:tc>
      </w:tr>
      <w:tr w:rsidR="007B256B" w:rsidRPr="00EE6D10" w14:paraId="70981730" w14:textId="77777777" w:rsidTr="009A2A39">
        <w:trPr>
          <w:cantSplit/>
          <w:trHeight w:val="65"/>
        </w:trPr>
        <w:tc>
          <w:tcPr>
            <w:tcW w:w="1298" w:type="dxa"/>
          </w:tcPr>
          <w:p w14:paraId="17621A6C" w14:textId="040C0006" w:rsidR="007B256B" w:rsidRDefault="007B256B" w:rsidP="002C11CF">
            <w:pPr>
              <w:spacing w:before="240" w:after="240" w:line="240" w:lineRule="auto"/>
              <w:rPr>
                <w:lang w:val="en-US"/>
              </w:rPr>
            </w:pPr>
            <w:r>
              <w:rPr>
                <w:lang w:val="en-US"/>
              </w:rPr>
              <w:t>[23]</w:t>
            </w:r>
          </w:p>
        </w:tc>
        <w:tc>
          <w:tcPr>
            <w:tcW w:w="8223" w:type="dxa"/>
          </w:tcPr>
          <w:p w14:paraId="7D3B7392" w14:textId="77777777" w:rsidR="007B256B" w:rsidRDefault="007B256B" w:rsidP="000E62B6">
            <w:pPr>
              <w:spacing w:after="0" w:line="240" w:lineRule="auto"/>
              <w:rPr>
                <w:i/>
                <w:iCs/>
                <w:lang w:val="en-US"/>
              </w:rPr>
            </w:pPr>
          </w:p>
          <w:p w14:paraId="299C69EB" w14:textId="07A24C0E" w:rsidR="007B256B" w:rsidRPr="007B256B" w:rsidRDefault="007B256B" w:rsidP="007B256B">
            <w:pPr>
              <w:rPr>
                <w:lang w:val="en-US"/>
              </w:rPr>
            </w:pPr>
            <w:r w:rsidRPr="004274DB">
              <w:rPr>
                <w:lang w:val="en-US"/>
              </w:rPr>
              <w:t>L. H. Tahat, B. Vaysburg, B. Korel and A. J. Bader, "Requirement-based automated black-box test generation," 25th Annual International Computer Software and Applications Conference. COMPSAC 2001, 2001, pp. 489-495, doi: 10.1109/CMPSAC.2001.960658.</w:t>
            </w:r>
          </w:p>
        </w:tc>
      </w:tr>
      <w:tr w:rsidR="007B256B" w:rsidRPr="008D1485" w14:paraId="4FE5436C" w14:textId="77777777" w:rsidTr="009A2A39">
        <w:trPr>
          <w:cantSplit/>
          <w:trHeight w:val="65"/>
        </w:trPr>
        <w:tc>
          <w:tcPr>
            <w:tcW w:w="1298" w:type="dxa"/>
          </w:tcPr>
          <w:p w14:paraId="23F53BE7" w14:textId="35CD7B41" w:rsidR="007B256B" w:rsidRDefault="007B256B" w:rsidP="002C11CF">
            <w:pPr>
              <w:spacing w:before="240" w:after="240" w:line="240" w:lineRule="auto"/>
              <w:rPr>
                <w:lang w:val="en-US"/>
              </w:rPr>
            </w:pPr>
            <w:r>
              <w:rPr>
                <w:lang w:val="en-US"/>
              </w:rPr>
              <w:t>[24]</w:t>
            </w:r>
          </w:p>
        </w:tc>
        <w:tc>
          <w:tcPr>
            <w:tcW w:w="8223" w:type="dxa"/>
          </w:tcPr>
          <w:p w14:paraId="01779D9F" w14:textId="77777777" w:rsidR="007B256B" w:rsidRDefault="007B256B" w:rsidP="000E62B6">
            <w:pPr>
              <w:spacing w:after="0" w:line="240" w:lineRule="auto"/>
              <w:rPr>
                <w:i/>
                <w:iCs/>
                <w:lang w:val="en-US"/>
              </w:rPr>
            </w:pPr>
          </w:p>
          <w:p w14:paraId="1207CA36" w14:textId="2F41DF5F" w:rsidR="007B256B" w:rsidRPr="007B256B" w:rsidRDefault="007B256B" w:rsidP="007B256B">
            <w:pPr>
              <w:rPr>
                <w:lang w:val="en-US"/>
              </w:rPr>
            </w:pPr>
            <w:r w:rsidRPr="005B7B81">
              <w:rPr>
                <w:lang w:val="en-US"/>
              </w:rPr>
              <w:t xml:space="preserve">M. Lafi, T. Alrawashed and A. M. Hammad, "Automated Test Cases Generation </w:t>
            </w:r>
            <w:proofErr w:type="gramStart"/>
            <w:r w:rsidRPr="005B7B81">
              <w:rPr>
                <w:lang w:val="en-US"/>
              </w:rPr>
              <w:t>From</w:t>
            </w:r>
            <w:proofErr w:type="gramEnd"/>
            <w:r w:rsidRPr="005B7B81">
              <w:rPr>
                <w:lang w:val="en-US"/>
              </w:rPr>
              <w:t xml:space="preserve"> Requirements Specification," 2021 International Conference on Information Technology (ICIT), 2021, pp. 852-857, doi: 10.1109/ICIT52682.2021.9491761.</w:t>
            </w:r>
          </w:p>
        </w:tc>
      </w:tr>
      <w:tr w:rsidR="007B256B" w:rsidRPr="008D1485" w14:paraId="498B521C" w14:textId="77777777" w:rsidTr="009A2A39">
        <w:trPr>
          <w:cantSplit/>
          <w:trHeight w:val="65"/>
        </w:trPr>
        <w:tc>
          <w:tcPr>
            <w:tcW w:w="1298" w:type="dxa"/>
          </w:tcPr>
          <w:p w14:paraId="645BA6A1" w14:textId="61161953" w:rsidR="007B256B" w:rsidRDefault="007B256B" w:rsidP="002C11CF">
            <w:pPr>
              <w:spacing w:before="240" w:after="240" w:line="240" w:lineRule="auto"/>
              <w:rPr>
                <w:lang w:val="en-US"/>
              </w:rPr>
            </w:pPr>
            <w:r>
              <w:rPr>
                <w:lang w:val="en-US"/>
              </w:rPr>
              <w:t>[25]</w:t>
            </w:r>
          </w:p>
        </w:tc>
        <w:tc>
          <w:tcPr>
            <w:tcW w:w="8223" w:type="dxa"/>
          </w:tcPr>
          <w:p w14:paraId="68686C87" w14:textId="77777777" w:rsidR="007B256B" w:rsidRDefault="007B256B" w:rsidP="000E62B6">
            <w:pPr>
              <w:spacing w:after="0" w:line="240" w:lineRule="auto"/>
              <w:rPr>
                <w:i/>
                <w:iCs/>
                <w:lang w:val="en-US"/>
              </w:rPr>
            </w:pPr>
          </w:p>
          <w:p w14:paraId="2B146C4B" w14:textId="6C15CFCB" w:rsidR="007B256B" w:rsidRPr="007B256B" w:rsidRDefault="007B256B" w:rsidP="007B256B">
            <w:pPr>
              <w:rPr>
                <w:lang w:val="en-US"/>
              </w:rPr>
            </w:pPr>
            <w:r w:rsidRPr="005F61AC">
              <w:rPr>
                <w:lang w:val="en-US"/>
              </w:rPr>
              <w:t>H. M. Sneed, "Testing against Natural Language Requirements," Seventh International Conference on Quality Software (QSIC 2007), 2007, pp. 380-387, doi: 10.1109/QSIC.2007.4385524.</w:t>
            </w:r>
          </w:p>
        </w:tc>
      </w:tr>
      <w:tr w:rsidR="007B256B" w:rsidRPr="008D1485" w14:paraId="6CABDF65" w14:textId="77777777" w:rsidTr="009A2A39">
        <w:trPr>
          <w:cantSplit/>
          <w:trHeight w:val="65"/>
        </w:trPr>
        <w:tc>
          <w:tcPr>
            <w:tcW w:w="1298" w:type="dxa"/>
          </w:tcPr>
          <w:p w14:paraId="7DA0DB7C" w14:textId="66B8D682" w:rsidR="007B256B" w:rsidRDefault="007B256B" w:rsidP="002C11CF">
            <w:pPr>
              <w:spacing w:before="240" w:after="240" w:line="240" w:lineRule="auto"/>
              <w:rPr>
                <w:lang w:val="en-US"/>
              </w:rPr>
            </w:pPr>
            <w:r>
              <w:rPr>
                <w:lang w:val="en-US"/>
              </w:rPr>
              <w:t>[26]</w:t>
            </w:r>
          </w:p>
        </w:tc>
        <w:tc>
          <w:tcPr>
            <w:tcW w:w="8223" w:type="dxa"/>
          </w:tcPr>
          <w:p w14:paraId="0D52F945" w14:textId="77777777" w:rsidR="007B256B" w:rsidRDefault="007B256B" w:rsidP="000E62B6">
            <w:pPr>
              <w:spacing w:after="0" w:line="240" w:lineRule="auto"/>
              <w:rPr>
                <w:i/>
                <w:iCs/>
                <w:lang w:val="en-US"/>
              </w:rPr>
            </w:pPr>
          </w:p>
          <w:p w14:paraId="1F111052" w14:textId="13C89FE4" w:rsidR="007B256B" w:rsidRPr="007B256B" w:rsidRDefault="007B256B" w:rsidP="007B256B">
            <w:pPr>
              <w:rPr>
                <w:lang w:val="en-US"/>
              </w:rPr>
            </w:pPr>
            <w:r w:rsidRPr="0034071C">
              <w:rPr>
                <w:lang w:val="en-US"/>
              </w:rPr>
              <w:t>Chunhui Wang, Fabrizio Pastore, Arda Goknil, Lionel Briand, and Zohaib Iqbal. 2015. Automatic generation of system test cases from use case specifications. In</w:t>
            </w:r>
            <w:r>
              <w:rPr>
                <w:lang w:val="en-US"/>
              </w:rPr>
              <w:t xml:space="preserve"> </w:t>
            </w:r>
            <w:r w:rsidRPr="0034071C">
              <w:rPr>
                <w:lang w:val="en-US"/>
              </w:rPr>
              <w:t xml:space="preserve">Proceedings of the 2015 International Symposium on Software Testing and Analysis (ISSTA 2015). Association for Computing Machinery, New York, NY, USA, 385–396. DOI: </w:t>
            </w:r>
            <w:hyperlink r:id="rId53" w:history="1">
              <w:r w:rsidRPr="007350C5">
                <w:rPr>
                  <w:rStyle w:val="Hyperlink"/>
                  <w:lang w:val="en-US"/>
                </w:rPr>
                <w:t>https://doi.org/10.1145/2771783.2771812</w:t>
              </w:r>
            </w:hyperlink>
          </w:p>
        </w:tc>
      </w:tr>
      <w:tr w:rsidR="007B256B" w:rsidRPr="008D1485" w14:paraId="4EACA62E" w14:textId="77777777" w:rsidTr="009A2A39">
        <w:trPr>
          <w:cantSplit/>
          <w:trHeight w:val="65"/>
        </w:trPr>
        <w:tc>
          <w:tcPr>
            <w:tcW w:w="1298" w:type="dxa"/>
          </w:tcPr>
          <w:p w14:paraId="408E6AE1" w14:textId="67CE4AE8" w:rsidR="007B256B" w:rsidRDefault="007B256B" w:rsidP="002C11CF">
            <w:pPr>
              <w:spacing w:before="240" w:after="240" w:line="240" w:lineRule="auto"/>
              <w:rPr>
                <w:lang w:val="en-US"/>
              </w:rPr>
            </w:pPr>
            <w:r>
              <w:rPr>
                <w:lang w:val="en-US"/>
              </w:rPr>
              <w:t>[27]</w:t>
            </w:r>
          </w:p>
        </w:tc>
        <w:tc>
          <w:tcPr>
            <w:tcW w:w="8223" w:type="dxa"/>
          </w:tcPr>
          <w:p w14:paraId="13153849" w14:textId="77777777" w:rsidR="007B256B" w:rsidRDefault="007B256B" w:rsidP="000E62B6">
            <w:pPr>
              <w:spacing w:after="0" w:line="240" w:lineRule="auto"/>
              <w:rPr>
                <w:i/>
                <w:iCs/>
                <w:lang w:val="en-US"/>
              </w:rPr>
            </w:pPr>
          </w:p>
          <w:p w14:paraId="32A713BA" w14:textId="03A67741" w:rsidR="007B256B" w:rsidRPr="007B256B" w:rsidRDefault="007B256B" w:rsidP="007B256B">
            <w:pPr>
              <w:rPr>
                <w:lang w:val="en-US"/>
              </w:rPr>
            </w:pPr>
            <w:r w:rsidRPr="00D42F27">
              <w:rPr>
                <w:lang w:val="en-US"/>
              </w:rPr>
              <w:t xml:space="preserve">E. Sarmiento, J. C. Sampaio do Prado Leite and E. Almentero, "C&amp;L: Generating </w:t>
            </w:r>
            <w:proofErr w:type="gramStart"/>
            <w:r w:rsidRPr="00D42F27">
              <w:rPr>
                <w:lang w:val="en-US"/>
              </w:rPr>
              <w:t>model based</w:t>
            </w:r>
            <w:proofErr w:type="gramEnd"/>
            <w:r w:rsidRPr="00D42F27">
              <w:rPr>
                <w:lang w:val="en-US"/>
              </w:rPr>
              <w:t xml:space="preserve"> test cases from natural language requirements descriptions," 2014 IEEE 1st International Workshop on Requirements Engineering and Testing (RET), 2014, pp. 32-38, doi: 10.1109/RET.2014.6908677.</w:t>
            </w:r>
          </w:p>
        </w:tc>
      </w:tr>
      <w:tr w:rsidR="007B256B" w:rsidRPr="008D1485" w14:paraId="15A30981" w14:textId="77777777" w:rsidTr="009A2A39">
        <w:trPr>
          <w:cantSplit/>
          <w:trHeight w:val="65"/>
        </w:trPr>
        <w:tc>
          <w:tcPr>
            <w:tcW w:w="1298" w:type="dxa"/>
          </w:tcPr>
          <w:p w14:paraId="553C4568" w14:textId="4FF53FFF" w:rsidR="007B256B" w:rsidRDefault="007B256B" w:rsidP="002C11CF">
            <w:pPr>
              <w:spacing w:before="240" w:after="240" w:line="240" w:lineRule="auto"/>
              <w:rPr>
                <w:lang w:val="en-US"/>
              </w:rPr>
            </w:pPr>
            <w:r>
              <w:rPr>
                <w:lang w:val="en-US"/>
              </w:rPr>
              <w:t>[28]</w:t>
            </w:r>
          </w:p>
        </w:tc>
        <w:tc>
          <w:tcPr>
            <w:tcW w:w="8223" w:type="dxa"/>
          </w:tcPr>
          <w:p w14:paraId="6790B2D6" w14:textId="77777777" w:rsidR="007B256B" w:rsidRDefault="007B256B" w:rsidP="000E62B6">
            <w:pPr>
              <w:spacing w:after="0" w:line="240" w:lineRule="auto"/>
              <w:rPr>
                <w:i/>
                <w:iCs/>
                <w:lang w:val="en-US"/>
              </w:rPr>
            </w:pPr>
          </w:p>
          <w:p w14:paraId="043F90CF" w14:textId="4527951A" w:rsidR="007B256B" w:rsidRPr="007B256B" w:rsidRDefault="007B256B" w:rsidP="007B256B">
            <w:pPr>
              <w:rPr>
                <w:lang w:val="en-US"/>
              </w:rPr>
            </w:pPr>
            <w:r w:rsidRPr="009A636F">
              <w:rPr>
                <w:lang w:val="en-US"/>
              </w:rPr>
              <w:t>R. Elghondakly, S. Moussa and N. Badr, "Waterfall and agile requirements-based model for automated test cases generation," 2015 IEEE Seventh International Conference on Intelligent Computing and Information Systems (ICICIS), 2015, pp. 607-612, doi: 10.1109/IntelCIS.2015.7397285.</w:t>
            </w:r>
          </w:p>
        </w:tc>
      </w:tr>
      <w:tr w:rsidR="007B256B" w:rsidRPr="008D1485" w14:paraId="799DD0C7" w14:textId="77777777" w:rsidTr="009A2A39">
        <w:trPr>
          <w:cantSplit/>
          <w:trHeight w:val="65"/>
        </w:trPr>
        <w:tc>
          <w:tcPr>
            <w:tcW w:w="1298" w:type="dxa"/>
          </w:tcPr>
          <w:p w14:paraId="07BCB520" w14:textId="2E34ED96" w:rsidR="007B256B" w:rsidRDefault="007B256B" w:rsidP="002C11CF">
            <w:pPr>
              <w:spacing w:before="240" w:after="240" w:line="240" w:lineRule="auto"/>
              <w:rPr>
                <w:lang w:val="en-US"/>
              </w:rPr>
            </w:pPr>
            <w:r>
              <w:rPr>
                <w:lang w:val="en-US"/>
              </w:rPr>
              <w:t>[29]</w:t>
            </w:r>
          </w:p>
        </w:tc>
        <w:tc>
          <w:tcPr>
            <w:tcW w:w="8223" w:type="dxa"/>
          </w:tcPr>
          <w:p w14:paraId="63782157" w14:textId="77777777" w:rsidR="007B256B" w:rsidRDefault="007B256B" w:rsidP="000E62B6">
            <w:pPr>
              <w:spacing w:after="0" w:line="240" w:lineRule="auto"/>
              <w:rPr>
                <w:i/>
                <w:iCs/>
                <w:lang w:val="en-US"/>
              </w:rPr>
            </w:pPr>
          </w:p>
          <w:p w14:paraId="6D7D43C5" w14:textId="3302F0F8" w:rsidR="007B256B" w:rsidRPr="007B256B" w:rsidRDefault="007B256B" w:rsidP="007B256B">
            <w:pPr>
              <w:rPr>
                <w:lang w:val="en-US"/>
              </w:rPr>
            </w:pPr>
            <w:r w:rsidRPr="00F01E62">
              <w:rPr>
                <w:lang w:val="en-US"/>
              </w:rPr>
              <w:t>Gustavo Carvalho, Diogo Falcão, Flávia Barros, Augusto Sampaio, Alexandre Mota, Leonardo Motta, and Mark Blackburn. 2013. Test case generation from natural language requirements based on SCR specifications. In</w:t>
            </w:r>
            <w:r>
              <w:rPr>
                <w:lang w:val="en-US"/>
              </w:rPr>
              <w:t xml:space="preserve"> </w:t>
            </w:r>
            <w:r w:rsidRPr="00F01E62">
              <w:rPr>
                <w:lang w:val="en-US"/>
              </w:rPr>
              <w:t xml:space="preserve">Proceedings of the 28th Annual ACM Symposium on Applied Computing </w:t>
            </w:r>
            <w:r w:rsidRPr="00F01E62">
              <w:rPr>
                <w:lang w:val="en-US"/>
              </w:rPr>
              <w:lastRenderedPageBreak/>
              <w:t xml:space="preserve">(SAC '13). Association for Computing Machinery, New York, NY, USA, 1217–1222. DOI: </w:t>
            </w:r>
            <w:hyperlink r:id="rId54" w:history="1">
              <w:r w:rsidR="001E3D19" w:rsidRPr="007350C5">
                <w:rPr>
                  <w:rStyle w:val="Hyperlink"/>
                  <w:lang w:val="en-US"/>
                </w:rPr>
                <w:t>https://doi.org/10.1145/2480362.2480591</w:t>
              </w:r>
            </w:hyperlink>
          </w:p>
        </w:tc>
      </w:tr>
      <w:tr w:rsidR="001E3D19" w:rsidRPr="008D1485" w14:paraId="3E9F9771" w14:textId="77777777" w:rsidTr="009A2A39">
        <w:trPr>
          <w:cantSplit/>
          <w:trHeight w:val="65"/>
        </w:trPr>
        <w:tc>
          <w:tcPr>
            <w:tcW w:w="1298" w:type="dxa"/>
          </w:tcPr>
          <w:p w14:paraId="701BBAFA" w14:textId="0B6093CF" w:rsidR="001E3D19" w:rsidRDefault="001E3D19" w:rsidP="002C11CF">
            <w:pPr>
              <w:spacing w:before="240" w:after="240" w:line="240" w:lineRule="auto"/>
              <w:rPr>
                <w:lang w:val="en-US"/>
              </w:rPr>
            </w:pPr>
            <w:r>
              <w:rPr>
                <w:lang w:val="en-US"/>
              </w:rPr>
              <w:t>[30]</w:t>
            </w:r>
          </w:p>
        </w:tc>
        <w:tc>
          <w:tcPr>
            <w:tcW w:w="8223" w:type="dxa"/>
          </w:tcPr>
          <w:p w14:paraId="62D7DD4E" w14:textId="77777777" w:rsidR="001E3D19" w:rsidRDefault="001E3D19" w:rsidP="000E62B6">
            <w:pPr>
              <w:spacing w:after="0" w:line="240" w:lineRule="auto"/>
              <w:rPr>
                <w:i/>
                <w:iCs/>
                <w:lang w:val="en-US"/>
              </w:rPr>
            </w:pPr>
          </w:p>
          <w:p w14:paraId="72E10C3E" w14:textId="3DEA2EBA" w:rsidR="001E3D19" w:rsidRPr="001E3D19" w:rsidRDefault="00EE1E9F" w:rsidP="000E62B6">
            <w:pPr>
              <w:spacing w:after="0" w:line="240" w:lineRule="auto"/>
              <w:rPr>
                <w:lang w:val="en-US"/>
              </w:rPr>
            </w:pPr>
            <w:hyperlink r:id="rId55" w:history="1">
              <w:r w:rsidR="007104F3" w:rsidRPr="007350C5">
                <w:rPr>
                  <w:rStyle w:val="Hyperlink"/>
                  <w:lang w:val="en-US"/>
                </w:rPr>
                <w:t>https://www.perforce.com/blog/alm/what-traceability</w:t>
              </w:r>
            </w:hyperlink>
          </w:p>
        </w:tc>
      </w:tr>
      <w:tr w:rsidR="007104F3" w:rsidRPr="008D1485" w14:paraId="552D4996" w14:textId="77777777" w:rsidTr="007104F3">
        <w:trPr>
          <w:cantSplit/>
          <w:trHeight w:val="399"/>
        </w:trPr>
        <w:tc>
          <w:tcPr>
            <w:tcW w:w="1298" w:type="dxa"/>
          </w:tcPr>
          <w:p w14:paraId="376455C9" w14:textId="2155FEC8" w:rsidR="007104F3" w:rsidRDefault="007104F3" w:rsidP="002C11CF">
            <w:pPr>
              <w:spacing w:before="240" w:after="240" w:line="240" w:lineRule="auto"/>
              <w:rPr>
                <w:lang w:val="en-US"/>
              </w:rPr>
            </w:pPr>
            <w:r>
              <w:rPr>
                <w:lang w:val="en-US"/>
              </w:rPr>
              <w:t>[31]</w:t>
            </w:r>
          </w:p>
        </w:tc>
        <w:tc>
          <w:tcPr>
            <w:tcW w:w="8223" w:type="dxa"/>
          </w:tcPr>
          <w:p w14:paraId="7C6C59C4" w14:textId="77777777" w:rsidR="007104F3" w:rsidRPr="007104F3" w:rsidRDefault="007104F3" w:rsidP="000E62B6">
            <w:pPr>
              <w:spacing w:after="0" w:line="240" w:lineRule="auto"/>
              <w:rPr>
                <w:lang w:val="en-US"/>
              </w:rPr>
            </w:pPr>
          </w:p>
          <w:p w14:paraId="1F3BD37E" w14:textId="6C05B2DD" w:rsidR="007104F3" w:rsidRDefault="00EE1E9F" w:rsidP="000E62B6">
            <w:pPr>
              <w:spacing w:after="0" w:line="240" w:lineRule="auto"/>
              <w:rPr>
                <w:i/>
                <w:iCs/>
                <w:lang w:val="en-US"/>
              </w:rPr>
            </w:pPr>
            <w:hyperlink r:id="rId56" w:history="1">
              <w:r w:rsidR="0073283D" w:rsidRPr="007350C5">
                <w:rPr>
                  <w:rStyle w:val="Hyperlink"/>
                  <w:lang w:val="en-US"/>
                </w:rPr>
                <w:t>https://www.autonomousvehicleinternational.com/features/the-road-to-everywhere-are-hd-maps-for-autonomous-driving-sustainable.html</w:t>
              </w:r>
            </w:hyperlink>
          </w:p>
        </w:tc>
      </w:tr>
      <w:tr w:rsidR="0073283D" w:rsidRPr="008D1485" w14:paraId="7959145A" w14:textId="77777777" w:rsidTr="007104F3">
        <w:trPr>
          <w:cantSplit/>
          <w:trHeight w:val="399"/>
        </w:trPr>
        <w:tc>
          <w:tcPr>
            <w:tcW w:w="1298" w:type="dxa"/>
          </w:tcPr>
          <w:p w14:paraId="60F9AB9F" w14:textId="1AE15AB9" w:rsidR="0073283D" w:rsidRDefault="0073283D" w:rsidP="002C11CF">
            <w:pPr>
              <w:spacing w:before="240" w:after="240" w:line="240" w:lineRule="auto"/>
              <w:rPr>
                <w:lang w:val="en-US"/>
              </w:rPr>
            </w:pPr>
            <w:r>
              <w:rPr>
                <w:lang w:val="en-US"/>
              </w:rPr>
              <w:t>[32]</w:t>
            </w:r>
          </w:p>
        </w:tc>
        <w:tc>
          <w:tcPr>
            <w:tcW w:w="8223" w:type="dxa"/>
          </w:tcPr>
          <w:p w14:paraId="1AE0BE7F" w14:textId="77777777" w:rsidR="0073283D" w:rsidRDefault="0073283D" w:rsidP="000E62B6">
            <w:pPr>
              <w:spacing w:after="0" w:line="240" w:lineRule="auto"/>
              <w:rPr>
                <w:lang w:val="en-US"/>
              </w:rPr>
            </w:pPr>
          </w:p>
          <w:p w14:paraId="6539E6D3" w14:textId="10A9EBB4" w:rsidR="0073283D" w:rsidRPr="0073283D" w:rsidRDefault="0073283D" w:rsidP="000E62B6">
            <w:pPr>
              <w:spacing w:after="0" w:line="240" w:lineRule="auto"/>
              <w:rPr>
                <w:lang w:val="en-DE"/>
              </w:rPr>
            </w:pPr>
            <w:r w:rsidRPr="0073283D">
              <w:rPr>
                <w:lang w:val="en-DE"/>
              </w:rPr>
              <w:t>https://www.inflectra.com/ideas/topic/Requirements-Traceability.aspx</w:t>
            </w:r>
          </w:p>
        </w:tc>
      </w:tr>
    </w:tbl>
    <w:p w14:paraId="17583B28" w14:textId="77777777" w:rsidR="00B3511C" w:rsidRPr="00631BBF" w:rsidRDefault="00B3511C">
      <w:pPr>
        <w:spacing w:after="0"/>
        <w:jc w:val="left"/>
        <w:rPr>
          <w:b/>
          <w:sz w:val="32"/>
          <w:szCs w:val="32"/>
          <w:lang w:val="en-US"/>
        </w:rPr>
      </w:pPr>
      <w:r w:rsidRPr="00631BBF">
        <w:rPr>
          <w:b/>
          <w:sz w:val="32"/>
          <w:szCs w:val="32"/>
          <w:lang w:val="en-US"/>
        </w:rPr>
        <w:br w:type="page"/>
      </w:r>
    </w:p>
    <w:p w14:paraId="2FF21893" w14:textId="684FE8C9" w:rsidR="0019024F" w:rsidRPr="00B03B77" w:rsidRDefault="00A15EA0" w:rsidP="00B03B77">
      <w:pPr>
        <w:pStyle w:val="Heading1"/>
        <w:numPr>
          <w:ilvl w:val="0"/>
          <w:numId w:val="0"/>
        </w:numPr>
      </w:pPr>
      <w:bookmarkStart w:id="59" w:name="_Toc93510967"/>
      <w:r w:rsidRPr="00631BBF">
        <w:lastRenderedPageBreak/>
        <w:t>Declaration of Compliance</w:t>
      </w:r>
      <w:bookmarkEnd w:id="59"/>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 xml:space="preserve">respected in its preparation the relevant provisions, </w:t>
      </w:r>
      <w:proofErr w:type="gramStart"/>
      <w:r w:rsidRPr="00631BBF">
        <w:rPr>
          <w:lang w:val="en-US"/>
        </w:rPr>
        <w:t>in particular those</w:t>
      </w:r>
      <w:proofErr w:type="gramEnd"/>
      <w:r w:rsidRPr="00631BBF">
        <w:rPr>
          <w:lang w:val="en-US"/>
        </w:rPr>
        <w:t xml:space="preserv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w:t>
      </w:r>
      <w:proofErr w:type="gramStart"/>
      <w:r w:rsidR="0019024F" w:rsidRPr="00631BBF">
        <w:rPr>
          <w:lang w:val="en-US"/>
        </w:rPr>
        <w:t>e.g.</w:t>
      </w:r>
      <w:proofErr w:type="gramEnd"/>
      <w:r w:rsidR="0019024F" w:rsidRPr="00631BBF">
        <w:rPr>
          <w:lang w:val="en-US"/>
        </w:rPr>
        <w:t xml:space="preserve">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486C0E38" w:rsidR="00CC04C5" w:rsidRPr="00631BBF" w:rsidRDefault="0019024F" w:rsidP="00CC04C5">
      <w:pPr>
        <w:rPr>
          <w:lang w:val="en-US"/>
        </w:rPr>
      </w:pPr>
      <w:r w:rsidRPr="00631BBF">
        <w:rPr>
          <w:lang w:val="en-US"/>
        </w:rPr>
        <w:t>Signature:</w:t>
      </w:r>
      <w:r w:rsidR="004343B2">
        <w:rPr>
          <w:lang w:val="en-US"/>
        </w:rPr>
        <w:t xml:space="preserve"> Sarthak S Bapat.</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4FC99E4B"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w:t>
      </w:r>
      <w:r w:rsidR="000346E5">
        <w:rPr>
          <w:lang w:val="en-US"/>
        </w:rPr>
        <w:t>19</w:t>
      </w:r>
      <w:r w:rsidRPr="00631BBF">
        <w:rPr>
          <w:lang w:val="en-US"/>
        </w:rPr>
        <w:t>.</w:t>
      </w:r>
      <w:r w:rsidR="000346E5">
        <w:rPr>
          <w:lang w:val="en-US"/>
        </w:rPr>
        <w:t>01</w:t>
      </w:r>
      <w:r w:rsidRPr="00631BBF">
        <w:rPr>
          <w:lang w:val="en-US"/>
        </w:rPr>
        <w:t>.</w:t>
      </w:r>
      <w:r w:rsidR="000346E5">
        <w:rPr>
          <w:lang w:val="en-US"/>
        </w:rPr>
        <w:t>2022</w:t>
      </w:r>
    </w:p>
    <w:sectPr w:rsidR="004267F0" w:rsidRPr="00631BBF" w:rsidSect="006E0FDA">
      <w:headerReference w:type="even" r:id="rId57"/>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9A794" w14:textId="77777777" w:rsidR="00EE1E9F" w:rsidRDefault="00EE1E9F">
      <w:r>
        <w:separator/>
      </w:r>
    </w:p>
    <w:p w14:paraId="248EB288" w14:textId="77777777" w:rsidR="00EE1E9F" w:rsidRDefault="00EE1E9F"/>
  </w:endnote>
  <w:endnote w:type="continuationSeparator" w:id="0">
    <w:p w14:paraId="3E19CDAF" w14:textId="77777777" w:rsidR="00EE1E9F" w:rsidRDefault="00EE1E9F">
      <w:r>
        <w:continuationSeparator/>
      </w:r>
    </w:p>
    <w:p w14:paraId="7EF4806C" w14:textId="77777777" w:rsidR="00EE1E9F" w:rsidRDefault="00EE1E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54"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6CED7" w14:textId="77777777" w:rsidR="00EE1E9F" w:rsidRDefault="00EE1E9F">
      <w:r>
        <w:separator/>
      </w:r>
    </w:p>
    <w:p w14:paraId="6509F7D4" w14:textId="77777777" w:rsidR="00EE1E9F" w:rsidRDefault="00EE1E9F"/>
  </w:footnote>
  <w:footnote w:type="continuationSeparator" w:id="0">
    <w:p w14:paraId="14B9E493" w14:textId="77777777" w:rsidR="00EE1E9F" w:rsidRDefault="00EE1E9F">
      <w:r>
        <w:continuationSeparator/>
      </w:r>
    </w:p>
    <w:p w14:paraId="3A82A834" w14:textId="77777777" w:rsidR="00EE1E9F" w:rsidRDefault="00EE1E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53"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p w14:paraId="10FA50AA" w14:textId="77777777" w:rsidR="00A42826" w:rsidRDefault="00A428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464D08"/>
    <w:multiLevelType w:val="hybridMultilevel"/>
    <w:tmpl w:val="067AE8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29036E"/>
    <w:multiLevelType w:val="multilevel"/>
    <w:tmpl w:val="76EA7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08C353E"/>
    <w:multiLevelType w:val="hybridMultilevel"/>
    <w:tmpl w:val="4A96AB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9"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4"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6"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7"/>
  </w:num>
  <w:num w:numId="13">
    <w:abstractNumId w:val="18"/>
  </w:num>
  <w:num w:numId="14">
    <w:abstractNumId w:val="23"/>
  </w:num>
  <w:num w:numId="15">
    <w:abstractNumId w:val="25"/>
  </w:num>
  <w:num w:numId="16">
    <w:abstractNumId w:val="22"/>
  </w:num>
  <w:num w:numId="17">
    <w:abstractNumId w:val="24"/>
  </w:num>
  <w:num w:numId="18">
    <w:abstractNumId w:val="19"/>
  </w:num>
  <w:num w:numId="19">
    <w:abstractNumId w:val="26"/>
  </w:num>
  <w:num w:numId="20">
    <w:abstractNumId w:val="15"/>
  </w:num>
  <w:num w:numId="21">
    <w:abstractNumId w:val="20"/>
  </w:num>
  <w:num w:numId="22">
    <w:abstractNumId w:val="21"/>
  </w:num>
  <w:num w:numId="23">
    <w:abstractNumId w:val="14"/>
  </w:num>
  <w:num w:numId="24">
    <w:abstractNumId w:val="11"/>
  </w:num>
  <w:num w:numId="25">
    <w:abstractNumId w:val="12"/>
  </w:num>
  <w:num w:numId="26">
    <w:abstractNumId w:val="16"/>
  </w:num>
  <w:num w:numId="27">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4A"/>
    <w:rsid w:val="00000FE6"/>
    <w:rsid w:val="000010F1"/>
    <w:rsid w:val="000027B6"/>
    <w:rsid w:val="00003662"/>
    <w:rsid w:val="000043AE"/>
    <w:rsid w:val="000045AC"/>
    <w:rsid w:val="00005E4E"/>
    <w:rsid w:val="00006CA8"/>
    <w:rsid w:val="00010374"/>
    <w:rsid w:val="00010A7C"/>
    <w:rsid w:val="0001192B"/>
    <w:rsid w:val="00011AD3"/>
    <w:rsid w:val="00011B8C"/>
    <w:rsid w:val="00011D62"/>
    <w:rsid w:val="00012EC0"/>
    <w:rsid w:val="00013682"/>
    <w:rsid w:val="000144F5"/>
    <w:rsid w:val="00015ED9"/>
    <w:rsid w:val="00016467"/>
    <w:rsid w:val="00016EDC"/>
    <w:rsid w:val="00017D87"/>
    <w:rsid w:val="000215B0"/>
    <w:rsid w:val="000217A7"/>
    <w:rsid w:val="00021F07"/>
    <w:rsid w:val="00022102"/>
    <w:rsid w:val="00022381"/>
    <w:rsid w:val="000226CE"/>
    <w:rsid w:val="000229DD"/>
    <w:rsid w:val="00023D0B"/>
    <w:rsid w:val="00024EE1"/>
    <w:rsid w:val="00025EA3"/>
    <w:rsid w:val="00027CF4"/>
    <w:rsid w:val="00030FCF"/>
    <w:rsid w:val="000312C5"/>
    <w:rsid w:val="0003267C"/>
    <w:rsid w:val="00032C99"/>
    <w:rsid w:val="00032E41"/>
    <w:rsid w:val="000333C5"/>
    <w:rsid w:val="00033784"/>
    <w:rsid w:val="0003449F"/>
    <w:rsid w:val="000346E5"/>
    <w:rsid w:val="00036EA6"/>
    <w:rsid w:val="00037D9E"/>
    <w:rsid w:val="00040867"/>
    <w:rsid w:val="000409B4"/>
    <w:rsid w:val="00043586"/>
    <w:rsid w:val="00046151"/>
    <w:rsid w:val="00047374"/>
    <w:rsid w:val="00052AB9"/>
    <w:rsid w:val="00052D17"/>
    <w:rsid w:val="00052D81"/>
    <w:rsid w:val="00052D88"/>
    <w:rsid w:val="00053285"/>
    <w:rsid w:val="0005390E"/>
    <w:rsid w:val="0005614F"/>
    <w:rsid w:val="00057874"/>
    <w:rsid w:val="0006086B"/>
    <w:rsid w:val="00060E8B"/>
    <w:rsid w:val="000613F1"/>
    <w:rsid w:val="00061F30"/>
    <w:rsid w:val="000628C5"/>
    <w:rsid w:val="000629BF"/>
    <w:rsid w:val="00062B7C"/>
    <w:rsid w:val="00064344"/>
    <w:rsid w:val="00066245"/>
    <w:rsid w:val="000672E8"/>
    <w:rsid w:val="00070147"/>
    <w:rsid w:val="000712CF"/>
    <w:rsid w:val="00072ABB"/>
    <w:rsid w:val="000733B1"/>
    <w:rsid w:val="0007350C"/>
    <w:rsid w:val="00073D2B"/>
    <w:rsid w:val="0007525F"/>
    <w:rsid w:val="000759EE"/>
    <w:rsid w:val="000803BE"/>
    <w:rsid w:val="00080A23"/>
    <w:rsid w:val="000818CE"/>
    <w:rsid w:val="00082419"/>
    <w:rsid w:val="00083E1D"/>
    <w:rsid w:val="000859EF"/>
    <w:rsid w:val="0008691F"/>
    <w:rsid w:val="000871EF"/>
    <w:rsid w:val="00087457"/>
    <w:rsid w:val="00087895"/>
    <w:rsid w:val="000907F0"/>
    <w:rsid w:val="00093D13"/>
    <w:rsid w:val="00094972"/>
    <w:rsid w:val="00094BE2"/>
    <w:rsid w:val="000953E4"/>
    <w:rsid w:val="0009652F"/>
    <w:rsid w:val="0009718A"/>
    <w:rsid w:val="0009773F"/>
    <w:rsid w:val="000A0E81"/>
    <w:rsid w:val="000A122F"/>
    <w:rsid w:val="000A1B3C"/>
    <w:rsid w:val="000A2B45"/>
    <w:rsid w:val="000A3055"/>
    <w:rsid w:val="000A4900"/>
    <w:rsid w:val="000A50BC"/>
    <w:rsid w:val="000A52F3"/>
    <w:rsid w:val="000A5696"/>
    <w:rsid w:val="000A5F92"/>
    <w:rsid w:val="000A6137"/>
    <w:rsid w:val="000B0A55"/>
    <w:rsid w:val="000B0E85"/>
    <w:rsid w:val="000B2B31"/>
    <w:rsid w:val="000B2E88"/>
    <w:rsid w:val="000B3707"/>
    <w:rsid w:val="000B45C6"/>
    <w:rsid w:val="000B4C0B"/>
    <w:rsid w:val="000B5732"/>
    <w:rsid w:val="000B6B81"/>
    <w:rsid w:val="000B771B"/>
    <w:rsid w:val="000C0E98"/>
    <w:rsid w:val="000C0FF5"/>
    <w:rsid w:val="000C3A73"/>
    <w:rsid w:val="000C499F"/>
    <w:rsid w:val="000C711B"/>
    <w:rsid w:val="000C7B6B"/>
    <w:rsid w:val="000D10D4"/>
    <w:rsid w:val="000D1E7A"/>
    <w:rsid w:val="000D270D"/>
    <w:rsid w:val="000D2C72"/>
    <w:rsid w:val="000D37DA"/>
    <w:rsid w:val="000D3A68"/>
    <w:rsid w:val="000D428A"/>
    <w:rsid w:val="000D52D9"/>
    <w:rsid w:val="000D5FC4"/>
    <w:rsid w:val="000D7805"/>
    <w:rsid w:val="000E0515"/>
    <w:rsid w:val="000E1079"/>
    <w:rsid w:val="000E2CB7"/>
    <w:rsid w:val="000E35FB"/>
    <w:rsid w:val="000E37AD"/>
    <w:rsid w:val="000E4163"/>
    <w:rsid w:val="000E4756"/>
    <w:rsid w:val="000E5EA8"/>
    <w:rsid w:val="000E62B6"/>
    <w:rsid w:val="000E657B"/>
    <w:rsid w:val="000E6DBF"/>
    <w:rsid w:val="000F16A1"/>
    <w:rsid w:val="000F2A08"/>
    <w:rsid w:val="000F3C70"/>
    <w:rsid w:val="000F4AE7"/>
    <w:rsid w:val="000F60DC"/>
    <w:rsid w:val="000F6390"/>
    <w:rsid w:val="000F67EB"/>
    <w:rsid w:val="00102698"/>
    <w:rsid w:val="0010274B"/>
    <w:rsid w:val="00102DBA"/>
    <w:rsid w:val="001034C5"/>
    <w:rsid w:val="001039C4"/>
    <w:rsid w:val="00104039"/>
    <w:rsid w:val="0010533A"/>
    <w:rsid w:val="001057B2"/>
    <w:rsid w:val="00110725"/>
    <w:rsid w:val="00110948"/>
    <w:rsid w:val="00110A58"/>
    <w:rsid w:val="00110E33"/>
    <w:rsid w:val="00111C40"/>
    <w:rsid w:val="001133E0"/>
    <w:rsid w:val="0011376E"/>
    <w:rsid w:val="00114BAA"/>
    <w:rsid w:val="001178FD"/>
    <w:rsid w:val="00123711"/>
    <w:rsid w:val="00124C72"/>
    <w:rsid w:val="00125772"/>
    <w:rsid w:val="00126123"/>
    <w:rsid w:val="00126214"/>
    <w:rsid w:val="00127FFD"/>
    <w:rsid w:val="001308F7"/>
    <w:rsid w:val="00130E8C"/>
    <w:rsid w:val="001312D8"/>
    <w:rsid w:val="001316EB"/>
    <w:rsid w:val="00132BEF"/>
    <w:rsid w:val="00133FEC"/>
    <w:rsid w:val="00136A82"/>
    <w:rsid w:val="00140437"/>
    <w:rsid w:val="0014057F"/>
    <w:rsid w:val="00141949"/>
    <w:rsid w:val="00141E3C"/>
    <w:rsid w:val="0014219C"/>
    <w:rsid w:val="00143268"/>
    <w:rsid w:val="0014353B"/>
    <w:rsid w:val="0014471D"/>
    <w:rsid w:val="001451C5"/>
    <w:rsid w:val="00150365"/>
    <w:rsid w:val="00151C0A"/>
    <w:rsid w:val="00152123"/>
    <w:rsid w:val="0015235D"/>
    <w:rsid w:val="00152751"/>
    <w:rsid w:val="00152F61"/>
    <w:rsid w:val="0015394B"/>
    <w:rsid w:val="00154CA1"/>
    <w:rsid w:val="0016128A"/>
    <w:rsid w:val="00161895"/>
    <w:rsid w:val="00161D6E"/>
    <w:rsid w:val="00162DE8"/>
    <w:rsid w:val="00163142"/>
    <w:rsid w:val="0016374B"/>
    <w:rsid w:val="00163849"/>
    <w:rsid w:val="00163BB2"/>
    <w:rsid w:val="0016536B"/>
    <w:rsid w:val="00171E28"/>
    <w:rsid w:val="00173A62"/>
    <w:rsid w:val="00174619"/>
    <w:rsid w:val="001749C7"/>
    <w:rsid w:val="001770EF"/>
    <w:rsid w:val="0017753B"/>
    <w:rsid w:val="00177C22"/>
    <w:rsid w:val="00181FA2"/>
    <w:rsid w:val="001826E2"/>
    <w:rsid w:val="001834E3"/>
    <w:rsid w:val="001841C2"/>
    <w:rsid w:val="0018425E"/>
    <w:rsid w:val="00184FED"/>
    <w:rsid w:val="00185A42"/>
    <w:rsid w:val="00185C0A"/>
    <w:rsid w:val="001901BF"/>
    <w:rsid w:val="0019024F"/>
    <w:rsid w:val="00191625"/>
    <w:rsid w:val="00191D24"/>
    <w:rsid w:val="00192574"/>
    <w:rsid w:val="001927F5"/>
    <w:rsid w:val="00193A12"/>
    <w:rsid w:val="00193E43"/>
    <w:rsid w:val="001942B4"/>
    <w:rsid w:val="001947D9"/>
    <w:rsid w:val="00194AB0"/>
    <w:rsid w:val="00196707"/>
    <w:rsid w:val="00196ACE"/>
    <w:rsid w:val="00197048"/>
    <w:rsid w:val="00197B3E"/>
    <w:rsid w:val="001A05D0"/>
    <w:rsid w:val="001A118F"/>
    <w:rsid w:val="001A19C7"/>
    <w:rsid w:val="001A5095"/>
    <w:rsid w:val="001A58AB"/>
    <w:rsid w:val="001A6444"/>
    <w:rsid w:val="001A6818"/>
    <w:rsid w:val="001A6DF7"/>
    <w:rsid w:val="001B1EAD"/>
    <w:rsid w:val="001B34AD"/>
    <w:rsid w:val="001B372D"/>
    <w:rsid w:val="001B3C78"/>
    <w:rsid w:val="001B3D64"/>
    <w:rsid w:val="001B63F7"/>
    <w:rsid w:val="001C00E1"/>
    <w:rsid w:val="001C072F"/>
    <w:rsid w:val="001C19FC"/>
    <w:rsid w:val="001C1FDE"/>
    <w:rsid w:val="001C361D"/>
    <w:rsid w:val="001C4037"/>
    <w:rsid w:val="001C4F3B"/>
    <w:rsid w:val="001C7764"/>
    <w:rsid w:val="001C7D49"/>
    <w:rsid w:val="001C7D90"/>
    <w:rsid w:val="001D003A"/>
    <w:rsid w:val="001D19A2"/>
    <w:rsid w:val="001D23F8"/>
    <w:rsid w:val="001D2B34"/>
    <w:rsid w:val="001D4E31"/>
    <w:rsid w:val="001D57BF"/>
    <w:rsid w:val="001D655D"/>
    <w:rsid w:val="001D7786"/>
    <w:rsid w:val="001D77FC"/>
    <w:rsid w:val="001D7892"/>
    <w:rsid w:val="001E12A4"/>
    <w:rsid w:val="001E236C"/>
    <w:rsid w:val="001E2731"/>
    <w:rsid w:val="001E3926"/>
    <w:rsid w:val="001E3D19"/>
    <w:rsid w:val="001E40D1"/>
    <w:rsid w:val="001E58D5"/>
    <w:rsid w:val="001E60A4"/>
    <w:rsid w:val="001E674C"/>
    <w:rsid w:val="001E69CD"/>
    <w:rsid w:val="001E7586"/>
    <w:rsid w:val="001E7B72"/>
    <w:rsid w:val="001F0EED"/>
    <w:rsid w:val="001F257F"/>
    <w:rsid w:val="001F2BFF"/>
    <w:rsid w:val="001F3649"/>
    <w:rsid w:val="001F3C27"/>
    <w:rsid w:val="001F41A6"/>
    <w:rsid w:val="001F42DC"/>
    <w:rsid w:val="001F43F0"/>
    <w:rsid w:val="001F502B"/>
    <w:rsid w:val="001F5CD4"/>
    <w:rsid w:val="001F628B"/>
    <w:rsid w:val="001F6694"/>
    <w:rsid w:val="001F7D68"/>
    <w:rsid w:val="002003E5"/>
    <w:rsid w:val="00200C9E"/>
    <w:rsid w:val="00202B40"/>
    <w:rsid w:val="0020390B"/>
    <w:rsid w:val="00203E95"/>
    <w:rsid w:val="00204AC4"/>
    <w:rsid w:val="002056CF"/>
    <w:rsid w:val="00205706"/>
    <w:rsid w:val="002065AF"/>
    <w:rsid w:val="00207082"/>
    <w:rsid w:val="002107E9"/>
    <w:rsid w:val="002126D4"/>
    <w:rsid w:val="0021299B"/>
    <w:rsid w:val="00212B45"/>
    <w:rsid w:val="002130C2"/>
    <w:rsid w:val="00213E5B"/>
    <w:rsid w:val="002141B9"/>
    <w:rsid w:val="00214776"/>
    <w:rsid w:val="00214861"/>
    <w:rsid w:val="00214C45"/>
    <w:rsid w:val="00214E10"/>
    <w:rsid w:val="00215C3F"/>
    <w:rsid w:val="002161EA"/>
    <w:rsid w:val="002163EA"/>
    <w:rsid w:val="002175BB"/>
    <w:rsid w:val="00217A1E"/>
    <w:rsid w:val="00222D76"/>
    <w:rsid w:val="00222F21"/>
    <w:rsid w:val="002235C6"/>
    <w:rsid w:val="002243F0"/>
    <w:rsid w:val="002248D0"/>
    <w:rsid w:val="00225025"/>
    <w:rsid w:val="002252DC"/>
    <w:rsid w:val="002269F1"/>
    <w:rsid w:val="002300C7"/>
    <w:rsid w:val="00231F0C"/>
    <w:rsid w:val="0023336A"/>
    <w:rsid w:val="00234C17"/>
    <w:rsid w:val="00234D0E"/>
    <w:rsid w:val="00235288"/>
    <w:rsid w:val="00235B8E"/>
    <w:rsid w:val="00240BE6"/>
    <w:rsid w:val="002424BF"/>
    <w:rsid w:val="00243926"/>
    <w:rsid w:val="00244A75"/>
    <w:rsid w:val="00244D2A"/>
    <w:rsid w:val="002457BD"/>
    <w:rsid w:val="002469E0"/>
    <w:rsid w:val="00250797"/>
    <w:rsid w:val="00250C6F"/>
    <w:rsid w:val="00251300"/>
    <w:rsid w:val="0025248F"/>
    <w:rsid w:val="002532C3"/>
    <w:rsid w:val="00254074"/>
    <w:rsid w:val="002557CA"/>
    <w:rsid w:val="00255DA4"/>
    <w:rsid w:val="00256028"/>
    <w:rsid w:val="0025603D"/>
    <w:rsid w:val="002563A6"/>
    <w:rsid w:val="0025693A"/>
    <w:rsid w:val="00260807"/>
    <w:rsid w:val="00262B79"/>
    <w:rsid w:val="002640E1"/>
    <w:rsid w:val="002662F6"/>
    <w:rsid w:val="00266C17"/>
    <w:rsid w:val="00271680"/>
    <w:rsid w:val="00272D74"/>
    <w:rsid w:val="00272DE2"/>
    <w:rsid w:val="00272FDE"/>
    <w:rsid w:val="00276C48"/>
    <w:rsid w:val="00281440"/>
    <w:rsid w:val="00282721"/>
    <w:rsid w:val="00283B61"/>
    <w:rsid w:val="00284468"/>
    <w:rsid w:val="00284E15"/>
    <w:rsid w:val="00285A2C"/>
    <w:rsid w:val="00285A70"/>
    <w:rsid w:val="00287446"/>
    <w:rsid w:val="0028794D"/>
    <w:rsid w:val="00290158"/>
    <w:rsid w:val="00290FC4"/>
    <w:rsid w:val="00291048"/>
    <w:rsid w:val="002921AF"/>
    <w:rsid w:val="0029230A"/>
    <w:rsid w:val="002926B2"/>
    <w:rsid w:val="00293E3D"/>
    <w:rsid w:val="00294AA1"/>
    <w:rsid w:val="002A19B8"/>
    <w:rsid w:val="002A2098"/>
    <w:rsid w:val="002A3D06"/>
    <w:rsid w:val="002A414F"/>
    <w:rsid w:val="002A5A27"/>
    <w:rsid w:val="002A65BA"/>
    <w:rsid w:val="002B0FEF"/>
    <w:rsid w:val="002B129E"/>
    <w:rsid w:val="002B1B48"/>
    <w:rsid w:val="002B27A9"/>
    <w:rsid w:val="002B3845"/>
    <w:rsid w:val="002B40AF"/>
    <w:rsid w:val="002B5501"/>
    <w:rsid w:val="002B5F7E"/>
    <w:rsid w:val="002B7054"/>
    <w:rsid w:val="002C11CF"/>
    <w:rsid w:val="002C1437"/>
    <w:rsid w:val="002C1840"/>
    <w:rsid w:val="002C1DF9"/>
    <w:rsid w:val="002C2A26"/>
    <w:rsid w:val="002C37F7"/>
    <w:rsid w:val="002C39F9"/>
    <w:rsid w:val="002C4466"/>
    <w:rsid w:val="002C45D5"/>
    <w:rsid w:val="002C4850"/>
    <w:rsid w:val="002C4A7F"/>
    <w:rsid w:val="002C54C3"/>
    <w:rsid w:val="002C6DA3"/>
    <w:rsid w:val="002D0A00"/>
    <w:rsid w:val="002D109D"/>
    <w:rsid w:val="002D1578"/>
    <w:rsid w:val="002D3123"/>
    <w:rsid w:val="002D4AD9"/>
    <w:rsid w:val="002D5116"/>
    <w:rsid w:val="002D553C"/>
    <w:rsid w:val="002D73DE"/>
    <w:rsid w:val="002D7D63"/>
    <w:rsid w:val="002E4AF2"/>
    <w:rsid w:val="002E4BF7"/>
    <w:rsid w:val="002E5472"/>
    <w:rsid w:val="002E5CF5"/>
    <w:rsid w:val="002E5D3C"/>
    <w:rsid w:val="002E6067"/>
    <w:rsid w:val="002E6901"/>
    <w:rsid w:val="002E7C5E"/>
    <w:rsid w:val="002F0127"/>
    <w:rsid w:val="002F0463"/>
    <w:rsid w:val="002F0F03"/>
    <w:rsid w:val="002F1593"/>
    <w:rsid w:val="002F1FF6"/>
    <w:rsid w:val="002F54B5"/>
    <w:rsid w:val="002F7D5D"/>
    <w:rsid w:val="002F7DCB"/>
    <w:rsid w:val="003009F4"/>
    <w:rsid w:val="00300C63"/>
    <w:rsid w:val="0030182A"/>
    <w:rsid w:val="0030231B"/>
    <w:rsid w:val="00303319"/>
    <w:rsid w:val="00303F8E"/>
    <w:rsid w:val="003044B1"/>
    <w:rsid w:val="00304D7A"/>
    <w:rsid w:val="00305E12"/>
    <w:rsid w:val="00306CE2"/>
    <w:rsid w:val="003107FA"/>
    <w:rsid w:val="003109C8"/>
    <w:rsid w:val="0031114E"/>
    <w:rsid w:val="0031157B"/>
    <w:rsid w:val="0031164F"/>
    <w:rsid w:val="00311754"/>
    <w:rsid w:val="00312C87"/>
    <w:rsid w:val="00313475"/>
    <w:rsid w:val="00313B19"/>
    <w:rsid w:val="00313B29"/>
    <w:rsid w:val="00314EA3"/>
    <w:rsid w:val="0031571F"/>
    <w:rsid w:val="00316B0F"/>
    <w:rsid w:val="00316D9E"/>
    <w:rsid w:val="003174B2"/>
    <w:rsid w:val="00317E4D"/>
    <w:rsid w:val="00320348"/>
    <w:rsid w:val="003205A8"/>
    <w:rsid w:val="00320A47"/>
    <w:rsid w:val="0032129A"/>
    <w:rsid w:val="003212B5"/>
    <w:rsid w:val="00321455"/>
    <w:rsid w:val="00322A40"/>
    <w:rsid w:val="00324E39"/>
    <w:rsid w:val="0032514A"/>
    <w:rsid w:val="0032520C"/>
    <w:rsid w:val="00325F6C"/>
    <w:rsid w:val="00326372"/>
    <w:rsid w:val="00326E3A"/>
    <w:rsid w:val="003277FC"/>
    <w:rsid w:val="00330401"/>
    <w:rsid w:val="00331423"/>
    <w:rsid w:val="00331E3B"/>
    <w:rsid w:val="003325DC"/>
    <w:rsid w:val="00333105"/>
    <w:rsid w:val="003332E0"/>
    <w:rsid w:val="00333B2D"/>
    <w:rsid w:val="003349D0"/>
    <w:rsid w:val="00334A0C"/>
    <w:rsid w:val="0033596C"/>
    <w:rsid w:val="0033599B"/>
    <w:rsid w:val="00335C3E"/>
    <w:rsid w:val="0033667B"/>
    <w:rsid w:val="003376B8"/>
    <w:rsid w:val="00337DC0"/>
    <w:rsid w:val="0034017D"/>
    <w:rsid w:val="00340542"/>
    <w:rsid w:val="00340596"/>
    <w:rsid w:val="0034071C"/>
    <w:rsid w:val="00342B33"/>
    <w:rsid w:val="00342B46"/>
    <w:rsid w:val="0034379C"/>
    <w:rsid w:val="00344884"/>
    <w:rsid w:val="00344995"/>
    <w:rsid w:val="00344BAD"/>
    <w:rsid w:val="00344CB0"/>
    <w:rsid w:val="00344DD5"/>
    <w:rsid w:val="00345776"/>
    <w:rsid w:val="0034653D"/>
    <w:rsid w:val="003507FA"/>
    <w:rsid w:val="00350D14"/>
    <w:rsid w:val="0035195B"/>
    <w:rsid w:val="00351FC2"/>
    <w:rsid w:val="00352DFB"/>
    <w:rsid w:val="003538A2"/>
    <w:rsid w:val="00353DB5"/>
    <w:rsid w:val="00355A4D"/>
    <w:rsid w:val="00355F1C"/>
    <w:rsid w:val="003560BA"/>
    <w:rsid w:val="003565D5"/>
    <w:rsid w:val="0035752D"/>
    <w:rsid w:val="00357A18"/>
    <w:rsid w:val="00361648"/>
    <w:rsid w:val="00361C00"/>
    <w:rsid w:val="00363E96"/>
    <w:rsid w:val="0036531C"/>
    <w:rsid w:val="0036542A"/>
    <w:rsid w:val="00366797"/>
    <w:rsid w:val="00366931"/>
    <w:rsid w:val="00367F3D"/>
    <w:rsid w:val="0037032A"/>
    <w:rsid w:val="00370441"/>
    <w:rsid w:val="00371DE1"/>
    <w:rsid w:val="00371FF7"/>
    <w:rsid w:val="00372123"/>
    <w:rsid w:val="00372484"/>
    <w:rsid w:val="00372537"/>
    <w:rsid w:val="003726B7"/>
    <w:rsid w:val="00373075"/>
    <w:rsid w:val="00375B76"/>
    <w:rsid w:val="00375BE6"/>
    <w:rsid w:val="003765DE"/>
    <w:rsid w:val="00376DEF"/>
    <w:rsid w:val="003777A8"/>
    <w:rsid w:val="00380895"/>
    <w:rsid w:val="003820A8"/>
    <w:rsid w:val="003842EA"/>
    <w:rsid w:val="003849FF"/>
    <w:rsid w:val="00385270"/>
    <w:rsid w:val="003870DF"/>
    <w:rsid w:val="003905E6"/>
    <w:rsid w:val="00390A1E"/>
    <w:rsid w:val="00390BA7"/>
    <w:rsid w:val="003912EE"/>
    <w:rsid w:val="00391698"/>
    <w:rsid w:val="00395760"/>
    <w:rsid w:val="00395B86"/>
    <w:rsid w:val="003965D3"/>
    <w:rsid w:val="0039697F"/>
    <w:rsid w:val="00396D34"/>
    <w:rsid w:val="003A1940"/>
    <w:rsid w:val="003A22E1"/>
    <w:rsid w:val="003A2F4B"/>
    <w:rsid w:val="003A53B7"/>
    <w:rsid w:val="003A6595"/>
    <w:rsid w:val="003B01CD"/>
    <w:rsid w:val="003B18BC"/>
    <w:rsid w:val="003B1E9C"/>
    <w:rsid w:val="003B24CF"/>
    <w:rsid w:val="003B2E0B"/>
    <w:rsid w:val="003B319B"/>
    <w:rsid w:val="003B3997"/>
    <w:rsid w:val="003B4226"/>
    <w:rsid w:val="003B4970"/>
    <w:rsid w:val="003B64D6"/>
    <w:rsid w:val="003B7BCB"/>
    <w:rsid w:val="003C0A47"/>
    <w:rsid w:val="003C2E29"/>
    <w:rsid w:val="003C3DFC"/>
    <w:rsid w:val="003C54E2"/>
    <w:rsid w:val="003C5B94"/>
    <w:rsid w:val="003D10B8"/>
    <w:rsid w:val="003D120C"/>
    <w:rsid w:val="003D14E9"/>
    <w:rsid w:val="003D2F15"/>
    <w:rsid w:val="003D4138"/>
    <w:rsid w:val="003D4253"/>
    <w:rsid w:val="003E03C8"/>
    <w:rsid w:val="003E2115"/>
    <w:rsid w:val="003E2F1E"/>
    <w:rsid w:val="003E473F"/>
    <w:rsid w:val="003E4C8C"/>
    <w:rsid w:val="003E51ED"/>
    <w:rsid w:val="003E56D7"/>
    <w:rsid w:val="003F09D4"/>
    <w:rsid w:val="003F1B40"/>
    <w:rsid w:val="003F1D3B"/>
    <w:rsid w:val="003F215A"/>
    <w:rsid w:val="003F3510"/>
    <w:rsid w:val="003F584C"/>
    <w:rsid w:val="003F5DCE"/>
    <w:rsid w:val="003F7BBA"/>
    <w:rsid w:val="0040031C"/>
    <w:rsid w:val="00401D2C"/>
    <w:rsid w:val="00402D96"/>
    <w:rsid w:val="00405471"/>
    <w:rsid w:val="00405B67"/>
    <w:rsid w:val="00407792"/>
    <w:rsid w:val="0041433B"/>
    <w:rsid w:val="0041489B"/>
    <w:rsid w:val="00414D3C"/>
    <w:rsid w:val="00417A56"/>
    <w:rsid w:val="00421EC8"/>
    <w:rsid w:val="00424CC7"/>
    <w:rsid w:val="00425298"/>
    <w:rsid w:val="004267F0"/>
    <w:rsid w:val="004274DB"/>
    <w:rsid w:val="00427A2A"/>
    <w:rsid w:val="00427BAB"/>
    <w:rsid w:val="00427E5F"/>
    <w:rsid w:val="00430531"/>
    <w:rsid w:val="00431849"/>
    <w:rsid w:val="004343B2"/>
    <w:rsid w:val="004351E3"/>
    <w:rsid w:val="00435909"/>
    <w:rsid w:val="00435DB8"/>
    <w:rsid w:val="00436EBC"/>
    <w:rsid w:val="00440B55"/>
    <w:rsid w:val="00443DFD"/>
    <w:rsid w:val="0044411F"/>
    <w:rsid w:val="004464F5"/>
    <w:rsid w:val="004465D8"/>
    <w:rsid w:val="00446B72"/>
    <w:rsid w:val="00446BB9"/>
    <w:rsid w:val="00446D0F"/>
    <w:rsid w:val="004512A3"/>
    <w:rsid w:val="0045272F"/>
    <w:rsid w:val="0045305C"/>
    <w:rsid w:val="004543C8"/>
    <w:rsid w:val="00454A3F"/>
    <w:rsid w:val="004551A3"/>
    <w:rsid w:val="00455F76"/>
    <w:rsid w:val="00455FFA"/>
    <w:rsid w:val="004560E2"/>
    <w:rsid w:val="0045659C"/>
    <w:rsid w:val="00460354"/>
    <w:rsid w:val="004626DF"/>
    <w:rsid w:val="00464123"/>
    <w:rsid w:val="004645A6"/>
    <w:rsid w:val="00465DF3"/>
    <w:rsid w:val="00467450"/>
    <w:rsid w:val="00467641"/>
    <w:rsid w:val="004676A3"/>
    <w:rsid w:val="00467BE9"/>
    <w:rsid w:val="00472B8C"/>
    <w:rsid w:val="00477415"/>
    <w:rsid w:val="00477933"/>
    <w:rsid w:val="004803C2"/>
    <w:rsid w:val="00481F6D"/>
    <w:rsid w:val="0048270D"/>
    <w:rsid w:val="004829DF"/>
    <w:rsid w:val="00482D8E"/>
    <w:rsid w:val="0048644F"/>
    <w:rsid w:val="00486623"/>
    <w:rsid w:val="004902CE"/>
    <w:rsid w:val="00490A7D"/>
    <w:rsid w:val="00490B0F"/>
    <w:rsid w:val="00491753"/>
    <w:rsid w:val="00491FDF"/>
    <w:rsid w:val="00492034"/>
    <w:rsid w:val="0049283E"/>
    <w:rsid w:val="00493A6A"/>
    <w:rsid w:val="00495BA9"/>
    <w:rsid w:val="00496825"/>
    <w:rsid w:val="00497D4F"/>
    <w:rsid w:val="004A054C"/>
    <w:rsid w:val="004A084C"/>
    <w:rsid w:val="004A114F"/>
    <w:rsid w:val="004A2679"/>
    <w:rsid w:val="004A2F56"/>
    <w:rsid w:val="004A5BF1"/>
    <w:rsid w:val="004A6442"/>
    <w:rsid w:val="004A6C09"/>
    <w:rsid w:val="004B1677"/>
    <w:rsid w:val="004B3669"/>
    <w:rsid w:val="004B37D5"/>
    <w:rsid w:val="004B61CD"/>
    <w:rsid w:val="004B6333"/>
    <w:rsid w:val="004B74FE"/>
    <w:rsid w:val="004B7A11"/>
    <w:rsid w:val="004C007F"/>
    <w:rsid w:val="004C2854"/>
    <w:rsid w:val="004C3CBA"/>
    <w:rsid w:val="004C4726"/>
    <w:rsid w:val="004C4BA1"/>
    <w:rsid w:val="004C4C90"/>
    <w:rsid w:val="004C643D"/>
    <w:rsid w:val="004C6B88"/>
    <w:rsid w:val="004D0AEA"/>
    <w:rsid w:val="004D0C81"/>
    <w:rsid w:val="004D0D03"/>
    <w:rsid w:val="004D17CF"/>
    <w:rsid w:val="004D27CE"/>
    <w:rsid w:val="004D348A"/>
    <w:rsid w:val="004D3B43"/>
    <w:rsid w:val="004D4E58"/>
    <w:rsid w:val="004D73FC"/>
    <w:rsid w:val="004E0683"/>
    <w:rsid w:val="004E1578"/>
    <w:rsid w:val="004E1FD0"/>
    <w:rsid w:val="004E35DC"/>
    <w:rsid w:val="004E3BB3"/>
    <w:rsid w:val="004E57AD"/>
    <w:rsid w:val="004E6B19"/>
    <w:rsid w:val="004F030E"/>
    <w:rsid w:val="004F36F6"/>
    <w:rsid w:val="004F62AF"/>
    <w:rsid w:val="004F6728"/>
    <w:rsid w:val="004F6799"/>
    <w:rsid w:val="004F6AF7"/>
    <w:rsid w:val="00501037"/>
    <w:rsid w:val="00502830"/>
    <w:rsid w:val="005029D0"/>
    <w:rsid w:val="0050378E"/>
    <w:rsid w:val="00503B24"/>
    <w:rsid w:val="00504928"/>
    <w:rsid w:val="0050535E"/>
    <w:rsid w:val="0050675D"/>
    <w:rsid w:val="0050688A"/>
    <w:rsid w:val="00506F43"/>
    <w:rsid w:val="0050753F"/>
    <w:rsid w:val="005127A5"/>
    <w:rsid w:val="0051388A"/>
    <w:rsid w:val="00513B28"/>
    <w:rsid w:val="00517949"/>
    <w:rsid w:val="00517DA4"/>
    <w:rsid w:val="00520EFC"/>
    <w:rsid w:val="00521B4C"/>
    <w:rsid w:val="00521FF1"/>
    <w:rsid w:val="00523734"/>
    <w:rsid w:val="00524CD9"/>
    <w:rsid w:val="0052532A"/>
    <w:rsid w:val="0052579C"/>
    <w:rsid w:val="00526361"/>
    <w:rsid w:val="005266AF"/>
    <w:rsid w:val="00526F8B"/>
    <w:rsid w:val="005306D8"/>
    <w:rsid w:val="00531F7A"/>
    <w:rsid w:val="00532AF8"/>
    <w:rsid w:val="00533EEE"/>
    <w:rsid w:val="005347DC"/>
    <w:rsid w:val="00535AEA"/>
    <w:rsid w:val="00537EA6"/>
    <w:rsid w:val="00537FB0"/>
    <w:rsid w:val="00541BBA"/>
    <w:rsid w:val="005430FA"/>
    <w:rsid w:val="005434A9"/>
    <w:rsid w:val="00544A3B"/>
    <w:rsid w:val="00544D79"/>
    <w:rsid w:val="005458E9"/>
    <w:rsid w:val="00545EAF"/>
    <w:rsid w:val="00547E93"/>
    <w:rsid w:val="00547EC5"/>
    <w:rsid w:val="00550FA7"/>
    <w:rsid w:val="0055154E"/>
    <w:rsid w:val="00552639"/>
    <w:rsid w:val="00552A27"/>
    <w:rsid w:val="00553795"/>
    <w:rsid w:val="00554314"/>
    <w:rsid w:val="00554A0D"/>
    <w:rsid w:val="00555055"/>
    <w:rsid w:val="00555E5D"/>
    <w:rsid w:val="005562CC"/>
    <w:rsid w:val="005606C8"/>
    <w:rsid w:val="00561088"/>
    <w:rsid w:val="00561D38"/>
    <w:rsid w:val="0056278E"/>
    <w:rsid w:val="00564F16"/>
    <w:rsid w:val="00566894"/>
    <w:rsid w:val="00570514"/>
    <w:rsid w:val="00570EB4"/>
    <w:rsid w:val="005716EA"/>
    <w:rsid w:val="0057229C"/>
    <w:rsid w:val="0057250B"/>
    <w:rsid w:val="00573BF7"/>
    <w:rsid w:val="005740EA"/>
    <w:rsid w:val="00575CA3"/>
    <w:rsid w:val="00577752"/>
    <w:rsid w:val="0058080B"/>
    <w:rsid w:val="00580930"/>
    <w:rsid w:val="00580C42"/>
    <w:rsid w:val="00580E23"/>
    <w:rsid w:val="00580EAB"/>
    <w:rsid w:val="00582448"/>
    <w:rsid w:val="00585AAB"/>
    <w:rsid w:val="00586F34"/>
    <w:rsid w:val="00590D2E"/>
    <w:rsid w:val="00590EB4"/>
    <w:rsid w:val="00592ACF"/>
    <w:rsid w:val="00592BA3"/>
    <w:rsid w:val="005933E6"/>
    <w:rsid w:val="005939CC"/>
    <w:rsid w:val="00594375"/>
    <w:rsid w:val="005953C6"/>
    <w:rsid w:val="005A057D"/>
    <w:rsid w:val="005A05F7"/>
    <w:rsid w:val="005A0957"/>
    <w:rsid w:val="005A0D18"/>
    <w:rsid w:val="005A177C"/>
    <w:rsid w:val="005A2ACE"/>
    <w:rsid w:val="005A2AE1"/>
    <w:rsid w:val="005A2D28"/>
    <w:rsid w:val="005A33E1"/>
    <w:rsid w:val="005A3E93"/>
    <w:rsid w:val="005A41A0"/>
    <w:rsid w:val="005A5456"/>
    <w:rsid w:val="005A6BE3"/>
    <w:rsid w:val="005A6CD0"/>
    <w:rsid w:val="005A7120"/>
    <w:rsid w:val="005A733A"/>
    <w:rsid w:val="005B1185"/>
    <w:rsid w:val="005B12E7"/>
    <w:rsid w:val="005B17EE"/>
    <w:rsid w:val="005B1FE3"/>
    <w:rsid w:val="005B3766"/>
    <w:rsid w:val="005B4638"/>
    <w:rsid w:val="005B4D52"/>
    <w:rsid w:val="005B6447"/>
    <w:rsid w:val="005B6B45"/>
    <w:rsid w:val="005B6CCC"/>
    <w:rsid w:val="005B73DE"/>
    <w:rsid w:val="005B7B81"/>
    <w:rsid w:val="005C2FAF"/>
    <w:rsid w:val="005C3BD1"/>
    <w:rsid w:val="005C5470"/>
    <w:rsid w:val="005C5A50"/>
    <w:rsid w:val="005C5DB0"/>
    <w:rsid w:val="005C60FF"/>
    <w:rsid w:val="005C6EAA"/>
    <w:rsid w:val="005D1B90"/>
    <w:rsid w:val="005D2BAE"/>
    <w:rsid w:val="005D334D"/>
    <w:rsid w:val="005D3B01"/>
    <w:rsid w:val="005D4CAE"/>
    <w:rsid w:val="005D7BC1"/>
    <w:rsid w:val="005E00E7"/>
    <w:rsid w:val="005E070C"/>
    <w:rsid w:val="005E07CC"/>
    <w:rsid w:val="005E3FE3"/>
    <w:rsid w:val="005E411D"/>
    <w:rsid w:val="005E4C78"/>
    <w:rsid w:val="005E51BA"/>
    <w:rsid w:val="005E5C30"/>
    <w:rsid w:val="005E7938"/>
    <w:rsid w:val="005F1A9E"/>
    <w:rsid w:val="005F25F4"/>
    <w:rsid w:val="005F325A"/>
    <w:rsid w:val="005F5963"/>
    <w:rsid w:val="005F60B9"/>
    <w:rsid w:val="005F61AC"/>
    <w:rsid w:val="005F6990"/>
    <w:rsid w:val="005F7B9D"/>
    <w:rsid w:val="00600FE3"/>
    <w:rsid w:val="00601D87"/>
    <w:rsid w:val="00604379"/>
    <w:rsid w:val="0060489B"/>
    <w:rsid w:val="00604B7F"/>
    <w:rsid w:val="0060505D"/>
    <w:rsid w:val="00605297"/>
    <w:rsid w:val="00610DD6"/>
    <w:rsid w:val="00611D66"/>
    <w:rsid w:val="00611F82"/>
    <w:rsid w:val="006124F4"/>
    <w:rsid w:val="0061268F"/>
    <w:rsid w:val="0061315D"/>
    <w:rsid w:val="006132A0"/>
    <w:rsid w:val="00613756"/>
    <w:rsid w:val="00614705"/>
    <w:rsid w:val="00614E07"/>
    <w:rsid w:val="00616244"/>
    <w:rsid w:val="00616331"/>
    <w:rsid w:val="006167EA"/>
    <w:rsid w:val="006204B3"/>
    <w:rsid w:val="0062101F"/>
    <w:rsid w:val="00621DD2"/>
    <w:rsid w:val="00622172"/>
    <w:rsid w:val="0062281D"/>
    <w:rsid w:val="006242E9"/>
    <w:rsid w:val="006245C9"/>
    <w:rsid w:val="00624F59"/>
    <w:rsid w:val="0062561D"/>
    <w:rsid w:val="00625786"/>
    <w:rsid w:val="006265F0"/>
    <w:rsid w:val="006266D9"/>
    <w:rsid w:val="00626AEF"/>
    <w:rsid w:val="0063021A"/>
    <w:rsid w:val="00630ECB"/>
    <w:rsid w:val="006317C4"/>
    <w:rsid w:val="00631BBF"/>
    <w:rsid w:val="006333C1"/>
    <w:rsid w:val="00633F46"/>
    <w:rsid w:val="0063523E"/>
    <w:rsid w:val="00635D77"/>
    <w:rsid w:val="00637B50"/>
    <w:rsid w:val="00637E75"/>
    <w:rsid w:val="0064100C"/>
    <w:rsid w:val="00641378"/>
    <w:rsid w:val="00641F9C"/>
    <w:rsid w:val="00642BF2"/>
    <w:rsid w:val="0064483D"/>
    <w:rsid w:val="00645241"/>
    <w:rsid w:val="00646B40"/>
    <w:rsid w:val="00646C11"/>
    <w:rsid w:val="006518BE"/>
    <w:rsid w:val="00651904"/>
    <w:rsid w:val="00651DFC"/>
    <w:rsid w:val="006538C5"/>
    <w:rsid w:val="00654249"/>
    <w:rsid w:val="006561FD"/>
    <w:rsid w:val="006573D7"/>
    <w:rsid w:val="006617E7"/>
    <w:rsid w:val="0066492F"/>
    <w:rsid w:val="0066589D"/>
    <w:rsid w:val="00667343"/>
    <w:rsid w:val="00670800"/>
    <w:rsid w:val="0067083A"/>
    <w:rsid w:val="006709AE"/>
    <w:rsid w:val="00671E26"/>
    <w:rsid w:val="00672960"/>
    <w:rsid w:val="006755AB"/>
    <w:rsid w:val="0068028E"/>
    <w:rsid w:val="00680CDA"/>
    <w:rsid w:val="00681FFB"/>
    <w:rsid w:val="00682541"/>
    <w:rsid w:val="00682792"/>
    <w:rsid w:val="00684C57"/>
    <w:rsid w:val="0068512A"/>
    <w:rsid w:val="00687CF6"/>
    <w:rsid w:val="00690109"/>
    <w:rsid w:val="00691193"/>
    <w:rsid w:val="0069170E"/>
    <w:rsid w:val="006917CF"/>
    <w:rsid w:val="00692A3C"/>
    <w:rsid w:val="00693593"/>
    <w:rsid w:val="006954E8"/>
    <w:rsid w:val="00695BCA"/>
    <w:rsid w:val="00696A10"/>
    <w:rsid w:val="006A0AF0"/>
    <w:rsid w:val="006A0BCD"/>
    <w:rsid w:val="006A3511"/>
    <w:rsid w:val="006A499B"/>
    <w:rsid w:val="006A5576"/>
    <w:rsid w:val="006A66A1"/>
    <w:rsid w:val="006A7F0D"/>
    <w:rsid w:val="006B183D"/>
    <w:rsid w:val="006B1F53"/>
    <w:rsid w:val="006B257A"/>
    <w:rsid w:val="006B2745"/>
    <w:rsid w:val="006B4D10"/>
    <w:rsid w:val="006B57B5"/>
    <w:rsid w:val="006B6E38"/>
    <w:rsid w:val="006C0774"/>
    <w:rsid w:val="006C105B"/>
    <w:rsid w:val="006C25EA"/>
    <w:rsid w:val="006C28C7"/>
    <w:rsid w:val="006C391B"/>
    <w:rsid w:val="006C5677"/>
    <w:rsid w:val="006C7CDC"/>
    <w:rsid w:val="006C7E82"/>
    <w:rsid w:val="006D0695"/>
    <w:rsid w:val="006D08D9"/>
    <w:rsid w:val="006D1819"/>
    <w:rsid w:val="006D192F"/>
    <w:rsid w:val="006D2091"/>
    <w:rsid w:val="006D2BAE"/>
    <w:rsid w:val="006D376C"/>
    <w:rsid w:val="006D39FB"/>
    <w:rsid w:val="006D3F8A"/>
    <w:rsid w:val="006D6704"/>
    <w:rsid w:val="006D78E7"/>
    <w:rsid w:val="006E0C59"/>
    <w:rsid w:val="006E0FDA"/>
    <w:rsid w:val="006E1942"/>
    <w:rsid w:val="006E2890"/>
    <w:rsid w:val="006E37B9"/>
    <w:rsid w:val="006E3CAB"/>
    <w:rsid w:val="006E5F5F"/>
    <w:rsid w:val="006E7CF4"/>
    <w:rsid w:val="006E7E75"/>
    <w:rsid w:val="006F164A"/>
    <w:rsid w:val="006F2093"/>
    <w:rsid w:val="006F20EA"/>
    <w:rsid w:val="006F50E5"/>
    <w:rsid w:val="006F62EF"/>
    <w:rsid w:val="006F6E1C"/>
    <w:rsid w:val="006F7475"/>
    <w:rsid w:val="006F7906"/>
    <w:rsid w:val="006F7C98"/>
    <w:rsid w:val="00700132"/>
    <w:rsid w:val="00700A41"/>
    <w:rsid w:val="0070176F"/>
    <w:rsid w:val="00702A4E"/>
    <w:rsid w:val="007038F3"/>
    <w:rsid w:val="0070440F"/>
    <w:rsid w:val="0070591E"/>
    <w:rsid w:val="0070704B"/>
    <w:rsid w:val="007104F3"/>
    <w:rsid w:val="007122C9"/>
    <w:rsid w:val="007125A5"/>
    <w:rsid w:val="00713667"/>
    <w:rsid w:val="0071435C"/>
    <w:rsid w:val="00714427"/>
    <w:rsid w:val="007162FC"/>
    <w:rsid w:val="007163DD"/>
    <w:rsid w:val="00716CAD"/>
    <w:rsid w:val="00717C6C"/>
    <w:rsid w:val="00720444"/>
    <w:rsid w:val="007218BB"/>
    <w:rsid w:val="007251BA"/>
    <w:rsid w:val="00725583"/>
    <w:rsid w:val="00725B0E"/>
    <w:rsid w:val="0072679C"/>
    <w:rsid w:val="007277A5"/>
    <w:rsid w:val="00727E87"/>
    <w:rsid w:val="00730D39"/>
    <w:rsid w:val="00731833"/>
    <w:rsid w:val="00731DBA"/>
    <w:rsid w:val="007324DC"/>
    <w:rsid w:val="0073283D"/>
    <w:rsid w:val="00735C4F"/>
    <w:rsid w:val="00736BC3"/>
    <w:rsid w:val="007415D1"/>
    <w:rsid w:val="00741E41"/>
    <w:rsid w:val="00742D67"/>
    <w:rsid w:val="00743839"/>
    <w:rsid w:val="00746C49"/>
    <w:rsid w:val="00750045"/>
    <w:rsid w:val="0075050C"/>
    <w:rsid w:val="007531CA"/>
    <w:rsid w:val="00754D18"/>
    <w:rsid w:val="00755687"/>
    <w:rsid w:val="0075639E"/>
    <w:rsid w:val="007572D3"/>
    <w:rsid w:val="00762229"/>
    <w:rsid w:val="007622A9"/>
    <w:rsid w:val="007625B1"/>
    <w:rsid w:val="00763314"/>
    <w:rsid w:val="00765820"/>
    <w:rsid w:val="00765FA0"/>
    <w:rsid w:val="007665CC"/>
    <w:rsid w:val="00766F62"/>
    <w:rsid w:val="00767501"/>
    <w:rsid w:val="00770296"/>
    <w:rsid w:val="007703C3"/>
    <w:rsid w:val="00772AD8"/>
    <w:rsid w:val="00772B74"/>
    <w:rsid w:val="00772B9E"/>
    <w:rsid w:val="0077347A"/>
    <w:rsid w:val="007737CB"/>
    <w:rsid w:val="00773BB3"/>
    <w:rsid w:val="00774989"/>
    <w:rsid w:val="00774A17"/>
    <w:rsid w:val="00774CED"/>
    <w:rsid w:val="007762A9"/>
    <w:rsid w:val="0078080B"/>
    <w:rsid w:val="0078082F"/>
    <w:rsid w:val="007818C6"/>
    <w:rsid w:val="007840B0"/>
    <w:rsid w:val="0078544D"/>
    <w:rsid w:val="00786343"/>
    <w:rsid w:val="00786D9C"/>
    <w:rsid w:val="00787259"/>
    <w:rsid w:val="007872B5"/>
    <w:rsid w:val="00787AFD"/>
    <w:rsid w:val="00790C71"/>
    <w:rsid w:val="0079141E"/>
    <w:rsid w:val="00791DEF"/>
    <w:rsid w:val="007927F7"/>
    <w:rsid w:val="00792D42"/>
    <w:rsid w:val="00793020"/>
    <w:rsid w:val="00793595"/>
    <w:rsid w:val="0079400A"/>
    <w:rsid w:val="00797D8C"/>
    <w:rsid w:val="007A1CE4"/>
    <w:rsid w:val="007A2610"/>
    <w:rsid w:val="007A26D6"/>
    <w:rsid w:val="007A61F1"/>
    <w:rsid w:val="007A623F"/>
    <w:rsid w:val="007A65A4"/>
    <w:rsid w:val="007A684E"/>
    <w:rsid w:val="007B09D3"/>
    <w:rsid w:val="007B0D15"/>
    <w:rsid w:val="007B17E9"/>
    <w:rsid w:val="007B18BC"/>
    <w:rsid w:val="007B256B"/>
    <w:rsid w:val="007B27C4"/>
    <w:rsid w:val="007B293D"/>
    <w:rsid w:val="007B3672"/>
    <w:rsid w:val="007B3BA8"/>
    <w:rsid w:val="007B3F1D"/>
    <w:rsid w:val="007B4234"/>
    <w:rsid w:val="007B4A76"/>
    <w:rsid w:val="007B4AE3"/>
    <w:rsid w:val="007B5490"/>
    <w:rsid w:val="007B618F"/>
    <w:rsid w:val="007C0D84"/>
    <w:rsid w:val="007C12AF"/>
    <w:rsid w:val="007C1BF3"/>
    <w:rsid w:val="007C1E15"/>
    <w:rsid w:val="007C3144"/>
    <w:rsid w:val="007C368E"/>
    <w:rsid w:val="007C3E73"/>
    <w:rsid w:val="007C4671"/>
    <w:rsid w:val="007C563E"/>
    <w:rsid w:val="007C5F24"/>
    <w:rsid w:val="007C5FB9"/>
    <w:rsid w:val="007C6749"/>
    <w:rsid w:val="007C7439"/>
    <w:rsid w:val="007D04A8"/>
    <w:rsid w:val="007D4646"/>
    <w:rsid w:val="007D4C79"/>
    <w:rsid w:val="007D4D3F"/>
    <w:rsid w:val="007D622B"/>
    <w:rsid w:val="007D631D"/>
    <w:rsid w:val="007D654A"/>
    <w:rsid w:val="007D6EFE"/>
    <w:rsid w:val="007D7110"/>
    <w:rsid w:val="007D7378"/>
    <w:rsid w:val="007D790C"/>
    <w:rsid w:val="007E030D"/>
    <w:rsid w:val="007E115B"/>
    <w:rsid w:val="007E12A0"/>
    <w:rsid w:val="007E17DB"/>
    <w:rsid w:val="007E27C9"/>
    <w:rsid w:val="007E2DF2"/>
    <w:rsid w:val="007E3385"/>
    <w:rsid w:val="007E3E1C"/>
    <w:rsid w:val="007E3EE3"/>
    <w:rsid w:val="007E40E9"/>
    <w:rsid w:val="007E4B80"/>
    <w:rsid w:val="007E5ACE"/>
    <w:rsid w:val="007E7B3C"/>
    <w:rsid w:val="007E7C73"/>
    <w:rsid w:val="007F031B"/>
    <w:rsid w:val="007F14EE"/>
    <w:rsid w:val="007F2409"/>
    <w:rsid w:val="007F4D38"/>
    <w:rsid w:val="007F573B"/>
    <w:rsid w:val="007F6F87"/>
    <w:rsid w:val="007F7C00"/>
    <w:rsid w:val="007F7C73"/>
    <w:rsid w:val="00800917"/>
    <w:rsid w:val="00803A75"/>
    <w:rsid w:val="00804EA7"/>
    <w:rsid w:val="00805A26"/>
    <w:rsid w:val="00806291"/>
    <w:rsid w:val="00806692"/>
    <w:rsid w:val="00806DBC"/>
    <w:rsid w:val="008079D4"/>
    <w:rsid w:val="00810E5E"/>
    <w:rsid w:val="00811233"/>
    <w:rsid w:val="00812F83"/>
    <w:rsid w:val="0081427E"/>
    <w:rsid w:val="00815264"/>
    <w:rsid w:val="00815ADA"/>
    <w:rsid w:val="008160C0"/>
    <w:rsid w:val="0081633A"/>
    <w:rsid w:val="00816F68"/>
    <w:rsid w:val="00822602"/>
    <w:rsid w:val="008254EF"/>
    <w:rsid w:val="008257A3"/>
    <w:rsid w:val="0082592A"/>
    <w:rsid w:val="00830E12"/>
    <w:rsid w:val="00831397"/>
    <w:rsid w:val="00833DDC"/>
    <w:rsid w:val="00833FA0"/>
    <w:rsid w:val="00833FFC"/>
    <w:rsid w:val="008341CF"/>
    <w:rsid w:val="008351F2"/>
    <w:rsid w:val="00835360"/>
    <w:rsid w:val="00835F0C"/>
    <w:rsid w:val="00836A42"/>
    <w:rsid w:val="008404D0"/>
    <w:rsid w:val="00840563"/>
    <w:rsid w:val="00840A68"/>
    <w:rsid w:val="00840CBE"/>
    <w:rsid w:val="00841B14"/>
    <w:rsid w:val="00841E67"/>
    <w:rsid w:val="0084247B"/>
    <w:rsid w:val="008430DF"/>
    <w:rsid w:val="00843555"/>
    <w:rsid w:val="00843F2E"/>
    <w:rsid w:val="00844AB0"/>
    <w:rsid w:val="008454F9"/>
    <w:rsid w:val="00845D6F"/>
    <w:rsid w:val="00846044"/>
    <w:rsid w:val="008501A8"/>
    <w:rsid w:val="0085058D"/>
    <w:rsid w:val="00850A67"/>
    <w:rsid w:val="00850F88"/>
    <w:rsid w:val="0085201C"/>
    <w:rsid w:val="0085253D"/>
    <w:rsid w:val="00852B7E"/>
    <w:rsid w:val="008534A5"/>
    <w:rsid w:val="00855540"/>
    <w:rsid w:val="008573A7"/>
    <w:rsid w:val="0086120B"/>
    <w:rsid w:val="00864E7F"/>
    <w:rsid w:val="0086556C"/>
    <w:rsid w:val="00865CD6"/>
    <w:rsid w:val="0087029C"/>
    <w:rsid w:val="008717E4"/>
    <w:rsid w:val="00871850"/>
    <w:rsid w:val="0087289C"/>
    <w:rsid w:val="00872BD9"/>
    <w:rsid w:val="00873375"/>
    <w:rsid w:val="00874A88"/>
    <w:rsid w:val="00874E09"/>
    <w:rsid w:val="00880671"/>
    <w:rsid w:val="00882047"/>
    <w:rsid w:val="00883739"/>
    <w:rsid w:val="00883F7C"/>
    <w:rsid w:val="0088499F"/>
    <w:rsid w:val="00884DE8"/>
    <w:rsid w:val="0088596F"/>
    <w:rsid w:val="00885A78"/>
    <w:rsid w:val="00885D41"/>
    <w:rsid w:val="00886491"/>
    <w:rsid w:val="008874B8"/>
    <w:rsid w:val="008916F2"/>
    <w:rsid w:val="00893133"/>
    <w:rsid w:val="00897AE9"/>
    <w:rsid w:val="008A186F"/>
    <w:rsid w:val="008A19E0"/>
    <w:rsid w:val="008A19E2"/>
    <w:rsid w:val="008A1DF5"/>
    <w:rsid w:val="008A4AFE"/>
    <w:rsid w:val="008A500E"/>
    <w:rsid w:val="008A63D7"/>
    <w:rsid w:val="008A6808"/>
    <w:rsid w:val="008A6E7E"/>
    <w:rsid w:val="008A6F47"/>
    <w:rsid w:val="008B0C12"/>
    <w:rsid w:val="008B0EFD"/>
    <w:rsid w:val="008B2B97"/>
    <w:rsid w:val="008B2D4C"/>
    <w:rsid w:val="008B5B64"/>
    <w:rsid w:val="008C0029"/>
    <w:rsid w:val="008C0444"/>
    <w:rsid w:val="008C07A9"/>
    <w:rsid w:val="008C1521"/>
    <w:rsid w:val="008C1A30"/>
    <w:rsid w:val="008C28FB"/>
    <w:rsid w:val="008C2D24"/>
    <w:rsid w:val="008C2E7A"/>
    <w:rsid w:val="008C317B"/>
    <w:rsid w:val="008C349A"/>
    <w:rsid w:val="008C4065"/>
    <w:rsid w:val="008C48F0"/>
    <w:rsid w:val="008C5DB9"/>
    <w:rsid w:val="008C701D"/>
    <w:rsid w:val="008C797E"/>
    <w:rsid w:val="008D068D"/>
    <w:rsid w:val="008D11F6"/>
    <w:rsid w:val="008D1485"/>
    <w:rsid w:val="008D1E9A"/>
    <w:rsid w:val="008D2D13"/>
    <w:rsid w:val="008D34E4"/>
    <w:rsid w:val="008D45C8"/>
    <w:rsid w:val="008D5B01"/>
    <w:rsid w:val="008D629C"/>
    <w:rsid w:val="008D7AAF"/>
    <w:rsid w:val="008E069A"/>
    <w:rsid w:val="008E0872"/>
    <w:rsid w:val="008E0A56"/>
    <w:rsid w:val="008E0FA5"/>
    <w:rsid w:val="008E1335"/>
    <w:rsid w:val="008E19A8"/>
    <w:rsid w:val="008E1A76"/>
    <w:rsid w:val="008E2324"/>
    <w:rsid w:val="008E27A1"/>
    <w:rsid w:val="008E30CB"/>
    <w:rsid w:val="008E3672"/>
    <w:rsid w:val="008E36A9"/>
    <w:rsid w:val="008E3DBA"/>
    <w:rsid w:val="008E64C5"/>
    <w:rsid w:val="008E6BED"/>
    <w:rsid w:val="008E71E1"/>
    <w:rsid w:val="008F05CD"/>
    <w:rsid w:val="008F2936"/>
    <w:rsid w:val="008F3BD8"/>
    <w:rsid w:val="008F7E6D"/>
    <w:rsid w:val="0090106C"/>
    <w:rsid w:val="00903AA5"/>
    <w:rsid w:val="00904675"/>
    <w:rsid w:val="009048AF"/>
    <w:rsid w:val="00904A49"/>
    <w:rsid w:val="00904B89"/>
    <w:rsid w:val="00904DB0"/>
    <w:rsid w:val="009056A9"/>
    <w:rsid w:val="009059E0"/>
    <w:rsid w:val="00906B68"/>
    <w:rsid w:val="00910555"/>
    <w:rsid w:val="0091109A"/>
    <w:rsid w:val="00912784"/>
    <w:rsid w:val="00913B4D"/>
    <w:rsid w:val="00920108"/>
    <w:rsid w:val="009207D1"/>
    <w:rsid w:val="00921231"/>
    <w:rsid w:val="00921A10"/>
    <w:rsid w:val="00922B40"/>
    <w:rsid w:val="00923DD6"/>
    <w:rsid w:val="009303A7"/>
    <w:rsid w:val="009306EB"/>
    <w:rsid w:val="009348F6"/>
    <w:rsid w:val="00934F74"/>
    <w:rsid w:val="009364E7"/>
    <w:rsid w:val="009368A2"/>
    <w:rsid w:val="0093798F"/>
    <w:rsid w:val="009400E9"/>
    <w:rsid w:val="00940981"/>
    <w:rsid w:val="00941750"/>
    <w:rsid w:val="00942700"/>
    <w:rsid w:val="00944FA2"/>
    <w:rsid w:val="009452D6"/>
    <w:rsid w:val="009459D6"/>
    <w:rsid w:val="00947277"/>
    <w:rsid w:val="009472FB"/>
    <w:rsid w:val="009505A3"/>
    <w:rsid w:val="009508A1"/>
    <w:rsid w:val="00952308"/>
    <w:rsid w:val="0095240B"/>
    <w:rsid w:val="0095342B"/>
    <w:rsid w:val="0095587D"/>
    <w:rsid w:val="00955FB7"/>
    <w:rsid w:val="00956E9D"/>
    <w:rsid w:val="00957A1C"/>
    <w:rsid w:val="00957F35"/>
    <w:rsid w:val="00962034"/>
    <w:rsid w:val="00962181"/>
    <w:rsid w:val="00963F53"/>
    <w:rsid w:val="00963F92"/>
    <w:rsid w:val="00964BEB"/>
    <w:rsid w:val="009654D2"/>
    <w:rsid w:val="009660AA"/>
    <w:rsid w:val="009663BC"/>
    <w:rsid w:val="0096738C"/>
    <w:rsid w:val="00967B14"/>
    <w:rsid w:val="00970201"/>
    <w:rsid w:val="009725E4"/>
    <w:rsid w:val="009730BF"/>
    <w:rsid w:val="00973687"/>
    <w:rsid w:val="00973CC9"/>
    <w:rsid w:val="00973DB5"/>
    <w:rsid w:val="00976017"/>
    <w:rsid w:val="00976A0B"/>
    <w:rsid w:val="00976DE3"/>
    <w:rsid w:val="0097767B"/>
    <w:rsid w:val="00981013"/>
    <w:rsid w:val="00982510"/>
    <w:rsid w:val="009825A5"/>
    <w:rsid w:val="00983280"/>
    <w:rsid w:val="00983545"/>
    <w:rsid w:val="00985A83"/>
    <w:rsid w:val="00985B73"/>
    <w:rsid w:val="009902E6"/>
    <w:rsid w:val="00990F7A"/>
    <w:rsid w:val="00991BD7"/>
    <w:rsid w:val="009939BA"/>
    <w:rsid w:val="00994EAB"/>
    <w:rsid w:val="009955C9"/>
    <w:rsid w:val="00995AE0"/>
    <w:rsid w:val="00995AF8"/>
    <w:rsid w:val="00997E8D"/>
    <w:rsid w:val="009A0A41"/>
    <w:rsid w:val="009A10E3"/>
    <w:rsid w:val="009A1F2B"/>
    <w:rsid w:val="009A268F"/>
    <w:rsid w:val="009A2A39"/>
    <w:rsid w:val="009A32C4"/>
    <w:rsid w:val="009A4947"/>
    <w:rsid w:val="009A58B5"/>
    <w:rsid w:val="009A636F"/>
    <w:rsid w:val="009A63FC"/>
    <w:rsid w:val="009B16B7"/>
    <w:rsid w:val="009B3A4A"/>
    <w:rsid w:val="009B56BC"/>
    <w:rsid w:val="009B6083"/>
    <w:rsid w:val="009B6AFA"/>
    <w:rsid w:val="009B7036"/>
    <w:rsid w:val="009C11C0"/>
    <w:rsid w:val="009C1CAB"/>
    <w:rsid w:val="009C2762"/>
    <w:rsid w:val="009C2864"/>
    <w:rsid w:val="009C3E7B"/>
    <w:rsid w:val="009C5C64"/>
    <w:rsid w:val="009C5E96"/>
    <w:rsid w:val="009C5EA1"/>
    <w:rsid w:val="009C6880"/>
    <w:rsid w:val="009C7C67"/>
    <w:rsid w:val="009D0A3D"/>
    <w:rsid w:val="009D0B5C"/>
    <w:rsid w:val="009D0B6F"/>
    <w:rsid w:val="009D0E6F"/>
    <w:rsid w:val="009D0F75"/>
    <w:rsid w:val="009D3512"/>
    <w:rsid w:val="009D3F0A"/>
    <w:rsid w:val="009D5D06"/>
    <w:rsid w:val="009D69C9"/>
    <w:rsid w:val="009D6B6C"/>
    <w:rsid w:val="009E001E"/>
    <w:rsid w:val="009E0B60"/>
    <w:rsid w:val="009E1925"/>
    <w:rsid w:val="009E1A3F"/>
    <w:rsid w:val="009E553B"/>
    <w:rsid w:val="009E68D4"/>
    <w:rsid w:val="009F0034"/>
    <w:rsid w:val="009F4BCA"/>
    <w:rsid w:val="009F5DE0"/>
    <w:rsid w:val="009F6BA3"/>
    <w:rsid w:val="009F6E18"/>
    <w:rsid w:val="009F71A4"/>
    <w:rsid w:val="00A01CF7"/>
    <w:rsid w:val="00A01D56"/>
    <w:rsid w:val="00A047D5"/>
    <w:rsid w:val="00A04FF1"/>
    <w:rsid w:val="00A052EC"/>
    <w:rsid w:val="00A10030"/>
    <w:rsid w:val="00A1004B"/>
    <w:rsid w:val="00A107EF"/>
    <w:rsid w:val="00A112F5"/>
    <w:rsid w:val="00A11DD1"/>
    <w:rsid w:val="00A122E1"/>
    <w:rsid w:val="00A13767"/>
    <w:rsid w:val="00A14520"/>
    <w:rsid w:val="00A1460A"/>
    <w:rsid w:val="00A14806"/>
    <w:rsid w:val="00A15EA0"/>
    <w:rsid w:val="00A15EF5"/>
    <w:rsid w:val="00A20018"/>
    <w:rsid w:val="00A212C2"/>
    <w:rsid w:val="00A21B2C"/>
    <w:rsid w:val="00A242B0"/>
    <w:rsid w:val="00A249CD"/>
    <w:rsid w:val="00A24B7F"/>
    <w:rsid w:val="00A24D3E"/>
    <w:rsid w:val="00A256E9"/>
    <w:rsid w:val="00A26210"/>
    <w:rsid w:val="00A26CC9"/>
    <w:rsid w:val="00A27EE1"/>
    <w:rsid w:val="00A30B2E"/>
    <w:rsid w:val="00A328ED"/>
    <w:rsid w:val="00A3301D"/>
    <w:rsid w:val="00A3321D"/>
    <w:rsid w:val="00A35A7F"/>
    <w:rsid w:val="00A35F82"/>
    <w:rsid w:val="00A37454"/>
    <w:rsid w:val="00A42826"/>
    <w:rsid w:val="00A43CA4"/>
    <w:rsid w:val="00A451F3"/>
    <w:rsid w:val="00A51542"/>
    <w:rsid w:val="00A55524"/>
    <w:rsid w:val="00A6164A"/>
    <w:rsid w:val="00A618FC"/>
    <w:rsid w:val="00A61C92"/>
    <w:rsid w:val="00A623CD"/>
    <w:rsid w:val="00A62EB6"/>
    <w:rsid w:val="00A6301C"/>
    <w:rsid w:val="00A639AF"/>
    <w:rsid w:val="00A655EE"/>
    <w:rsid w:val="00A66556"/>
    <w:rsid w:val="00A66872"/>
    <w:rsid w:val="00A67CB4"/>
    <w:rsid w:val="00A71905"/>
    <w:rsid w:val="00A72455"/>
    <w:rsid w:val="00A72DBF"/>
    <w:rsid w:val="00A73E6C"/>
    <w:rsid w:val="00A75059"/>
    <w:rsid w:val="00A76B39"/>
    <w:rsid w:val="00A77E73"/>
    <w:rsid w:val="00A80B65"/>
    <w:rsid w:val="00A820E0"/>
    <w:rsid w:val="00A830C3"/>
    <w:rsid w:val="00A86F18"/>
    <w:rsid w:val="00A90A10"/>
    <w:rsid w:val="00A932F6"/>
    <w:rsid w:val="00A952D0"/>
    <w:rsid w:val="00A95946"/>
    <w:rsid w:val="00A963E8"/>
    <w:rsid w:val="00AA0BBE"/>
    <w:rsid w:val="00AA2133"/>
    <w:rsid w:val="00AA3FFE"/>
    <w:rsid w:val="00AA4211"/>
    <w:rsid w:val="00AA42AA"/>
    <w:rsid w:val="00AA5041"/>
    <w:rsid w:val="00AA57E7"/>
    <w:rsid w:val="00AA5F26"/>
    <w:rsid w:val="00AA68D5"/>
    <w:rsid w:val="00AA78D6"/>
    <w:rsid w:val="00AB44F5"/>
    <w:rsid w:val="00AB569B"/>
    <w:rsid w:val="00AB63B3"/>
    <w:rsid w:val="00AC06A4"/>
    <w:rsid w:val="00AC0F16"/>
    <w:rsid w:val="00AC661F"/>
    <w:rsid w:val="00AC7876"/>
    <w:rsid w:val="00AD0011"/>
    <w:rsid w:val="00AD11B8"/>
    <w:rsid w:val="00AD183B"/>
    <w:rsid w:val="00AD2B61"/>
    <w:rsid w:val="00AD41BF"/>
    <w:rsid w:val="00AE36C6"/>
    <w:rsid w:val="00AE4A33"/>
    <w:rsid w:val="00AE6025"/>
    <w:rsid w:val="00AF050F"/>
    <w:rsid w:val="00AF1A26"/>
    <w:rsid w:val="00AF24FE"/>
    <w:rsid w:val="00AF42D5"/>
    <w:rsid w:val="00AF474B"/>
    <w:rsid w:val="00AF74BB"/>
    <w:rsid w:val="00AF7C33"/>
    <w:rsid w:val="00AF7E30"/>
    <w:rsid w:val="00B019A4"/>
    <w:rsid w:val="00B01D34"/>
    <w:rsid w:val="00B03B77"/>
    <w:rsid w:val="00B05919"/>
    <w:rsid w:val="00B10C50"/>
    <w:rsid w:val="00B124AF"/>
    <w:rsid w:val="00B13496"/>
    <w:rsid w:val="00B13B80"/>
    <w:rsid w:val="00B1644F"/>
    <w:rsid w:val="00B16706"/>
    <w:rsid w:val="00B17DFB"/>
    <w:rsid w:val="00B2292B"/>
    <w:rsid w:val="00B230C2"/>
    <w:rsid w:val="00B23638"/>
    <w:rsid w:val="00B23D2B"/>
    <w:rsid w:val="00B2496C"/>
    <w:rsid w:val="00B24BF8"/>
    <w:rsid w:val="00B2500A"/>
    <w:rsid w:val="00B25223"/>
    <w:rsid w:val="00B264B3"/>
    <w:rsid w:val="00B26922"/>
    <w:rsid w:val="00B31EB6"/>
    <w:rsid w:val="00B32463"/>
    <w:rsid w:val="00B34C96"/>
    <w:rsid w:val="00B34D42"/>
    <w:rsid w:val="00B3511C"/>
    <w:rsid w:val="00B35A86"/>
    <w:rsid w:val="00B3756C"/>
    <w:rsid w:val="00B4033F"/>
    <w:rsid w:val="00B41407"/>
    <w:rsid w:val="00B41B33"/>
    <w:rsid w:val="00B4342E"/>
    <w:rsid w:val="00B43880"/>
    <w:rsid w:val="00B43C74"/>
    <w:rsid w:val="00B442B0"/>
    <w:rsid w:val="00B44E89"/>
    <w:rsid w:val="00B455F9"/>
    <w:rsid w:val="00B463B1"/>
    <w:rsid w:val="00B46AE8"/>
    <w:rsid w:val="00B503D8"/>
    <w:rsid w:val="00B5053F"/>
    <w:rsid w:val="00B50B96"/>
    <w:rsid w:val="00B50CAB"/>
    <w:rsid w:val="00B53AA6"/>
    <w:rsid w:val="00B53C6F"/>
    <w:rsid w:val="00B54ADD"/>
    <w:rsid w:val="00B54DE3"/>
    <w:rsid w:val="00B5540D"/>
    <w:rsid w:val="00B55EB7"/>
    <w:rsid w:val="00B57DC3"/>
    <w:rsid w:val="00B60A69"/>
    <w:rsid w:val="00B60D3A"/>
    <w:rsid w:val="00B60E90"/>
    <w:rsid w:val="00B659C3"/>
    <w:rsid w:val="00B65BBA"/>
    <w:rsid w:val="00B65C50"/>
    <w:rsid w:val="00B666D2"/>
    <w:rsid w:val="00B66DCD"/>
    <w:rsid w:val="00B70B15"/>
    <w:rsid w:val="00B72090"/>
    <w:rsid w:val="00B736A5"/>
    <w:rsid w:val="00B745B9"/>
    <w:rsid w:val="00B74AA0"/>
    <w:rsid w:val="00B74E98"/>
    <w:rsid w:val="00B75B97"/>
    <w:rsid w:val="00B77851"/>
    <w:rsid w:val="00B80894"/>
    <w:rsid w:val="00B81DD8"/>
    <w:rsid w:val="00B9008D"/>
    <w:rsid w:val="00B9261D"/>
    <w:rsid w:val="00B93321"/>
    <w:rsid w:val="00B9350C"/>
    <w:rsid w:val="00B942ED"/>
    <w:rsid w:val="00B9480E"/>
    <w:rsid w:val="00B9511A"/>
    <w:rsid w:val="00B95B11"/>
    <w:rsid w:val="00B95ED6"/>
    <w:rsid w:val="00BA080B"/>
    <w:rsid w:val="00BA0E5A"/>
    <w:rsid w:val="00BA1930"/>
    <w:rsid w:val="00BA1A7E"/>
    <w:rsid w:val="00BA1AE6"/>
    <w:rsid w:val="00BA2CC8"/>
    <w:rsid w:val="00BA50D8"/>
    <w:rsid w:val="00BA5CEB"/>
    <w:rsid w:val="00BA5E4E"/>
    <w:rsid w:val="00BA6EFE"/>
    <w:rsid w:val="00BA71F2"/>
    <w:rsid w:val="00BA7A39"/>
    <w:rsid w:val="00BA7B50"/>
    <w:rsid w:val="00BB27AC"/>
    <w:rsid w:val="00BB3E15"/>
    <w:rsid w:val="00BB4260"/>
    <w:rsid w:val="00BB44DD"/>
    <w:rsid w:val="00BB4F10"/>
    <w:rsid w:val="00BB57A9"/>
    <w:rsid w:val="00BB60E7"/>
    <w:rsid w:val="00BB6485"/>
    <w:rsid w:val="00BB64D1"/>
    <w:rsid w:val="00BB6583"/>
    <w:rsid w:val="00BC018C"/>
    <w:rsid w:val="00BC04FC"/>
    <w:rsid w:val="00BC128A"/>
    <w:rsid w:val="00BC2C17"/>
    <w:rsid w:val="00BC2F70"/>
    <w:rsid w:val="00BC381B"/>
    <w:rsid w:val="00BC4614"/>
    <w:rsid w:val="00BC4C3A"/>
    <w:rsid w:val="00BC5805"/>
    <w:rsid w:val="00BC5C84"/>
    <w:rsid w:val="00BC765D"/>
    <w:rsid w:val="00BC79E0"/>
    <w:rsid w:val="00BD0293"/>
    <w:rsid w:val="00BD04F6"/>
    <w:rsid w:val="00BD0C02"/>
    <w:rsid w:val="00BD0D36"/>
    <w:rsid w:val="00BD1CD7"/>
    <w:rsid w:val="00BD3060"/>
    <w:rsid w:val="00BD4F09"/>
    <w:rsid w:val="00BD5A27"/>
    <w:rsid w:val="00BD68FA"/>
    <w:rsid w:val="00BD7480"/>
    <w:rsid w:val="00BE073A"/>
    <w:rsid w:val="00BE15E7"/>
    <w:rsid w:val="00BE19DB"/>
    <w:rsid w:val="00BE1C66"/>
    <w:rsid w:val="00BE2569"/>
    <w:rsid w:val="00BE25B7"/>
    <w:rsid w:val="00BE2E16"/>
    <w:rsid w:val="00BE4669"/>
    <w:rsid w:val="00BE4EA7"/>
    <w:rsid w:val="00BE5283"/>
    <w:rsid w:val="00BE592F"/>
    <w:rsid w:val="00BE6739"/>
    <w:rsid w:val="00BE6BBA"/>
    <w:rsid w:val="00BF1428"/>
    <w:rsid w:val="00BF2E34"/>
    <w:rsid w:val="00BF323E"/>
    <w:rsid w:val="00BF3AFA"/>
    <w:rsid w:val="00BF410C"/>
    <w:rsid w:val="00BF41EB"/>
    <w:rsid w:val="00BF4352"/>
    <w:rsid w:val="00BF4B63"/>
    <w:rsid w:val="00BF69A0"/>
    <w:rsid w:val="00BF78F3"/>
    <w:rsid w:val="00C0101A"/>
    <w:rsid w:val="00C0111C"/>
    <w:rsid w:val="00C02EB6"/>
    <w:rsid w:val="00C03587"/>
    <w:rsid w:val="00C06367"/>
    <w:rsid w:val="00C1445E"/>
    <w:rsid w:val="00C14889"/>
    <w:rsid w:val="00C15D51"/>
    <w:rsid w:val="00C179F8"/>
    <w:rsid w:val="00C2426B"/>
    <w:rsid w:val="00C24D26"/>
    <w:rsid w:val="00C25056"/>
    <w:rsid w:val="00C2528A"/>
    <w:rsid w:val="00C25B78"/>
    <w:rsid w:val="00C26676"/>
    <w:rsid w:val="00C26A18"/>
    <w:rsid w:val="00C31485"/>
    <w:rsid w:val="00C31ED7"/>
    <w:rsid w:val="00C32854"/>
    <w:rsid w:val="00C32C86"/>
    <w:rsid w:val="00C3368F"/>
    <w:rsid w:val="00C348C4"/>
    <w:rsid w:val="00C35EAC"/>
    <w:rsid w:val="00C37621"/>
    <w:rsid w:val="00C37D13"/>
    <w:rsid w:val="00C408C9"/>
    <w:rsid w:val="00C40D54"/>
    <w:rsid w:val="00C4134F"/>
    <w:rsid w:val="00C430B0"/>
    <w:rsid w:val="00C445AE"/>
    <w:rsid w:val="00C450BC"/>
    <w:rsid w:val="00C45AA9"/>
    <w:rsid w:val="00C45C6B"/>
    <w:rsid w:val="00C500E1"/>
    <w:rsid w:val="00C50DC0"/>
    <w:rsid w:val="00C50EB9"/>
    <w:rsid w:val="00C515F4"/>
    <w:rsid w:val="00C5292C"/>
    <w:rsid w:val="00C5396A"/>
    <w:rsid w:val="00C5412B"/>
    <w:rsid w:val="00C54C12"/>
    <w:rsid w:val="00C55DDF"/>
    <w:rsid w:val="00C5755B"/>
    <w:rsid w:val="00C57B73"/>
    <w:rsid w:val="00C601F7"/>
    <w:rsid w:val="00C62173"/>
    <w:rsid w:val="00C63A2C"/>
    <w:rsid w:val="00C63F31"/>
    <w:rsid w:val="00C644CA"/>
    <w:rsid w:val="00C67AE8"/>
    <w:rsid w:val="00C71AA1"/>
    <w:rsid w:val="00C71D3E"/>
    <w:rsid w:val="00C72FE7"/>
    <w:rsid w:val="00C7340B"/>
    <w:rsid w:val="00C7384D"/>
    <w:rsid w:val="00C73C1A"/>
    <w:rsid w:val="00C753BA"/>
    <w:rsid w:val="00C75583"/>
    <w:rsid w:val="00C7697F"/>
    <w:rsid w:val="00C80C17"/>
    <w:rsid w:val="00C80DC2"/>
    <w:rsid w:val="00C81D87"/>
    <w:rsid w:val="00C821E2"/>
    <w:rsid w:val="00C82EDF"/>
    <w:rsid w:val="00C83383"/>
    <w:rsid w:val="00C83D13"/>
    <w:rsid w:val="00C851AE"/>
    <w:rsid w:val="00C85B2F"/>
    <w:rsid w:val="00C90BF5"/>
    <w:rsid w:val="00C9169C"/>
    <w:rsid w:val="00C91DA3"/>
    <w:rsid w:val="00C92843"/>
    <w:rsid w:val="00C9364F"/>
    <w:rsid w:val="00C94763"/>
    <w:rsid w:val="00C952F5"/>
    <w:rsid w:val="00C9658B"/>
    <w:rsid w:val="00C96CE4"/>
    <w:rsid w:val="00C9720D"/>
    <w:rsid w:val="00C973F3"/>
    <w:rsid w:val="00C97D84"/>
    <w:rsid w:val="00CA074E"/>
    <w:rsid w:val="00CA1ADF"/>
    <w:rsid w:val="00CA3F25"/>
    <w:rsid w:val="00CA43A7"/>
    <w:rsid w:val="00CA4CDF"/>
    <w:rsid w:val="00CA568B"/>
    <w:rsid w:val="00CA6426"/>
    <w:rsid w:val="00CA67B9"/>
    <w:rsid w:val="00CA6FF9"/>
    <w:rsid w:val="00CA762C"/>
    <w:rsid w:val="00CA7C3B"/>
    <w:rsid w:val="00CB18BE"/>
    <w:rsid w:val="00CB1D06"/>
    <w:rsid w:val="00CB235B"/>
    <w:rsid w:val="00CB3690"/>
    <w:rsid w:val="00CB4509"/>
    <w:rsid w:val="00CB5E2A"/>
    <w:rsid w:val="00CB5EDA"/>
    <w:rsid w:val="00CB6042"/>
    <w:rsid w:val="00CB6E4B"/>
    <w:rsid w:val="00CB708B"/>
    <w:rsid w:val="00CB72EC"/>
    <w:rsid w:val="00CB7442"/>
    <w:rsid w:val="00CB7622"/>
    <w:rsid w:val="00CB7E11"/>
    <w:rsid w:val="00CC04C5"/>
    <w:rsid w:val="00CC22EE"/>
    <w:rsid w:val="00CC3B0C"/>
    <w:rsid w:val="00CC3B22"/>
    <w:rsid w:val="00CC4196"/>
    <w:rsid w:val="00CC5F6C"/>
    <w:rsid w:val="00CC7ED3"/>
    <w:rsid w:val="00CD19DE"/>
    <w:rsid w:val="00CD2440"/>
    <w:rsid w:val="00CD2949"/>
    <w:rsid w:val="00CD343C"/>
    <w:rsid w:val="00CD588E"/>
    <w:rsid w:val="00CD6A74"/>
    <w:rsid w:val="00CD6D8E"/>
    <w:rsid w:val="00CD6FFF"/>
    <w:rsid w:val="00CD726A"/>
    <w:rsid w:val="00CE1259"/>
    <w:rsid w:val="00CE19BA"/>
    <w:rsid w:val="00CE1DA9"/>
    <w:rsid w:val="00CE5E4C"/>
    <w:rsid w:val="00CE6088"/>
    <w:rsid w:val="00CE641B"/>
    <w:rsid w:val="00CF060D"/>
    <w:rsid w:val="00CF584C"/>
    <w:rsid w:val="00CF7CC9"/>
    <w:rsid w:val="00D02391"/>
    <w:rsid w:val="00D036FA"/>
    <w:rsid w:val="00D03FB3"/>
    <w:rsid w:val="00D0438B"/>
    <w:rsid w:val="00D05385"/>
    <w:rsid w:val="00D05880"/>
    <w:rsid w:val="00D05E37"/>
    <w:rsid w:val="00D06162"/>
    <w:rsid w:val="00D06275"/>
    <w:rsid w:val="00D100C7"/>
    <w:rsid w:val="00D10D0A"/>
    <w:rsid w:val="00D1180B"/>
    <w:rsid w:val="00D11C22"/>
    <w:rsid w:val="00D12977"/>
    <w:rsid w:val="00D13054"/>
    <w:rsid w:val="00D135E6"/>
    <w:rsid w:val="00D1398B"/>
    <w:rsid w:val="00D15522"/>
    <w:rsid w:val="00D1651A"/>
    <w:rsid w:val="00D16856"/>
    <w:rsid w:val="00D17D23"/>
    <w:rsid w:val="00D204F5"/>
    <w:rsid w:val="00D2153C"/>
    <w:rsid w:val="00D22F0E"/>
    <w:rsid w:val="00D237A6"/>
    <w:rsid w:val="00D2488B"/>
    <w:rsid w:val="00D24FC9"/>
    <w:rsid w:val="00D27E41"/>
    <w:rsid w:val="00D305D9"/>
    <w:rsid w:val="00D330A3"/>
    <w:rsid w:val="00D3357C"/>
    <w:rsid w:val="00D33A81"/>
    <w:rsid w:val="00D33B78"/>
    <w:rsid w:val="00D348E5"/>
    <w:rsid w:val="00D356A7"/>
    <w:rsid w:val="00D35735"/>
    <w:rsid w:val="00D36222"/>
    <w:rsid w:val="00D362E5"/>
    <w:rsid w:val="00D40E44"/>
    <w:rsid w:val="00D42F27"/>
    <w:rsid w:val="00D43A57"/>
    <w:rsid w:val="00D452B8"/>
    <w:rsid w:val="00D4697C"/>
    <w:rsid w:val="00D47481"/>
    <w:rsid w:val="00D50140"/>
    <w:rsid w:val="00D543F5"/>
    <w:rsid w:val="00D54C61"/>
    <w:rsid w:val="00D55791"/>
    <w:rsid w:val="00D55CAA"/>
    <w:rsid w:val="00D5798A"/>
    <w:rsid w:val="00D61FF8"/>
    <w:rsid w:val="00D6459A"/>
    <w:rsid w:val="00D64F39"/>
    <w:rsid w:val="00D6530B"/>
    <w:rsid w:val="00D65BD4"/>
    <w:rsid w:val="00D66321"/>
    <w:rsid w:val="00D66651"/>
    <w:rsid w:val="00D66818"/>
    <w:rsid w:val="00D66A6B"/>
    <w:rsid w:val="00D7068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084"/>
    <w:rsid w:val="00D907A9"/>
    <w:rsid w:val="00D90DA1"/>
    <w:rsid w:val="00D91FB0"/>
    <w:rsid w:val="00D92088"/>
    <w:rsid w:val="00D943CC"/>
    <w:rsid w:val="00D94560"/>
    <w:rsid w:val="00D950B5"/>
    <w:rsid w:val="00D95189"/>
    <w:rsid w:val="00DA1100"/>
    <w:rsid w:val="00DA1A67"/>
    <w:rsid w:val="00DA1EB6"/>
    <w:rsid w:val="00DA2616"/>
    <w:rsid w:val="00DA296C"/>
    <w:rsid w:val="00DA4332"/>
    <w:rsid w:val="00DA435A"/>
    <w:rsid w:val="00DA4878"/>
    <w:rsid w:val="00DA4A6A"/>
    <w:rsid w:val="00DA5512"/>
    <w:rsid w:val="00DA75BC"/>
    <w:rsid w:val="00DA78D7"/>
    <w:rsid w:val="00DA7D86"/>
    <w:rsid w:val="00DB0C8C"/>
    <w:rsid w:val="00DB1227"/>
    <w:rsid w:val="00DB3046"/>
    <w:rsid w:val="00DB597D"/>
    <w:rsid w:val="00DB6551"/>
    <w:rsid w:val="00DB72EA"/>
    <w:rsid w:val="00DB7FE2"/>
    <w:rsid w:val="00DC045E"/>
    <w:rsid w:val="00DC0EBD"/>
    <w:rsid w:val="00DC1116"/>
    <w:rsid w:val="00DC20E5"/>
    <w:rsid w:val="00DC2608"/>
    <w:rsid w:val="00DC58EE"/>
    <w:rsid w:val="00DC5FA0"/>
    <w:rsid w:val="00DC6261"/>
    <w:rsid w:val="00DC6A40"/>
    <w:rsid w:val="00DC7FF6"/>
    <w:rsid w:val="00DD147A"/>
    <w:rsid w:val="00DD1DE4"/>
    <w:rsid w:val="00DD259B"/>
    <w:rsid w:val="00DD3A61"/>
    <w:rsid w:val="00DD5069"/>
    <w:rsid w:val="00DD53AC"/>
    <w:rsid w:val="00DD55AA"/>
    <w:rsid w:val="00DD56BE"/>
    <w:rsid w:val="00DD5B73"/>
    <w:rsid w:val="00DD68B3"/>
    <w:rsid w:val="00DD6CD7"/>
    <w:rsid w:val="00DD76D1"/>
    <w:rsid w:val="00DD7F44"/>
    <w:rsid w:val="00DE021B"/>
    <w:rsid w:val="00DE265F"/>
    <w:rsid w:val="00DE283D"/>
    <w:rsid w:val="00DE2F8C"/>
    <w:rsid w:val="00DE3A7D"/>
    <w:rsid w:val="00DE4537"/>
    <w:rsid w:val="00DE45E8"/>
    <w:rsid w:val="00DE57A7"/>
    <w:rsid w:val="00DE5A94"/>
    <w:rsid w:val="00DE6A4E"/>
    <w:rsid w:val="00DE7F55"/>
    <w:rsid w:val="00DF0263"/>
    <w:rsid w:val="00DF2090"/>
    <w:rsid w:val="00DF2612"/>
    <w:rsid w:val="00DF2700"/>
    <w:rsid w:val="00DF3364"/>
    <w:rsid w:val="00DF449C"/>
    <w:rsid w:val="00DF4B4A"/>
    <w:rsid w:val="00DF6A81"/>
    <w:rsid w:val="00DF70A8"/>
    <w:rsid w:val="00DF74AE"/>
    <w:rsid w:val="00E0070E"/>
    <w:rsid w:val="00E038ED"/>
    <w:rsid w:val="00E04868"/>
    <w:rsid w:val="00E04C0B"/>
    <w:rsid w:val="00E056A6"/>
    <w:rsid w:val="00E05CFB"/>
    <w:rsid w:val="00E069B0"/>
    <w:rsid w:val="00E0729D"/>
    <w:rsid w:val="00E072B5"/>
    <w:rsid w:val="00E10BF4"/>
    <w:rsid w:val="00E10CD1"/>
    <w:rsid w:val="00E11673"/>
    <w:rsid w:val="00E11A57"/>
    <w:rsid w:val="00E131D3"/>
    <w:rsid w:val="00E1431C"/>
    <w:rsid w:val="00E1483B"/>
    <w:rsid w:val="00E15A39"/>
    <w:rsid w:val="00E16707"/>
    <w:rsid w:val="00E17350"/>
    <w:rsid w:val="00E205F0"/>
    <w:rsid w:val="00E20F9F"/>
    <w:rsid w:val="00E2123E"/>
    <w:rsid w:val="00E21B04"/>
    <w:rsid w:val="00E23EB4"/>
    <w:rsid w:val="00E300A6"/>
    <w:rsid w:val="00E30102"/>
    <w:rsid w:val="00E3181C"/>
    <w:rsid w:val="00E32870"/>
    <w:rsid w:val="00E3420C"/>
    <w:rsid w:val="00E34C31"/>
    <w:rsid w:val="00E3530B"/>
    <w:rsid w:val="00E35F53"/>
    <w:rsid w:val="00E36DC4"/>
    <w:rsid w:val="00E37533"/>
    <w:rsid w:val="00E4192F"/>
    <w:rsid w:val="00E41E38"/>
    <w:rsid w:val="00E42C6B"/>
    <w:rsid w:val="00E43DFD"/>
    <w:rsid w:val="00E443EC"/>
    <w:rsid w:val="00E447C2"/>
    <w:rsid w:val="00E46234"/>
    <w:rsid w:val="00E46A02"/>
    <w:rsid w:val="00E4771D"/>
    <w:rsid w:val="00E47A1E"/>
    <w:rsid w:val="00E504A0"/>
    <w:rsid w:val="00E50D02"/>
    <w:rsid w:val="00E51232"/>
    <w:rsid w:val="00E52740"/>
    <w:rsid w:val="00E52811"/>
    <w:rsid w:val="00E53153"/>
    <w:rsid w:val="00E56974"/>
    <w:rsid w:val="00E57B43"/>
    <w:rsid w:val="00E60081"/>
    <w:rsid w:val="00E6029B"/>
    <w:rsid w:val="00E6066E"/>
    <w:rsid w:val="00E60B10"/>
    <w:rsid w:val="00E60B2B"/>
    <w:rsid w:val="00E63BAE"/>
    <w:rsid w:val="00E63CAF"/>
    <w:rsid w:val="00E63E6A"/>
    <w:rsid w:val="00E651B8"/>
    <w:rsid w:val="00E67E2A"/>
    <w:rsid w:val="00E70085"/>
    <w:rsid w:val="00E7152E"/>
    <w:rsid w:val="00E7277B"/>
    <w:rsid w:val="00E72B2D"/>
    <w:rsid w:val="00E740F9"/>
    <w:rsid w:val="00E75B10"/>
    <w:rsid w:val="00E75BD3"/>
    <w:rsid w:val="00E76485"/>
    <w:rsid w:val="00E764D2"/>
    <w:rsid w:val="00E773F7"/>
    <w:rsid w:val="00E77919"/>
    <w:rsid w:val="00E77A64"/>
    <w:rsid w:val="00E80B41"/>
    <w:rsid w:val="00E81C96"/>
    <w:rsid w:val="00E83515"/>
    <w:rsid w:val="00E85111"/>
    <w:rsid w:val="00E85DB1"/>
    <w:rsid w:val="00E86475"/>
    <w:rsid w:val="00E8740F"/>
    <w:rsid w:val="00E87CE4"/>
    <w:rsid w:val="00E9000C"/>
    <w:rsid w:val="00E927AE"/>
    <w:rsid w:val="00E93408"/>
    <w:rsid w:val="00E94169"/>
    <w:rsid w:val="00E95BD0"/>
    <w:rsid w:val="00E96D44"/>
    <w:rsid w:val="00E97F29"/>
    <w:rsid w:val="00EA0241"/>
    <w:rsid w:val="00EA0D4F"/>
    <w:rsid w:val="00EA3A03"/>
    <w:rsid w:val="00EA3D23"/>
    <w:rsid w:val="00EA4E43"/>
    <w:rsid w:val="00EA556B"/>
    <w:rsid w:val="00EA56AE"/>
    <w:rsid w:val="00EA5BDD"/>
    <w:rsid w:val="00EA6271"/>
    <w:rsid w:val="00EA78A8"/>
    <w:rsid w:val="00EA796A"/>
    <w:rsid w:val="00EA7B7C"/>
    <w:rsid w:val="00EA7BFE"/>
    <w:rsid w:val="00EB1C2D"/>
    <w:rsid w:val="00EB39A0"/>
    <w:rsid w:val="00EB6251"/>
    <w:rsid w:val="00EC1368"/>
    <w:rsid w:val="00EC265F"/>
    <w:rsid w:val="00EC32C1"/>
    <w:rsid w:val="00EC3614"/>
    <w:rsid w:val="00EC3805"/>
    <w:rsid w:val="00EC3B87"/>
    <w:rsid w:val="00EC4BFB"/>
    <w:rsid w:val="00EC696A"/>
    <w:rsid w:val="00EC7F4F"/>
    <w:rsid w:val="00EC7F74"/>
    <w:rsid w:val="00ED0F47"/>
    <w:rsid w:val="00ED1872"/>
    <w:rsid w:val="00ED3756"/>
    <w:rsid w:val="00ED65A4"/>
    <w:rsid w:val="00ED68C1"/>
    <w:rsid w:val="00ED6A1C"/>
    <w:rsid w:val="00ED7577"/>
    <w:rsid w:val="00ED7EE4"/>
    <w:rsid w:val="00ED7FCF"/>
    <w:rsid w:val="00EE0E9F"/>
    <w:rsid w:val="00EE0F5D"/>
    <w:rsid w:val="00EE1986"/>
    <w:rsid w:val="00EE1E9F"/>
    <w:rsid w:val="00EE25AC"/>
    <w:rsid w:val="00EE26B7"/>
    <w:rsid w:val="00EE5005"/>
    <w:rsid w:val="00EE6D10"/>
    <w:rsid w:val="00EE7014"/>
    <w:rsid w:val="00EE7F8E"/>
    <w:rsid w:val="00EF00A3"/>
    <w:rsid w:val="00EF1E09"/>
    <w:rsid w:val="00EF2930"/>
    <w:rsid w:val="00EF4EF8"/>
    <w:rsid w:val="00EF6776"/>
    <w:rsid w:val="00EF688E"/>
    <w:rsid w:val="00EF73AD"/>
    <w:rsid w:val="00EF768E"/>
    <w:rsid w:val="00EF7882"/>
    <w:rsid w:val="00F01E62"/>
    <w:rsid w:val="00F064AD"/>
    <w:rsid w:val="00F06F63"/>
    <w:rsid w:val="00F0778E"/>
    <w:rsid w:val="00F11449"/>
    <w:rsid w:val="00F13680"/>
    <w:rsid w:val="00F13CFB"/>
    <w:rsid w:val="00F14454"/>
    <w:rsid w:val="00F145F9"/>
    <w:rsid w:val="00F15F7A"/>
    <w:rsid w:val="00F16D9D"/>
    <w:rsid w:val="00F16ED5"/>
    <w:rsid w:val="00F17415"/>
    <w:rsid w:val="00F21242"/>
    <w:rsid w:val="00F21C24"/>
    <w:rsid w:val="00F22367"/>
    <w:rsid w:val="00F22460"/>
    <w:rsid w:val="00F226BF"/>
    <w:rsid w:val="00F22731"/>
    <w:rsid w:val="00F2318A"/>
    <w:rsid w:val="00F23232"/>
    <w:rsid w:val="00F2485B"/>
    <w:rsid w:val="00F258D4"/>
    <w:rsid w:val="00F26440"/>
    <w:rsid w:val="00F30733"/>
    <w:rsid w:val="00F36C6B"/>
    <w:rsid w:val="00F36F3F"/>
    <w:rsid w:val="00F40FE9"/>
    <w:rsid w:val="00F41EFC"/>
    <w:rsid w:val="00F42518"/>
    <w:rsid w:val="00F45837"/>
    <w:rsid w:val="00F47B90"/>
    <w:rsid w:val="00F50E61"/>
    <w:rsid w:val="00F51550"/>
    <w:rsid w:val="00F5161C"/>
    <w:rsid w:val="00F526A2"/>
    <w:rsid w:val="00F5376B"/>
    <w:rsid w:val="00F543FC"/>
    <w:rsid w:val="00F54970"/>
    <w:rsid w:val="00F556A2"/>
    <w:rsid w:val="00F5661E"/>
    <w:rsid w:val="00F569EF"/>
    <w:rsid w:val="00F56B07"/>
    <w:rsid w:val="00F57BE1"/>
    <w:rsid w:val="00F61CB2"/>
    <w:rsid w:val="00F631AA"/>
    <w:rsid w:val="00F636C1"/>
    <w:rsid w:val="00F65825"/>
    <w:rsid w:val="00F6591B"/>
    <w:rsid w:val="00F67238"/>
    <w:rsid w:val="00F67BB9"/>
    <w:rsid w:val="00F705D7"/>
    <w:rsid w:val="00F70F18"/>
    <w:rsid w:val="00F70F49"/>
    <w:rsid w:val="00F73830"/>
    <w:rsid w:val="00F74257"/>
    <w:rsid w:val="00F747AB"/>
    <w:rsid w:val="00F7545F"/>
    <w:rsid w:val="00F759DE"/>
    <w:rsid w:val="00F762A9"/>
    <w:rsid w:val="00F778F8"/>
    <w:rsid w:val="00F77AFF"/>
    <w:rsid w:val="00F80098"/>
    <w:rsid w:val="00F802F6"/>
    <w:rsid w:val="00F81D12"/>
    <w:rsid w:val="00F82BF2"/>
    <w:rsid w:val="00F834EF"/>
    <w:rsid w:val="00F83A27"/>
    <w:rsid w:val="00F83BBF"/>
    <w:rsid w:val="00F83D68"/>
    <w:rsid w:val="00F84BB7"/>
    <w:rsid w:val="00F84E2D"/>
    <w:rsid w:val="00F86724"/>
    <w:rsid w:val="00F86C39"/>
    <w:rsid w:val="00F87E2C"/>
    <w:rsid w:val="00F903FA"/>
    <w:rsid w:val="00F904E1"/>
    <w:rsid w:val="00F92D8A"/>
    <w:rsid w:val="00F93C25"/>
    <w:rsid w:val="00F946A5"/>
    <w:rsid w:val="00F95F67"/>
    <w:rsid w:val="00F962CD"/>
    <w:rsid w:val="00F96981"/>
    <w:rsid w:val="00F96ECE"/>
    <w:rsid w:val="00F97535"/>
    <w:rsid w:val="00FA10BA"/>
    <w:rsid w:val="00FA2BF1"/>
    <w:rsid w:val="00FA2EC6"/>
    <w:rsid w:val="00FA342B"/>
    <w:rsid w:val="00FA3900"/>
    <w:rsid w:val="00FA3990"/>
    <w:rsid w:val="00FA3CFC"/>
    <w:rsid w:val="00FA3F82"/>
    <w:rsid w:val="00FA4D2D"/>
    <w:rsid w:val="00FA54C4"/>
    <w:rsid w:val="00FA60B1"/>
    <w:rsid w:val="00FA682B"/>
    <w:rsid w:val="00FA6979"/>
    <w:rsid w:val="00FA7251"/>
    <w:rsid w:val="00FB0056"/>
    <w:rsid w:val="00FB0784"/>
    <w:rsid w:val="00FB093C"/>
    <w:rsid w:val="00FB0AC2"/>
    <w:rsid w:val="00FB0F7C"/>
    <w:rsid w:val="00FB1136"/>
    <w:rsid w:val="00FB13D2"/>
    <w:rsid w:val="00FB2BE9"/>
    <w:rsid w:val="00FB2F34"/>
    <w:rsid w:val="00FB3D11"/>
    <w:rsid w:val="00FB4519"/>
    <w:rsid w:val="00FB4994"/>
    <w:rsid w:val="00FB5C8C"/>
    <w:rsid w:val="00FB686D"/>
    <w:rsid w:val="00FB6A0B"/>
    <w:rsid w:val="00FB77AB"/>
    <w:rsid w:val="00FB79BF"/>
    <w:rsid w:val="00FB79CD"/>
    <w:rsid w:val="00FC20F0"/>
    <w:rsid w:val="00FC3FB8"/>
    <w:rsid w:val="00FC4EBB"/>
    <w:rsid w:val="00FC7666"/>
    <w:rsid w:val="00FD2894"/>
    <w:rsid w:val="00FD3961"/>
    <w:rsid w:val="00FD4F83"/>
    <w:rsid w:val="00FD63D4"/>
    <w:rsid w:val="00FE01F5"/>
    <w:rsid w:val="00FE02B3"/>
    <w:rsid w:val="00FE0DAC"/>
    <w:rsid w:val="00FE24D6"/>
    <w:rsid w:val="00FE38EA"/>
    <w:rsid w:val="00FE6725"/>
    <w:rsid w:val="00FE6B5B"/>
    <w:rsid w:val="00FE74D8"/>
    <w:rsid w:val="00FF15C7"/>
    <w:rsid w:val="00FF275D"/>
    <w:rsid w:val="00FF31D3"/>
    <w:rsid w:val="00FF3EFB"/>
    <w:rsid w:val="00FF5342"/>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IASGlossary"/>
    <w:link w:val="IASTableofAbbreviationsZchn"/>
    <w:qFormat/>
    <w:rsid w:val="00D47481"/>
    <w:rPr>
      <w:lang w:val="en-US"/>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D47481"/>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D47481"/>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D47481"/>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0E657B"/>
    <w:pPr>
      <w:ind w:left="1416" w:firstLine="708"/>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0E657B"/>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 w:type="character" w:styleId="UnresolvedMention">
    <w:name w:val="Unresolved Mention"/>
    <w:basedOn w:val="DefaultParagraphFont"/>
    <w:uiPriority w:val="99"/>
    <w:semiHidden/>
    <w:unhideWhenUsed/>
    <w:rsid w:val="00010A7C"/>
    <w:rPr>
      <w:color w:val="605E5C"/>
      <w:shd w:val="clear" w:color="auto" w:fill="E1DFDD"/>
    </w:rPr>
  </w:style>
  <w:style w:type="character" w:styleId="FollowedHyperlink">
    <w:name w:val="FollowedHyperlink"/>
    <w:basedOn w:val="DefaultParagraphFont"/>
    <w:semiHidden/>
    <w:unhideWhenUsed/>
    <w:rsid w:val="00016467"/>
    <w:rPr>
      <w:color w:val="954F72" w:themeColor="followedHyperlink"/>
      <w:u w:val="single"/>
    </w:rPr>
  </w:style>
  <w:style w:type="paragraph" w:styleId="HTMLPreformatted">
    <w:name w:val="HTML Preformatted"/>
    <w:basedOn w:val="Normal"/>
    <w:link w:val="HTMLPreformattedChar"/>
    <w:semiHidden/>
    <w:unhideWhenUsed/>
    <w:rsid w:val="00C3368F"/>
    <w:pPr>
      <w:spacing w:after="0" w:line="240" w:lineRule="auto"/>
    </w:pPr>
    <w:rPr>
      <w:rFonts w:ascii="Consolas" w:hAnsi="Consolas" w:cs="Consolas"/>
      <w:sz w:val="20"/>
    </w:rPr>
  </w:style>
  <w:style w:type="character" w:customStyle="1" w:styleId="HTMLPreformattedChar">
    <w:name w:val="HTML Preformatted Char"/>
    <w:basedOn w:val="DefaultParagraphFont"/>
    <w:link w:val="HTMLPreformatted"/>
    <w:semiHidden/>
    <w:rsid w:val="00C3368F"/>
    <w:rPr>
      <w:rFonts w:ascii="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94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593">
          <w:marLeft w:val="0"/>
          <w:marRight w:val="0"/>
          <w:marTop w:val="0"/>
          <w:marBottom w:val="0"/>
          <w:divBdr>
            <w:top w:val="none" w:sz="0" w:space="0" w:color="auto"/>
            <w:left w:val="none" w:sz="0" w:space="0" w:color="auto"/>
            <w:bottom w:val="none" w:sz="0" w:space="0" w:color="auto"/>
            <w:right w:val="none" w:sz="0" w:space="0" w:color="auto"/>
          </w:divBdr>
          <w:divsChild>
            <w:div w:id="1375693593">
              <w:marLeft w:val="0"/>
              <w:marRight w:val="0"/>
              <w:marTop w:val="0"/>
              <w:marBottom w:val="0"/>
              <w:divBdr>
                <w:top w:val="none" w:sz="0" w:space="0" w:color="auto"/>
                <w:left w:val="none" w:sz="0" w:space="0" w:color="auto"/>
                <w:bottom w:val="none" w:sz="0" w:space="0" w:color="auto"/>
                <w:right w:val="none" w:sz="0" w:space="0" w:color="auto"/>
              </w:divBdr>
              <w:divsChild>
                <w:div w:id="3162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31201239">
      <w:bodyDiv w:val="1"/>
      <w:marLeft w:val="0"/>
      <w:marRight w:val="0"/>
      <w:marTop w:val="0"/>
      <w:marBottom w:val="0"/>
      <w:divBdr>
        <w:top w:val="none" w:sz="0" w:space="0" w:color="auto"/>
        <w:left w:val="none" w:sz="0" w:space="0" w:color="auto"/>
        <w:bottom w:val="none" w:sz="0" w:space="0" w:color="auto"/>
        <w:right w:val="none" w:sz="0" w:space="0" w:color="auto"/>
      </w:divBdr>
      <w:divsChild>
        <w:div w:id="1118109844">
          <w:marLeft w:val="0"/>
          <w:marRight w:val="0"/>
          <w:marTop w:val="0"/>
          <w:marBottom w:val="0"/>
          <w:divBdr>
            <w:top w:val="none" w:sz="0" w:space="0" w:color="auto"/>
            <w:left w:val="none" w:sz="0" w:space="0" w:color="auto"/>
            <w:bottom w:val="none" w:sz="0" w:space="0" w:color="auto"/>
            <w:right w:val="none" w:sz="0" w:space="0" w:color="auto"/>
          </w:divBdr>
          <w:divsChild>
            <w:div w:id="774785701">
              <w:marLeft w:val="0"/>
              <w:marRight w:val="0"/>
              <w:marTop w:val="0"/>
              <w:marBottom w:val="0"/>
              <w:divBdr>
                <w:top w:val="none" w:sz="0" w:space="0" w:color="auto"/>
                <w:left w:val="none" w:sz="0" w:space="0" w:color="auto"/>
                <w:bottom w:val="none" w:sz="0" w:space="0" w:color="auto"/>
                <w:right w:val="none" w:sz="0" w:space="0" w:color="auto"/>
              </w:divBdr>
              <w:divsChild>
                <w:div w:id="3346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59929752">
      <w:bodyDiv w:val="1"/>
      <w:marLeft w:val="0"/>
      <w:marRight w:val="0"/>
      <w:marTop w:val="0"/>
      <w:marBottom w:val="0"/>
      <w:divBdr>
        <w:top w:val="none" w:sz="0" w:space="0" w:color="auto"/>
        <w:left w:val="none" w:sz="0" w:space="0" w:color="auto"/>
        <w:bottom w:val="none" w:sz="0" w:space="0" w:color="auto"/>
        <w:right w:val="none" w:sz="0" w:space="0" w:color="auto"/>
      </w:divBdr>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tik.uni-stuttgart.de/Robo-Test/RoboTestWebApp_V2"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yperlink" Target="https://www.svlsimulator.com/docs/archive/2020.06/simulator-messages/" TargetMode="External"/><Relationship Id="rId50" Type="http://schemas.openxmlformats.org/officeDocument/2006/relationships/hyperlink" Target="https://redmine.vires.com/projects/vtd/wiki/Traffic_and_Scenario" TargetMode="External"/><Relationship Id="rId55" Type="http://schemas.openxmlformats.org/officeDocument/2006/relationships/hyperlink" Target="https://www.perforce.com/blog/alm/what-traceabil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5.png"/><Relationship Id="rId45" Type="http://schemas.openxmlformats.org/officeDocument/2006/relationships/hyperlink" Target="https://github.com/ApolloAuto/apollo" TargetMode="External"/><Relationship Id="rId53" Type="http://schemas.openxmlformats.org/officeDocument/2006/relationships/hyperlink" Target="https://doi.org/10.1145/2771783.2771812"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i.org/10.1016/j.tra.2016.09.010" TargetMode="External"/><Relationship Id="rId48" Type="http://schemas.openxmlformats.org/officeDocument/2006/relationships/hyperlink" Target="https://www.generationrobots.com/blog/en/ros-vs-ros2/" TargetMode="External"/><Relationship Id="rId56" Type="http://schemas.openxmlformats.org/officeDocument/2006/relationships/hyperlink" Target="https://www.autonomousvehicleinternational.com/features/the-road-to-everywhere-are-hd-maps-for-autonomous-driving-sustainable.html" TargetMode="External"/><Relationship Id="rId8" Type="http://schemas.openxmlformats.org/officeDocument/2006/relationships/header" Target="header1.xml"/><Relationship Id="rId51" Type="http://schemas.openxmlformats.org/officeDocument/2006/relationships/hyperlink" Target="https://redmine.vires.com/projects/vtd/wiki/Daten_aus_VTD"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apollo.auto/cyber.html"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doi.org/10.1145/2480362.248059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redmine.vires.com/projects/vtd/wiki/Traffic_and_Scenario" TargetMode="External"/><Relationship Id="rId57" Type="http://schemas.openxmlformats.org/officeDocument/2006/relationships/header" Target="header8.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apollo.auto/devcenter/devcenter.html" TargetMode="External"/><Relationship Id="rId52" Type="http://schemas.openxmlformats.org/officeDocument/2006/relationships/hyperlink" Target="https://doi.org/10.1007/978-3-319-59719-5_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2435</TotalTime>
  <Pages>62</Pages>
  <Words>15661</Words>
  <Characters>82849</Characters>
  <Application>Microsoft Office Word</Application>
  <DocSecurity>0</DocSecurity>
  <Lines>2239</Lines>
  <Paragraphs>1026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97484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14033</cp:revision>
  <cp:lastPrinted>2017-05-12T11:40:00Z</cp:lastPrinted>
  <dcterms:created xsi:type="dcterms:W3CDTF">2018-06-19T08:43:00Z</dcterms:created>
  <dcterms:modified xsi:type="dcterms:W3CDTF">2022-01-19T18:14:00Z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