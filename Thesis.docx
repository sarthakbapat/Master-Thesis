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7D36C00" w:rsidR="00CD19DE" w:rsidRPr="00631BBF" w:rsidRDefault="00D76601" w:rsidP="00CD19DE">
            <w:pPr>
              <w:jc w:val="left"/>
              <w:rPr>
                <w:rFonts w:cs="Arial"/>
                <w:color w:val="FFFFFF" w:themeColor="background1"/>
                <w:sz w:val="28"/>
                <w:lang w:val="en-US"/>
              </w:rPr>
            </w:pPr>
            <w:proofErr w:type="spellStart"/>
            <w:r>
              <w:rPr>
                <w:rFonts w:cs="Arial"/>
                <w:color w:val="FFFFFF" w:themeColor="background1"/>
                <w:sz w:val="28"/>
                <w:lang w:val="en-US"/>
              </w:rPr>
              <w:t>Msc</w:t>
            </w:r>
            <w:proofErr w:type="spellEnd"/>
            <w:r>
              <w:rPr>
                <w:rFonts w:cs="Arial"/>
                <w:color w:val="FFFFFF" w:themeColor="background1"/>
                <w:sz w:val="28"/>
                <w:lang w:val="en-US"/>
              </w:rPr>
              <w:t xml:space="preserve">. Hannes </w:t>
            </w:r>
            <w:proofErr w:type="spellStart"/>
            <w:r>
              <w:rPr>
                <w:rFonts w:cs="Arial"/>
                <w:color w:val="FFFFFF" w:themeColor="background1"/>
                <w:sz w:val="28"/>
                <w:lang w:val="en-US"/>
              </w:rPr>
              <w:t>Vietz</w:t>
            </w:r>
            <w:proofErr w:type="spellEnd"/>
          </w:p>
        </w:tc>
      </w:tr>
      <w:tr w:rsidR="00CD19DE" w:rsidRPr="0041433B" w14:paraId="427718E0" w14:textId="77777777" w:rsidTr="00461CD9">
        <w:trPr>
          <w:cantSplit/>
          <w:trHeight w:val="964"/>
        </w:trPr>
        <w:tc>
          <w:tcPr>
            <w:tcW w:w="2547" w:type="dxa"/>
            <w:vAlign w:val="center"/>
          </w:tcPr>
          <w:p w14:paraId="0272542A" w14:textId="77777777" w:rsidR="00CD19DE" w:rsidRPr="00631BBF" w:rsidRDefault="00CD19DE" w:rsidP="004A084C">
            <w:pPr>
              <w:jc w:val="left"/>
              <w:rPr>
                <w:rFonts w:cs="Arial"/>
                <w:color w:val="FFFFFF" w:themeColor="background1"/>
                <w:sz w:val="28"/>
                <w:lang w:val="en-US"/>
              </w:rPr>
            </w:pPr>
            <w:r w:rsidRPr="00631BBF">
              <w:rPr>
                <w:rFonts w:cs="Arial"/>
                <w:color w:val="FFFFFF" w:themeColor="background1"/>
                <w:sz w:val="28"/>
                <w:lang w:val="en-US"/>
              </w:rPr>
              <w:t>External 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77777777" w:rsidR="00CC04C5" w:rsidRPr="00631BBF" w:rsidRDefault="00EA78A8" w:rsidP="00880671">
      <w:pPr>
        <w:pStyle w:val="Heading1"/>
        <w:numPr>
          <w:ilvl w:val="0"/>
          <w:numId w:val="0"/>
        </w:numPr>
      </w:pPr>
      <w:bookmarkStart w:id="0" w:name="_Toc89969385"/>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r w:rsidR="00CC04C5" w:rsidRPr="00631BBF">
        <w:t xml:space="preserve"> </w:t>
      </w:r>
      <w:r w:rsidR="00163142" w:rsidRPr="00631BBF">
        <w:rPr>
          <w:rStyle w:val="IASRemarksZchn"/>
          <w:b w:val="0"/>
          <w:sz w:val="20"/>
        </w:rPr>
        <w:t xml:space="preserve">Style Template: </w:t>
      </w:r>
      <w:proofErr w:type="spellStart"/>
      <w:r w:rsidR="00191625" w:rsidRPr="00631BBF">
        <w:rPr>
          <w:rStyle w:val="IASRemarksZchn"/>
          <w:b w:val="0"/>
          <w:sz w:val="20"/>
        </w:rPr>
        <w:t>Überschri</w:t>
      </w:r>
      <w:r w:rsidR="00163142" w:rsidRPr="00631BBF">
        <w:rPr>
          <w:rStyle w:val="IASRemarksZchn"/>
          <w:b w:val="0"/>
          <w:sz w:val="20"/>
        </w:rPr>
        <w:t>ft</w:t>
      </w:r>
      <w:proofErr w:type="spellEnd"/>
      <w:r w:rsidR="00163142" w:rsidRPr="00631BBF">
        <w:rPr>
          <w:rStyle w:val="IASRemarksZchn"/>
          <w:b w:val="0"/>
          <w:sz w:val="20"/>
        </w:rPr>
        <w:t xml:space="preserve"> 1 / Headline 1 (delete the number)</w:t>
      </w:r>
      <w:bookmarkEnd w:id="0"/>
    </w:p>
    <w:p w14:paraId="1A528835" w14:textId="10356EEB" w:rsidR="0041433B"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41433B" w:rsidRPr="0041433B">
        <w:rPr>
          <w:noProof/>
          <w:lang w:val="en-US"/>
        </w:rPr>
        <w:t>Table of</w:t>
      </w:r>
      <w:r w:rsidR="0041433B" w:rsidRPr="0041433B">
        <w:rPr>
          <w:b w:val="0"/>
          <w:noProof/>
          <w:lang w:val="en-US"/>
        </w:rPr>
        <w:t xml:space="preserve"> </w:t>
      </w:r>
      <w:r w:rsidR="0041433B" w:rsidRPr="0041433B">
        <w:rPr>
          <w:noProof/>
          <w:lang w:val="en-US"/>
        </w:rPr>
        <w:t xml:space="preserve">Contents </w:t>
      </w:r>
      <w:r w:rsidR="0041433B" w:rsidRPr="0041433B">
        <w:rPr>
          <w:b w:val="0"/>
          <w:i/>
          <w:noProof/>
          <w:snapToGrid w:val="0"/>
          <w:color w:val="0000FF"/>
          <w:lang w:val="en-US"/>
        </w:rPr>
        <w:t>Style Template: Überschrift 1 / Headline 1 (delete the number)</w:t>
      </w:r>
      <w:r w:rsidR="0041433B" w:rsidRPr="0041433B">
        <w:rPr>
          <w:noProof/>
          <w:lang w:val="en-US"/>
        </w:rPr>
        <w:tab/>
      </w:r>
      <w:r w:rsidR="0041433B">
        <w:rPr>
          <w:noProof/>
        </w:rPr>
        <w:fldChar w:fldCharType="begin"/>
      </w:r>
      <w:r w:rsidR="0041433B" w:rsidRPr="0041433B">
        <w:rPr>
          <w:noProof/>
          <w:lang w:val="en-US"/>
        </w:rPr>
        <w:instrText xml:space="preserve"> PAGEREF _Toc89969385 \h </w:instrText>
      </w:r>
      <w:r w:rsidR="0041433B">
        <w:rPr>
          <w:noProof/>
        </w:rPr>
      </w:r>
      <w:r w:rsidR="0041433B">
        <w:rPr>
          <w:noProof/>
        </w:rPr>
        <w:fldChar w:fldCharType="separate"/>
      </w:r>
      <w:r w:rsidR="0041433B" w:rsidRPr="0041433B">
        <w:rPr>
          <w:noProof/>
          <w:lang w:val="en-US"/>
        </w:rPr>
        <w:t>ii</w:t>
      </w:r>
      <w:r w:rsidR="0041433B">
        <w:rPr>
          <w:noProof/>
        </w:rPr>
        <w:fldChar w:fldCharType="end"/>
      </w:r>
    </w:p>
    <w:p w14:paraId="6B401B7D" w14:textId="6FA0D358" w:rsidR="0041433B" w:rsidRDefault="0041433B">
      <w:pPr>
        <w:pStyle w:val="TOC1"/>
        <w:rPr>
          <w:rFonts w:asciiTheme="minorHAnsi" w:eastAsiaTheme="minorEastAsia" w:hAnsiTheme="minorHAnsi" w:cstheme="minorBidi"/>
          <w:b w:val="0"/>
          <w:caps w:val="0"/>
          <w:noProof/>
          <w:szCs w:val="24"/>
          <w:lang w:val="en-DE" w:eastAsia="en-GB"/>
        </w:rPr>
      </w:pPr>
      <w:r w:rsidRPr="0041433B">
        <w:rPr>
          <w:noProof/>
          <w:lang w:val="en-US"/>
        </w:rPr>
        <w:t>Table of Figures</w:t>
      </w:r>
      <w:r w:rsidRPr="0041433B">
        <w:rPr>
          <w:noProof/>
          <w:lang w:val="en-US"/>
        </w:rPr>
        <w:tab/>
      </w:r>
      <w:r>
        <w:rPr>
          <w:noProof/>
        </w:rPr>
        <w:fldChar w:fldCharType="begin"/>
      </w:r>
      <w:r w:rsidRPr="0041433B">
        <w:rPr>
          <w:noProof/>
          <w:lang w:val="en-US"/>
        </w:rPr>
        <w:instrText xml:space="preserve"> PAGEREF _Toc89969386 \h </w:instrText>
      </w:r>
      <w:r>
        <w:rPr>
          <w:noProof/>
        </w:rPr>
      </w:r>
      <w:r>
        <w:rPr>
          <w:noProof/>
        </w:rPr>
        <w:fldChar w:fldCharType="separate"/>
      </w:r>
      <w:r w:rsidRPr="0041433B">
        <w:rPr>
          <w:noProof/>
          <w:lang w:val="en-US"/>
        </w:rPr>
        <w:t>iv</w:t>
      </w:r>
      <w:r>
        <w:rPr>
          <w:noProof/>
        </w:rPr>
        <w:fldChar w:fldCharType="end"/>
      </w:r>
    </w:p>
    <w:p w14:paraId="156B7A22" w14:textId="3B349F74" w:rsidR="0041433B" w:rsidRDefault="0041433B">
      <w:pPr>
        <w:pStyle w:val="TOC1"/>
        <w:rPr>
          <w:rFonts w:asciiTheme="minorHAnsi" w:eastAsiaTheme="minorEastAsia" w:hAnsiTheme="minorHAnsi" w:cstheme="minorBidi"/>
          <w:b w:val="0"/>
          <w:caps w:val="0"/>
          <w:noProof/>
          <w:szCs w:val="24"/>
          <w:lang w:val="en-DE" w:eastAsia="en-GB"/>
        </w:rPr>
      </w:pPr>
      <w:r w:rsidRPr="0041433B">
        <w:rPr>
          <w:noProof/>
          <w:lang w:val="en-US"/>
        </w:rPr>
        <w:t>Table of Tables</w:t>
      </w:r>
      <w:r w:rsidRPr="0041433B">
        <w:rPr>
          <w:noProof/>
          <w:lang w:val="en-US"/>
        </w:rPr>
        <w:tab/>
      </w:r>
      <w:r>
        <w:rPr>
          <w:noProof/>
        </w:rPr>
        <w:fldChar w:fldCharType="begin"/>
      </w:r>
      <w:r w:rsidRPr="0041433B">
        <w:rPr>
          <w:noProof/>
          <w:lang w:val="en-US"/>
        </w:rPr>
        <w:instrText xml:space="preserve"> PAGEREF _Toc89969387 \h </w:instrText>
      </w:r>
      <w:r>
        <w:rPr>
          <w:noProof/>
        </w:rPr>
      </w:r>
      <w:r>
        <w:rPr>
          <w:noProof/>
        </w:rPr>
        <w:fldChar w:fldCharType="separate"/>
      </w:r>
      <w:r w:rsidRPr="0041433B">
        <w:rPr>
          <w:noProof/>
          <w:lang w:val="en-US"/>
        </w:rPr>
        <w:t>v</w:t>
      </w:r>
      <w:r>
        <w:rPr>
          <w:noProof/>
        </w:rPr>
        <w:fldChar w:fldCharType="end"/>
      </w:r>
    </w:p>
    <w:p w14:paraId="5739173C" w14:textId="1B337C68" w:rsidR="0041433B" w:rsidRDefault="0041433B">
      <w:pPr>
        <w:pStyle w:val="TOC1"/>
        <w:rPr>
          <w:rFonts w:asciiTheme="minorHAnsi" w:eastAsiaTheme="minorEastAsia" w:hAnsiTheme="minorHAnsi" w:cstheme="minorBidi"/>
          <w:b w:val="0"/>
          <w:caps w:val="0"/>
          <w:noProof/>
          <w:szCs w:val="24"/>
          <w:lang w:val="en-DE" w:eastAsia="en-GB"/>
        </w:rPr>
      </w:pPr>
      <w:r w:rsidRPr="0041433B">
        <w:rPr>
          <w:noProof/>
          <w:lang w:val="en-US"/>
        </w:rPr>
        <w:t xml:space="preserve">Table of Abbreviations </w:t>
      </w:r>
      <w:r w:rsidRPr="0041433B">
        <w:rPr>
          <w:b w:val="0"/>
          <w:i/>
          <w:noProof/>
          <w:snapToGrid w:val="0"/>
          <w:color w:val="0000FF"/>
          <w:lang w:val="en-US"/>
        </w:rPr>
        <w:t>Style Template: Überschrift 1 / Headline 1 (delete the number)</w:t>
      </w:r>
      <w:r w:rsidRPr="0041433B">
        <w:rPr>
          <w:noProof/>
          <w:lang w:val="en-US"/>
        </w:rPr>
        <w:tab/>
      </w:r>
      <w:r>
        <w:rPr>
          <w:noProof/>
        </w:rPr>
        <w:fldChar w:fldCharType="begin"/>
      </w:r>
      <w:r w:rsidRPr="0041433B">
        <w:rPr>
          <w:noProof/>
          <w:lang w:val="en-US"/>
        </w:rPr>
        <w:instrText xml:space="preserve"> PAGEREF _Toc89969388 \h </w:instrText>
      </w:r>
      <w:r>
        <w:rPr>
          <w:noProof/>
        </w:rPr>
      </w:r>
      <w:r>
        <w:rPr>
          <w:noProof/>
        </w:rPr>
        <w:fldChar w:fldCharType="separate"/>
      </w:r>
      <w:r w:rsidRPr="0041433B">
        <w:rPr>
          <w:noProof/>
          <w:lang w:val="en-US"/>
        </w:rPr>
        <w:t>vi</w:t>
      </w:r>
      <w:r>
        <w:rPr>
          <w:noProof/>
        </w:rPr>
        <w:fldChar w:fldCharType="end"/>
      </w:r>
    </w:p>
    <w:p w14:paraId="443D2B11" w14:textId="46175E01" w:rsidR="0041433B" w:rsidRDefault="0041433B">
      <w:pPr>
        <w:pStyle w:val="TOC1"/>
        <w:rPr>
          <w:rFonts w:asciiTheme="minorHAnsi" w:eastAsiaTheme="minorEastAsia" w:hAnsiTheme="minorHAnsi" w:cstheme="minorBidi"/>
          <w:b w:val="0"/>
          <w:caps w:val="0"/>
          <w:noProof/>
          <w:szCs w:val="24"/>
          <w:lang w:val="en-DE" w:eastAsia="en-GB"/>
        </w:rPr>
      </w:pPr>
      <w:r w:rsidRPr="0041433B">
        <w:rPr>
          <w:noProof/>
          <w:lang w:val="en-US"/>
        </w:rPr>
        <w:t xml:space="preserve">Glossary </w:t>
      </w:r>
      <w:r w:rsidRPr="0041433B">
        <w:rPr>
          <w:b w:val="0"/>
          <w:i/>
          <w:noProof/>
          <w:snapToGrid w:val="0"/>
          <w:color w:val="0000FF"/>
          <w:lang w:val="en-US"/>
        </w:rPr>
        <w:t>Style Template: Überschrift 1 / Headline 1 (delete the number)</w:t>
      </w:r>
      <w:r w:rsidRPr="0041433B">
        <w:rPr>
          <w:noProof/>
          <w:lang w:val="en-US"/>
        </w:rPr>
        <w:tab/>
      </w:r>
      <w:r>
        <w:rPr>
          <w:noProof/>
        </w:rPr>
        <w:fldChar w:fldCharType="begin"/>
      </w:r>
      <w:r w:rsidRPr="0041433B">
        <w:rPr>
          <w:noProof/>
          <w:lang w:val="en-US"/>
        </w:rPr>
        <w:instrText xml:space="preserve"> PAGEREF _Toc89969389 \h </w:instrText>
      </w:r>
      <w:r>
        <w:rPr>
          <w:noProof/>
        </w:rPr>
      </w:r>
      <w:r>
        <w:rPr>
          <w:noProof/>
        </w:rPr>
        <w:fldChar w:fldCharType="separate"/>
      </w:r>
      <w:r w:rsidRPr="0041433B">
        <w:rPr>
          <w:noProof/>
          <w:lang w:val="en-US"/>
        </w:rPr>
        <w:t>vii</w:t>
      </w:r>
      <w:r>
        <w:rPr>
          <w:noProof/>
        </w:rPr>
        <w:fldChar w:fldCharType="end"/>
      </w:r>
    </w:p>
    <w:p w14:paraId="79AA15F2" w14:textId="5AFC3A25" w:rsidR="0041433B" w:rsidRDefault="0041433B">
      <w:pPr>
        <w:pStyle w:val="TOC1"/>
        <w:rPr>
          <w:rFonts w:asciiTheme="minorHAnsi" w:eastAsiaTheme="minorEastAsia" w:hAnsiTheme="minorHAnsi" w:cstheme="minorBidi"/>
          <w:b w:val="0"/>
          <w:caps w:val="0"/>
          <w:noProof/>
          <w:szCs w:val="24"/>
          <w:lang w:val="en-DE" w:eastAsia="en-GB"/>
        </w:rPr>
      </w:pPr>
      <w:r w:rsidRPr="0041433B">
        <w:rPr>
          <w:noProof/>
          <w:lang w:val="en-US"/>
        </w:rPr>
        <w:t>Abstract</w:t>
      </w:r>
      <w:r w:rsidRPr="0041433B">
        <w:rPr>
          <w:noProof/>
          <w:lang w:val="en-US"/>
        </w:rPr>
        <w:tab/>
      </w:r>
      <w:r>
        <w:rPr>
          <w:noProof/>
        </w:rPr>
        <w:fldChar w:fldCharType="begin"/>
      </w:r>
      <w:r w:rsidRPr="0041433B">
        <w:rPr>
          <w:noProof/>
          <w:lang w:val="en-US"/>
        </w:rPr>
        <w:instrText xml:space="preserve"> PAGEREF _Toc89969390 \h </w:instrText>
      </w:r>
      <w:r>
        <w:rPr>
          <w:noProof/>
        </w:rPr>
      </w:r>
      <w:r>
        <w:rPr>
          <w:noProof/>
        </w:rPr>
        <w:fldChar w:fldCharType="separate"/>
      </w:r>
      <w:r w:rsidRPr="0041433B">
        <w:rPr>
          <w:noProof/>
          <w:lang w:val="en-US"/>
        </w:rPr>
        <w:t>viii</w:t>
      </w:r>
      <w:r>
        <w:rPr>
          <w:noProof/>
        </w:rPr>
        <w:fldChar w:fldCharType="end"/>
      </w:r>
    </w:p>
    <w:p w14:paraId="0D18DEE7" w14:textId="0813EB8C" w:rsidR="0041433B" w:rsidRDefault="0041433B">
      <w:pPr>
        <w:pStyle w:val="TOC1"/>
        <w:tabs>
          <w:tab w:val="left" w:pos="480"/>
        </w:tabs>
        <w:rPr>
          <w:rFonts w:asciiTheme="minorHAnsi" w:eastAsiaTheme="minorEastAsia" w:hAnsiTheme="minorHAnsi" w:cstheme="minorBidi"/>
          <w:b w:val="0"/>
          <w:caps w:val="0"/>
          <w:noProof/>
          <w:szCs w:val="24"/>
          <w:lang w:val="en-DE" w:eastAsia="en-GB"/>
        </w:rPr>
      </w:pPr>
      <w:r w:rsidRPr="0041433B">
        <w:rPr>
          <w:noProof/>
          <w:lang w:val="en-US"/>
        </w:rPr>
        <w:t>1</w:t>
      </w:r>
      <w:r>
        <w:rPr>
          <w:rFonts w:asciiTheme="minorHAnsi" w:eastAsiaTheme="minorEastAsia" w:hAnsiTheme="minorHAnsi" w:cstheme="minorBidi"/>
          <w:b w:val="0"/>
          <w:caps w:val="0"/>
          <w:noProof/>
          <w:szCs w:val="24"/>
          <w:lang w:val="en-DE" w:eastAsia="en-GB"/>
        </w:rPr>
        <w:tab/>
      </w:r>
      <w:r w:rsidRPr="0041433B">
        <w:rPr>
          <w:noProof/>
          <w:lang w:val="en-US"/>
        </w:rPr>
        <w:t>Introduction</w:t>
      </w:r>
      <w:r w:rsidRPr="0041433B">
        <w:rPr>
          <w:noProof/>
          <w:lang w:val="en-US"/>
        </w:rPr>
        <w:tab/>
      </w:r>
      <w:r>
        <w:rPr>
          <w:noProof/>
        </w:rPr>
        <w:fldChar w:fldCharType="begin"/>
      </w:r>
      <w:r w:rsidRPr="0041433B">
        <w:rPr>
          <w:noProof/>
          <w:lang w:val="en-US"/>
        </w:rPr>
        <w:instrText xml:space="preserve"> PAGEREF _Toc89969391 \h </w:instrText>
      </w:r>
      <w:r>
        <w:rPr>
          <w:noProof/>
        </w:rPr>
      </w:r>
      <w:r>
        <w:rPr>
          <w:noProof/>
        </w:rPr>
        <w:fldChar w:fldCharType="separate"/>
      </w:r>
      <w:r w:rsidRPr="0041433B">
        <w:rPr>
          <w:noProof/>
          <w:lang w:val="en-US"/>
        </w:rPr>
        <w:t>9</w:t>
      </w:r>
      <w:r>
        <w:rPr>
          <w:noProof/>
        </w:rPr>
        <w:fldChar w:fldCharType="end"/>
      </w:r>
    </w:p>
    <w:p w14:paraId="0E2BEC4F" w14:textId="37AFFA0F"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1.1</w:t>
      </w:r>
      <w:r>
        <w:rPr>
          <w:rFonts w:asciiTheme="minorHAnsi" w:eastAsiaTheme="minorEastAsia" w:hAnsiTheme="minorHAnsi" w:cstheme="minorBidi"/>
          <w:noProof/>
          <w:szCs w:val="24"/>
          <w:lang w:val="en-DE" w:eastAsia="en-GB"/>
        </w:rPr>
        <w:tab/>
      </w:r>
      <w:r w:rsidRPr="0041433B">
        <w:rPr>
          <w:noProof/>
          <w:lang w:val="en-US"/>
        </w:rPr>
        <w:t>What is Autonomous Driving Software?</w:t>
      </w:r>
      <w:r w:rsidRPr="0041433B">
        <w:rPr>
          <w:noProof/>
          <w:lang w:val="en-US"/>
        </w:rPr>
        <w:tab/>
      </w:r>
      <w:r>
        <w:rPr>
          <w:noProof/>
        </w:rPr>
        <w:fldChar w:fldCharType="begin"/>
      </w:r>
      <w:r w:rsidRPr="0041433B">
        <w:rPr>
          <w:noProof/>
          <w:lang w:val="en-US"/>
        </w:rPr>
        <w:instrText xml:space="preserve"> PAGEREF _Toc89969392 \h </w:instrText>
      </w:r>
      <w:r>
        <w:rPr>
          <w:noProof/>
        </w:rPr>
      </w:r>
      <w:r>
        <w:rPr>
          <w:noProof/>
        </w:rPr>
        <w:fldChar w:fldCharType="separate"/>
      </w:r>
      <w:r w:rsidRPr="0041433B">
        <w:rPr>
          <w:noProof/>
          <w:lang w:val="en-US"/>
        </w:rPr>
        <w:t>9</w:t>
      </w:r>
      <w:r>
        <w:rPr>
          <w:noProof/>
        </w:rPr>
        <w:fldChar w:fldCharType="end"/>
      </w:r>
    </w:p>
    <w:p w14:paraId="46154281" w14:textId="1CA35849"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1.2</w:t>
      </w:r>
      <w:r>
        <w:rPr>
          <w:rFonts w:asciiTheme="minorHAnsi" w:eastAsiaTheme="minorEastAsia" w:hAnsiTheme="minorHAnsi" w:cstheme="minorBidi"/>
          <w:noProof/>
          <w:szCs w:val="24"/>
          <w:lang w:val="en-DE" w:eastAsia="en-GB"/>
        </w:rPr>
        <w:tab/>
      </w:r>
      <w:r w:rsidRPr="0041433B">
        <w:rPr>
          <w:noProof/>
          <w:lang w:val="en-US"/>
        </w:rPr>
        <w:t>Current Setup</w:t>
      </w:r>
      <w:r w:rsidRPr="0041433B">
        <w:rPr>
          <w:noProof/>
          <w:lang w:val="en-US"/>
        </w:rPr>
        <w:tab/>
      </w:r>
      <w:r>
        <w:rPr>
          <w:noProof/>
        </w:rPr>
        <w:fldChar w:fldCharType="begin"/>
      </w:r>
      <w:r w:rsidRPr="0041433B">
        <w:rPr>
          <w:noProof/>
          <w:lang w:val="en-US"/>
        </w:rPr>
        <w:instrText xml:space="preserve"> PAGEREF _Toc89969393 \h </w:instrText>
      </w:r>
      <w:r>
        <w:rPr>
          <w:noProof/>
        </w:rPr>
      </w:r>
      <w:r>
        <w:rPr>
          <w:noProof/>
        </w:rPr>
        <w:fldChar w:fldCharType="separate"/>
      </w:r>
      <w:r w:rsidRPr="0041433B">
        <w:rPr>
          <w:noProof/>
          <w:lang w:val="en-US"/>
        </w:rPr>
        <w:t>10</w:t>
      </w:r>
      <w:r>
        <w:rPr>
          <w:noProof/>
        </w:rPr>
        <w:fldChar w:fldCharType="end"/>
      </w:r>
    </w:p>
    <w:p w14:paraId="38A5245B" w14:textId="2D0B8B0D"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1.3</w:t>
      </w:r>
      <w:r>
        <w:rPr>
          <w:rFonts w:asciiTheme="minorHAnsi" w:eastAsiaTheme="minorEastAsia" w:hAnsiTheme="minorHAnsi" w:cstheme="minorBidi"/>
          <w:noProof/>
          <w:szCs w:val="24"/>
          <w:lang w:val="en-DE" w:eastAsia="en-GB"/>
        </w:rPr>
        <w:tab/>
      </w:r>
      <w:r w:rsidRPr="0041433B">
        <w:rPr>
          <w:noProof/>
          <w:lang w:val="en-US"/>
        </w:rPr>
        <w:t>Scope of the Thesis</w:t>
      </w:r>
      <w:r w:rsidRPr="0041433B">
        <w:rPr>
          <w:noProof/>
          <w:lang w:val="en-US"/>
        </w:rPr>
        <w:tab/>
      </w:r>
      <w:r>
        <w:rPr>
          <w:noProof/>
        </w:rPr>
        <w:fldChar w:fldCharType="begin"/>
      </w:r>
      <w:r w:rsidRPr="0041433B">
        <w:rPr>
          <w:noProof/>
          <w:lang w:val="en-US"/>
        </w:rPr>
        <w:instrText xml:space="preserve"> PAGEREF _Toc89969394 \h </w:instrText>
      </w:r>
      <w:r>
        <w:rPr>
          <w:noProof/>
        </w:rPr>
      </w:r>
      <w:r>
        <w:rPr>
          <w:noProof/>
        </w:rPr>
        <w:fldChar w:fldCharType="separate"/>
      </w:r>
      <w:r w:rsidRPr="0041433B">
        <w:rPr>
          <w:noProof/>
          <w:lang w:val="en-US"/>
        </w:rPr>
        <w:t>10</w:t>
      </w:r>
      <w:r>
        <w:rPr>
          <w:noProof/>
        </w:rPr>
        <w:fldChar w:fldCharType="end"/>
      </w:r>
    </w:p>
    <w:p w14:paraId="32709A91" w14:textId="6A5CC3A4" w:rsidR="0041433B" w:rsidRDefault="0041433B">
      <w:pPr>
        <w:pStyle w:val="TOC1"/>
        <w:tabs>
          <w:tab w:val="left" w:pos="480"/>
        </w:tabs>
        <w:rPr>
          <w:rFonts w:asciiTheme="minorHAnsi" w:eastAsiaTheme="minorEastAsia" w:hAnsiTheme="minorHAnsi" w:cstheme="minorBidi"/>
          <w:b w:val="0"/>
          <w:caps w:val="0"/>
          <w:noProof/>
          <w:szCs w:val="24"/>
          <w:lang w:val="en-DE" w:eastAsia="en-GB"/>
        </w:rPr>
      </w:pPr>
      <w:r w:rsidRPr="0041433B">
        <w:rPr>
          <w:noProof/>
          <w:lang w:val="en-US"/>
        </w:rPr>
        <w:t>2</w:t>
      </w:r>
      <w:r>
        <w:rPr>
          <w:rFonts w:asciiTheme="minorHAnsi" w:eastAsiaTheme="minorEastAsia" w:hAnsiTheme="minorHAnsi" w:cstheme="minorBidi"/>
          <w:b w:val="0"/>
          <w:caps w:val="0"/>
          <w:noProof/>
          <w:szCs w:val="24"/>
          <w:lang w:val="en-DE" w:eastAsia="en-GB"/>
        </w:rPr>
        <w:tab/>
      </w:r>
      <w:r w:rsidRPr="0041433B">
        <w:rPr>
          <w:noProof/>
          <w:lang w:val="en-US"/>
        </w:rPr>
        <w:t>Analysis and Design of AV Software stack</w:t>
      </w:r>
      <w:r w:rsidRPr="0041433B">
        <w:rPr>
          <w:noProof/>
          <w:lang w:val="en-US"/>
        </w:rPr>
        <w:tab/>
      </w:r>
      <w:r>
        <w:rPr>
          <w:noProof/>
        </w:rPr>
        <w:fldChar w:fldCharType="begin"/>
      </w:r>
      <w:r w:rsidRPr="0041433B">
        <w:rPr>
          <w:noProof/>
          <w:lang w:val="en-US"/>
        </w:rPr>
        <w:instrText xml:space="preserve"> PAGEREF _Toc89969395 \h </w:instrText>
      </w:r>
      <w:r>
        <w:rPr>
          <w:noProof/>
        </w:rPr>
      </w:r>
      <w:r>
        <w:rPr>
          <w:noProof/>
        </w:rPr>
        <w:fldChar w:fldCharType="separate"/>
      </w:r>
      <w:r w:rsidRPr="0041433B">
        <w:rPr>
          <w:noProof/>
          <w:lang w:val="en-US"/>
        </w:rPr>
        <w:t>12</w:t>
      </w:r>
      <w:r>
        <w:rPr>
          <w:noProof/>
        </w:rPr>
        <w:fldChar w:fldCharType="end"/>
      </w:r>
    </w:p>
    <w:p w14:paraId="24E6688C" w14:textId="42D12470"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2.1</w:t>
      </w:r>
      <w:r>
        <w:rPr>
          <w:rFonts w:asciiTheme="minorHAnsi" w:eastAsiaTheme="minorEastAsia" w:hAnsiTheme="minorHAnsi" w:cstheme="minorBidi"/>
          <w:noProof/>
          <w:szCs w:val="24"/>
          <w:lang w:val="en-DE" w:eastAsia="en-GB"/>
        </w:rPr>
        <w:tab/>
      </w:r>
      <w:r w:rsidRPr="0041433B">
        <w:rPr>
          <w:noProof/>
          <w:lang w:val="en-US"/>
        </w:rPr>
        <w:t>Existing Interface Architecture</w:t>
      </w:r>
      <w:r w:rsidRPr="0041433B">
        <w:rPr>
          <w:noProof/>
          <w:lang w:val="en-US"/>
        </w:rPr>
        <w:tab/>
      </w:r>
      <w:r>
        <w:rPr>
          <w:noProof/>
        </w:rPr>
        <w:fldChar w:fldCharType="begin"/>
      </w:r>
      <w:r w:rsidRPr="0041433B">
        <w:rPr>
          <w:noProof/>
          <w:lang w:val="en-US"/>
        </w:rPr>
        <w:instrText xml:space="preserve"> PAGEREF _Toc89969396 \h </w:instrText>
      </w:r>
      <w:r>
        <w:rPr>
          <w:noProof/>
        </w:rPr>
      </w:r>
      <w:r>
        <w:rPr>
          <w:noProof/>
        </w:rPr>
        <w:fldChar w:fldCharType="separate"/>
      </w:r>
      <w:r w:rsidRPr="0041433B">
        <w:rPr>
          <w:noProof/>
          <w:lang w:val="en-US"/>
        </w:rPr>
        <w:t>12</w:t>
      </w:r>
      <w:r>
        <w:rPr>
          <w:noProof/>
        </w:rPr>
        <w:fldChar w:fldCharType="end"/>
      </w:r>
    </w:p>
    <w:p w14:paraId="36457B5B" w14:textId="622A7DED"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2.1.1</w:t>
      </w:r>
      <w:r>
        <w:rPr>
          <w:rFonts w:asciiTheme="minorHAnsi" w:eastAsiaTheme="minorEastAsia" w:hAnsiTheme="minorHAnsi" w:cstheme="minorBidi"/>
          <w:noProof/>
          <w:sz w:val="24"/>
          <w:szCs w:val="24"/>
          <w:lang w:val="en-DE" w:eastAsia="en-GB"/>
        </w:rPr>
        <w:tab/>
      </w:r>
      <w:r w:rsidRPr="0041433B">
        <w:rPr>
          <w:noProof/>
          <w:lang w:val="en-US"/>
        </w:rPr>
        <w:t>Apollo AV software stack</w:t>
      </w:r>
      <w:r w:rsidRPr="0041433B">
        <w:rPr>
          <w:noProof/>
          <w:lang w:val="en-US"/>
        </w:rPr>
        <w:tab/>
      </w:r>
      <w:r>
        <w:rPr>
          <w:noProof/>
        </w:rPr>
        <w:fldChar w:fldCharType="begin"/>
      </w:r>
      <w:r w:rsidRPr="0041433B">
        <w:rPr>
          <w:noProof/>
          <w:lang w:val="en-US"/>
        </w:rPr>
        <w:instrText xml:space="preserve"> PAGEREF _Toc89969397 \h </w:instrText>
      </w:r>
      <w:r>
        <w:rPr>
          <w:noProof/>
        </w:rPr>
      </w:r>
      <w:r>
        <w:rPr>
          <w:noProof/>
        </w:rPr>
        <w:fldChar w:fldCharType="separate"/>
      </w:r>
      <w:r w:rsidRPr="0041433B">
        <w:rPr>
          <w:noProof/>
          <w:lang w:val="en-US"/>
        </w:rPr>
        <w:t>13</w:t>
      </w:r>
      <w:r>
        <w:rPr>
          <w:noProof/>
        </w:rPr>
        <w:fldChar w:fldCharType="end"/>
      </w:r>
    </w:p>
    <w:p w14:paraId="229A2A40" w14:textId="62FE1355"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2.1.2</w:t>
      </w:r>
      <w:r>
        <w:rPr>
          <w:rFonts w:asciiTheme="minorHAnsi" w:eastAsiaTheme="minorEastAsia" w:hAnsiTheme="minorHAnsi" w:cstheme="minorBidi"/>
          <w:noProof/>
          <w:sz w:val="24"/>
          <w:szCs w:val="24"/>
          <w:lang w:val="en-DE" w:eastAsia="en-GB"/>
        </w:rPr>
        <w:tab/>
      </w:r>
      <w:r w:rsidRPr="0041433B">
        <w:rPr>
          <w:noProof/>
          <w:lang w:val="en-US"/>
        </w:rPr>
        <w:t>Apollo Cyber-RT</w:t>
      </w:r>
      <w:r w:rsidRPr="0041433B">
        <w:rPr>
          <w:noProof/>
          <w:lang w:val="en-US"/>
        </w:rPr>
        <w:tab/>
      </w:r>
      <w:r>
        <w:rPr>
          <w:noProof/>
        </w:rPr>
        <w:fldChar w:fldCharType="begin"/>
      </w:r>
      <w:r w:rsidRPr="0041433B">
        <w:rPr>
          <w:noProof/>
          <w:lang w:val="en-US"/>
        </w:rPr>
        <w:instrText xml:space="preserve"> PAGEREF _Toc89969398 \h </w:instrText>
      </w:r>
      <w:r>
        <w:rPr>
          <w:noProof/>
        </w:rPr>
      </w:r>
      <w:r>
        <w:rPr>
          <w:noProof/>
        </w:rPr>
        <w:fldChar w:fldCharType="separate"/>
      </w:r>
      <w:r w:rsidRPr="0041433B">
        <w:rPr>
          <w:noProof/>
          <w:lang w:val="en-US"/>
        </w:rPr>
        <w:t>13</w:t>
      </w:r>
      <w:r>
        <w:rPr>
          <w:noProof/>
        </w:rPr>
        <w:fldChar w:fldCharType="end"/>
      </w:r>
    </w:p>
    <w:p w14:paraId="0F53AB13" w14:textId="3C3FE963"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2.2</w:t>
      </w:r>
      <w:r>
        <w:rPr>
          <w:rFonts w:asciiTheme="minorHAnsi" w:eastAsiaTheme="minorEastAsia" w:hAnsiTheme="minorHAnsi" w:cstheme="minorBidi"/>
          <w:noProof/>
          <w:szCs w:val="24"/>
          <w:lang w:val="en-DE" w:eastAsia="en-GB"/>
        </w:rPr>
        <w:tab/>
      </w:r>
      <w:r w:rsidRPr="0041433B">
        <w:rPr>
          <w:noProof/>
          <w:lang w:val="en-US"/>
        </w:rPr>
        <w:t>Interface options between Simulators and Apollo</w:t>
      </w:r>
      <w:r w:rsidRPr="0041433B">
        <w:rPr>
          <w:noProof/>
          <w:lang w:val="en-US"/>
        </w:rPr>
        <w:tab/>
      </w:r>
      <w:r>
        <w:rPr>
          <w:noProof/>
        </w:rPr>
        <w:fldChar w:fldCharType="begin"/>
      </w:r>
      <w:r w:rsidRPr="0041433B">
        <w:rPr>
          <w:noProof/>
          <w:lang w:val="en-US"/>
        </w:rPr>
        <w:instrText xml:space="preserve"> PAGEREF _Toc89969399 \h </w:instrText>
      </w:r>
      <w:r>
        <w:rPr>
          <w:noProof/>
        </w:rPr>
      </w:r>
      <w:r>
        <w:rPr>
          <w:noProof/>
        </w:rPr>
        <w:fldChar w:fldCharType="separate"/>
      </w:r>
      <w:r w:rsidRPr="0041433B">
        <w:rPr>
          <w:noProof/>
          <w:lang w:val="en-US"/>
        </w:rPr>
        <w:t>13</w:t>
      </w:r>
      <w:r>
        <w:rPr>
          <w:noProof/>
        </w:rPr>
        <w:fldChar w:fldCharType="end"/>
      </w:r>
    </w:p>
    <w:p w14:paraId="17D6B8DE" w14:textId="780FCECC"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2.2.1</w:t>
      </w:r>
      <w:r>
        <w:rPr>
          <w:rFonts w:asciiTheme="minorHAnsi" w:eastAsiaTheme="minorEastAsia" w:hAnsiTheme="minorHAnsi" w:cstheme="minorBidi"/>
          <w:noProof/>
          <w:sz w:val="24"/>
          <w:szCs w:val="24"/>
          <w:lang w:val="en-DE" w:eastAsia="en-GB"/>
        </w:rPr>
        <w:tab/>
      </w:r>
      <w:r w:rsidRPr="0041433B">
        <w:rPr>
          <w:noProof/>
          <w:lang w:val="en-US"/>
        </w:rPr>
        <w:t>Cyber RT Interface</w:t>
      </w:r>
      <w:r w:rsidRPr="0041433B">
        <w:rPr>
          <w:noProof/>
          <w:lang w:val="en-US"/>
        </w:rPr>
        <w:tab/>
      </w:r>
      <w:r>
        <w:rPr>
          <w:noProof/>
        </w:rPr>
        <w:fldChar w:fldCharType="begin"/>
      </w:r>
      <w:r w:rsidRPr="0041433B">
        <w:rPr>
          <w:noProof/>
          <w:lang w:val="en-US"/>
        </w:rPr>
        <w:instrText xml:space="preserve"> PAGEREF _Toc89969400 \h </w:instrText>
      </w:r>
      <w:r>
        <w:rPr>
          <w:noProof/>
        </w:rPr>
      </w:r>
      <w:r>
        <w:rPr>
          <w:noProof/>
        </w:rPr>
        <w:fldChar w:fldCharType="separate"/>
      </w:r>
      <w:r w:rsidRPr="0041433B">
        <w:rPr>
          <w:noProof/>
          <w:lang w:val="en-US"/>
        </w:rPr>
        <w:t>13</w:t>
      </w:r>
      <w:r>
        <w:rPr>
          <w:noProof/>
        </w:rPr>
        <w:fldChar w:fldCharType="end"/>
      </w:r>
    </w:p>
    <w:p w14:paraId="237EE2A2" w14:textId="2E90CD03"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2.2.2</w:t>
      </w:r>
      <w:r>
        <w:rPr>
          <w:rFonts w:asciiTheme="minorHAnsi" w:eastAsiaTheme="minorEastAsia" w:hAnsiTheme="minorHAnsi" w:cstheme="minorBidi"/>
          <w:noProof/>
          <w:sz w:val="24"/>
          <w:szCs w:val="24"/>
          <w:lang w:val="en-DE" w:eastAsia="en-GB"/>
        </w:rPr>
        <w:tab/>
      </w:r>
      <w:r w:rsidRPr="0041433B">
        <w:rPr>
          <w:noProof/>
          <w:lang w:val="en-US"/>
        </w:rPr>
        <w:t>ROS or ROS2 Interface</w:t>
      </w:r>
      <w:r w:rsidRPr="0041433B">
        <w:rPr>
          <w:noProof/>
          <w:lang w:val="en-US"/>
        </w:rPr>
        <w:tab/>
      </w:r>
      <w:r>
        <w:rPr>
          <w:noProof/>
        </w:rPr>
        <w:fldChar w:fldCharType="begin"/>
      </w:r>
      <w:r w:rsidRPr="0041433B">
        <w:rPr>
          <w:noProof/>
          <w:lang w:val="en-US"/>
        </w:rPr>
        <w:instrText xml:space="preserve"> PAGEREF _Toc89969401 \h </w:instrText>
      </w:r>
      <w:r>
        <w:rPr>
          <w:noProof/>
        </w:rPr>
      </w:r>
      <w:r>
        <w:rPr>
          <w:noProof/>
        </w:rPr>
        <w:fldChar w:fldCharType="separate"/>
      </w:r>
      <w:r w:rsidRPr="0041433B">
        <w:rPr>
          <w:noProof/>
          <w:lang w:val="en-US"/>
        </w:rPr>
        <w:t>15</w:t>
      </w:r>
      <w:r>
        <w:rPr>
          <w:noProof/>
        </w:rPr>
        <w:fldChar w:fldCharType="end"/>
      </w:r>
    </w:p>
    <w:p w14:paraId="55C92D5A" w14:textId="6AACC455"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2.3</w:t>
      </w:r>
      <w:r>
        <w:rPr>
          <w:rFonts w:asciiTheme="minorHAnsi" w:eastAsiaTheme="minorEastAsia" w:hAnsiTheme="minorHAnsi" w:cstheme="minorBidi"/>
          <w:noProof/>
          <w:szCs w:val="24"/>
          <w:lang w:val="en-DE" w:eastAsia="en-GB"/>
        </w:rPr>
        <w:tab/>
      </w:r>
      <w:r w:rsidRPr="0041433B">
        <w:rPr>
          <w:noProof/>
          <w:lang w:val="en-US"/>
        </w:rPr>
        <w:t>Problems with VTD connection to Apollo</w:t>
      </w:r>
      <w:r w:rsidRPr="0041433B">
        <w:rPr>
          <w:noProof/>
          <w:lang w:val="en-US"/>
        </w:rPr>
        <w:tab/>
      </w:r>
      <w:r>
        <w:rPr>
          <w:noProof/>
        </w:rPr>
        <w:fldChar w:fldCharType="begin"/>
      </w:r>
      <w:r w:rsidRPr="0041433B">
        <w:rPr>
          <w:noProof/>
          <w:lang w:val="en-US"/>
        </w:rPr>
        <w:instrText xml:space="preserve"> PAGEREF _Toc89969402 \h </w:instrText>
      </w:r>
      <w:r>
        <w:rPr>
          <w:noProof/>
        </w:rPr>
      </w:r>
      <w:r>
        <w:rPr>
          <w:noProof/>
        </w:rPr>
        <w:fldChar w:fldCharType="separate"/>
      </w:r>
      <w:r w:rsidRPr="0041433B">
        <w:rPr>
          <w:noProof/>
          <w:lang w:val="en-US"/>
        </w:rPr>
        <w:t>16</w:t>
      </w:r>
      <w:r>
        <w:rPr>
          <w:noProof/>
        </w:rPr>
        <w:fldChar w:fldCharType="end"/>
      </w:r>
    </w:p>
    <w:p w14:paraId="21DDC0FF" w14:textId="516CBA48"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2.3.1</w:t>
      </w:r>
      <w:r>
        <w:rPr>
          <w:rFonts w:asciiTheme="minorHAnsi" w:eastAsiaTheme="minorEastAsia" w:hAnsiTheme="minorHAnsi" w:cstheme="minorBidi"/>
          <w:noProof/>
          <w:sz w:val="24"/>
          <w:szCs w:val="24"/>
          <w:lang w:val="en-DE" w:eastAsia="en-GB"/>
        </w:rPr>
        <w:tab/>
      </w:r>
      <w:r w:rsidRPr="0041433B">
        <w:rPr>
          <w:noProof/>
          <w:lang w:val="en-US"/>
        </w:rPr>
        <w:t>Camera Video Data Stream</w:t>
      </w:r>
      <w:r w:rsidRPr="0041433B">
        <w:rPr>
          <w:noProof/>
          <w:lang w:val="en-US"/>
        </w:rPr>
        <w:tab/>
      </w:r>
      <w:r>
        <w:rPr>
          <w:noProof/>
        </w:rPr>
        <w:fldChar w:fldCharType="begin"/>
      </w:r>
      <w:r w:rsidRPr="0041433B">
        <w:rPr>
          <w:noProof/>
          <w:lang w:val="en-US"/>
        </w:rPr>
        <w:instrText xml:space="preserve"> PAGEREF _Toc89969403 \h </w:instrText>
      </w:r>
      <w:r>
        <w:rPr>
          <w:noProof/>
        </w:rPr>
      </w:r>
      <w:r>
        <w:rPr>
          <w:noProof/>
        </w:rPr>
        <w:fldChar w:fldCharType="separate"/>
      </w:r>
      <w:r w:rsidRPr="0041433B">
        <w:rPr>
          <w:noProof/>
          <w:lang w:val="en-US"/>
        </w:rPr>
        <w:t>16</w:t>
      </w:r>
      <w:r>
        <w:rPr>
          <w:noProof/>
        </w:rPr>
        <w:fldChar w:fldCharType="end"/>
      </w:r>
    </w:p>
    <w:p w14:paraId="5341AE4F" w14:textId="008C17EF"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2.3.2</w:t>
      </w:r>
      <w:r>
        <w:rPr>
          <w:rFonts w:asciiTheme="minorHAnsi" w:eastAsiaTheme="minorEastAsia" w:hAnsiTheme="minorHAnsi" w:cstheme="minorBidi"/>
          <w:noProof/>
          <w:sz w:val="24"/>
          <w:szCs w:val="24"/>
          <w:lang w:val="en-DE" w:eastAsia="en-GB"/>
        </w:rPr>
        <w:tab/>
      </w:r>
      <w:r w:rsidRPr="0041433B">
        <w:rPr>
          <w:noProof/>
          <w:lang w:val="en-US"/>
        </w:rPr>
        <w:t>VTD LiDAR Sensor Point Cloud</w:t>
      </w:r>
      <w:r w:rsidRPr="0041433B">
        <w:rPr>
          <w:noProof/>
          <w:lang w:val="en-US"/>
        </w:rPr>
        <w:tab/>
      </w:r>
      <w:r>
        <w:rPr>
          <w:noProof/>
        </w:rPr>
        <w:fldChar w:fldCharType="begin"/>
      </w:r>
      <w:r w:rsidRPr="0041433B">
        <w:rPr>
          <w:noProof/>
          <w:lang w:val="en-US"/>
        </w:rPr>
        <w:instrText xml:space="preserve"> PAGEREF _Toc89969404 \h </w:instrText>
      </w:r>
      <w:r>
        <w:rPr>
          <w:noProof/>
        </w:rPr>
      </w:r>
      <w:r>
        <w:rPr>
          <w:noProof/>
        </w:rPr>
        <w:fldChar w:fldCharType="separate"/>
      </w:r>
      <w:r w:rsidRPr="0041433B">
        <w:rPr>
          <w:noProof/>
          <w:lang w:val="en-US"/>
        </w:rPr>
        <w:t>16</w:t>
      </w:r>
      <w:r>
        <w:rPr>
          <w:noProof/>
        </w:rPr>
        <w:fldChar w:fldCharType="end"/>
      </w:r>
    </w:p>
    <w:p w14:paraId="19C8E4F8" w14:textId="682391B2"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2.3.3</w:t>
      </w:r>
      <w:r>
        <w:rPr>
          <w:rFonts w:asciiTheme="minorHAnsi" w:eastAsiaTheme="minorEastAsia" w:hAnsiTheme="minorHAnsi" w:cstheme="minorBidi"/>
          <w:noProof/>
          <w:sz w:val="24"/>
          <w:szCs w:val="24"/>
          <w:lang w:val="en-DE" w:eastAsia="en-GB"/>
        </w:rPr>
        <w:tab/>
      </w:r>
      <w:r w:rsidRPr="0041433B">
        <w:rPr>
          <w:noProof/>
          <w:lang w:val="en-US"/>
        </w:rPr>
        <w:t>HD Map conversion</w:t>
      </w:r>
      <w:r w:rsidRPr="0041433B">
        <w:rPr>
          <w:noProof/>
          <w:lang w:val="en-US"/>
        </w:rPr>
        <w:tab/>
      </w:r>
      <w:r>
        <w:rPr>
          <w:noProof/>
        </w:rPr>
        <w:fldChar w:fldCharType="begin"/>
      </w:r>
      <w:r w:rsidRPr="0041433B">
        <w:rPr>
          <w:noProof/>
          <w:lang w:val="en-US"/>
        </w:rPr>
        <w:instrText xml:space="preserve"> PAGEREF _Toc89969405 \h </w:instrText>
      </w:r>
      <w:r>
        <w:rPr>
          <w:noProof/>
        </w:rPr>
      </w:r>
      <w:r>
        <w:rPr>
          <w:noProof/>
        </w:rPr>
        <w:fldChar w:fldCharType="separate"/>
      </w:r>
      <w:r w:rsidRPr="0041433B">
        <w:rPr>
          <w:noProof/>
          <w:lang w:val="en-US"/>
        </w:rPr>
        <w:t>16</w:t>
      </w:r>
      <w:r>
        <w:rPr>
          <w:noProof/>
        </w:rPr>
        <w:fldChar w:fldCharType="end"/>
      </w:r>
    </w:p>
    <w:p w14:paraId="4B04B085" w14:textId="07EEE32F"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2.4</w:t>
      </w:r>
      <w:r>
        <w:rPr>
          <w:rFonts w:asciiTheme="minorHAnsi" w:eastAsiaTheme="minorEastAsia" w:hAnsiTheme="minorHAnsi" w:cstheme="minorBidi"/>
          <w:noProof/>
          <w:szCs w:val="24"/>
          <w:lang w:val="en-DE" w:eastAsia="en-GB"/>
        </w:rPr>
        <w:tab/>
      </w:r>
      <w:r w:rsidRPr="0041433B">
        <w:rPr>
          <w:noProof/>
          <w:lang w:val="en-US"/>
        </w:rPr>
        <w:t>Decision on flexible Software Interface</w:t>
      </w:r>
      <w:r w:rsidRPr="0041433B">
        <w:rPr>
          <w:noProof/>
          <w:lang w:val="en-US"/>
        </w:rPr>
        <w:tab/>
      </w:r>
      <w:r>
        <w:rPr>
          <w:noProof/>
        </w:rPr>
        <w:fldChar w:fldCharType="begin"/>
      </w:r>
      <w:r w:rsidRPr="0041433B">
        <w:rPr>
          <w:noProof/>
          <w:lang w:val="en-US"/>
        </w:rPr>
        <w:instrText xml:space="preserve"> PAGEREF _Toc89969406 \h </w:instrText>
      </w:r>
      <w:r>
        <w:rPr>
          <w:noProof/>
        </w:rPr>
      </w:r>
      <w:r>
        <w:rPr>
          <w:noProof/>
        </w:rPr>
        <w:fldChar w:fldCharType="separate"/>
      </w:r>
      <w:r w:rsidRPr="0041433B">
        <w:rPr>
          <w:noProof/>
          <w:lang w:val="en-US"/>
        </w:rPr>
        <w:t>17</w:t>
      </w:r>
      <w:r>
        <w:rPr>
          <w:noProof/>
        </w:rPr>
        <w:fldChar w:fldCharType="end"/>
      </w:r>
    </w:p>
    <w:p w14:paraId="0DF4C186" w14:textId="21D6FD53"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2.5</w:t>
      </w:r>
      <w:r>
        <w:rPr>
          <w:rFonts w:asciiTheme="minorHAnsi" w:eastAsiaTheme="minorEastAsia" w:hAnsiTheme="minorHAnsi" w:cstheme="minorBidi"/>
          <w:noProof/>
          <w:szCs w:val="24"/>
          <w:lang w:val="en-DE" w:eastAsia="en-GB"/>
        </w:rPr>
        <w:tab/>
      </w:r>
      <w:r w:rsidRPr="0041433B">
        <w:rPr>
          <w:noProof/>
          <w:lang w:val="en-US"/>
        </w:rPr>
        <w:t>Which AV stack with VTD?</w:t>
      </w:r>
      <w:r w:rsidRPr="0041433B">
        <w:rPr>
          <w:noProof/>
          <w:lang w:val="en-US"/>
        </w:rPr>
        <w:tab/>
      </w:r>
      <w:r>
        <w:rPr>
          <w:noProof/>
        </w:rPr>
        <w:fldChar w:fldCharType="begin"/>
      </w:r>
      <w:r w:rsidRPr="0041433B">
        <w:rPr>
          <w:noProof/>
          <w:lang w:val="en-US"/>
        </w:rPr>
        <w:instrText xml:space="preserve"> PAGEREF _Toc89969407 \h </w:instrText>
      </w:r>
      <w:r>
        <w:rPr>
          <w:noProof/>
        </w:rPr>
      </w:r>
      <w:r>
        <w:rPr>
          <w:noProof/>
        </w:rPr>
        <w:fldChar w:fldCharType="separate"/>
      </w:r>
      <w:r w:rsidRPr="0041433B">
        <w:rPr>
          <w:noProof/>
          <w:lang w:val="en-US"/>
        </w:rPr>
        <w:t>18</w:t>
      </w:r>
      <w:r>
        <w:rPr>
          <w:noProof/>
        </w:rPr>
        <w:fldChar w:fldCharType="end"/>
      </w:r>
    </w:p>
    <w:p w14:paraId="01B0F80B" w14:textId="368AB970"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2.5.1</w:t>
      </w:r>
      <w:r>
        <w:rPr>
          <w:rFonts w:asciiTheme="minorHAnsi" w:eastAsiaTheme="minorEastAsia" w:hAnsiTheme="minorHAnsi" w:cstheme="minorBidi"/>
          <w:noProof/>
          <w:sz w:val="24"/>
          <w:szCs w:val="24"/>
          <w:lang w:val="en-DE" w:eastAsia="en-GB"/>
        </w:rPr>
        <w:tab/>
      </w:r>
      <w:r w:rsidRPr="0041433B">
        <w:rPr>
          <w:noProof/>
          <w:lang w:val="en-US"/>
        </w:rPr>
        <w:t>VTD Internal AV stack</w:t>
      </w:r>
      <w:r w:rsidRPr="0041433B">
        <w:rPr>
          <w:noProof/>
          <w:lang w:val="en-US"/>
        </w:rPr>
        <w:tab/>
      </w:r>
      <w:r>
        <w:rPr>
          <w:noProof/>
        </w:rPr>
        <w:fldChar w:fldCharType="begin"/>
      </w:r>
      <w:r w:rsidRPr="0041433B">
        <w:rPr>
          <w:noProof/>
          <w:lang w:val="en-US"/>
        </w:rPr>
        <w:instrText xml:space="preserve"> PAGEREF _Toc89969408 \h </w:instrText>
      </w:r>
      <w:r>
        <w:rPr>
          <w:noProof/>
        </w:rPr>
      </w:r>
      <w:r>
        <w:rPr>
          <w:noProof/>
        </w:rPr>
        <w:fldChar w:fldCharType="separate"/>
      </w:r>
      <w:r w:rsidRPr="0041433B">
        <w:rPr>
          <w:noProof/>
          <w:lang w:val="en-US"/>
        </w:rPr>
        <w:t>18</w:t>
      </w:r>
      <w:r>
        <w:rPr>
          <w:noProof/>
        </w:rPr>
        <w:fldChar w:fldCharType="end"/>
      </w:r>
    </w:p>
    <w:p w14:paraId="7D28609C" w14:textId="3D66F587"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2.5.2</w:t>
      </w:r>
      <w:r>
        <w:rPr>
          <w:rFonts w:asciiTheme="minorHAnsi" w:eastAsiaTheme="minorEastAsia" w:hAnsiTheme="minorHAnsi" w:cstheme="minorBidi"/>
          <w:noProof/>
          <w:sz w:val="24"/>
          <w:szCs w:val="24"/>
          <w:lang w:val="en-DE" w:eastAsia="en-GB"/>
        </w:rPr>
        <w:tab/>
      </w:r>
      <w:r w:rsidRPr="0041433B">
        <w:rPr>
          <w:noProof/>
          <w:lang w:val="en-US"/>
        </w:rPr>
        <w:t>Using VTD Internal AV stack</w:t>
      </w:r>
      <w:r w:rsidRPr="0041433B">
        <w:rPr>
          <w:noProof/>
          <w:lang w:val="en-US"/>
        </w:rPr>
        <w:tab/>
      </w:r>
      <w:r>
        <w:rPr>
          <w:noProof/>
        </w:rPr>
        <w:fldChar w:fldCharType="begin"/>
      </w:r>
      <w:r w:rsidRPr="0041433B">
        <w:rPr>
          <w:noProof/>
          <w:lang w:val="en-US"/>
        </w:rPr>
        <w:instrText xml:space="preserve"> PAGEREF _Toc89969409 \h </w:instrText>
      </w:r>
      <w:r>
        <w:rPr>
          <w:noProof/>
        </w:rPr>
      </w:r>
      <w:r>
        <w:rPr>
          <w:noProof/>
        </w:rPr>
        <w:fldChar w:fldCharType="separate"/>
      </w:r>
      <w:r w:rsidRPr="0041433B">
        <w:rPr>
          <w:noProof/>
          <w:lang w:val="en-US"/>
        </w:rPr>
        <w:t>18</w:t>
      </w:r>
      <w:r>
        <w:rPr>
          <w:noProof/>
        </w:rPr>
        <w:fldChar w:fldCharType="end"/>
      </w:r>
    </w:p>
    <w:p w14:paraId="110F3DBC" w14:textId="2CD00BFB" w:rsidR="0041433B" w:rsidRDefault="0041433B">
      <w:pPr>
        <w:pStyle w:val="TOC1"/>
        <w:tabs>
          <w:tab w:val="left" w:pos="480"/>
        </w:tabs>
        <w:rPr>
          <w:rFonts w:asciiTheme="minorHAnsi" w:eastAsiaTheme="minorEastAsia" w:hAnsiTheme="minorHAnsi" w:cstheme="minorBidi"/>
          <w:b w:val="0"/>
          <w:caps w:val="0"/>
          <w:noProof/>
          <w:szCs w:val="24"/>
          <w:lang w:val="en-DE" w:eastAsia="en-GB"/>
        </w:rPr>
      </w:pPr>
      <w:r w:rsidRPr="0041433B">
        <w:rPr>
          <w:noProof/>
          <w:lang w:val="en-US"/>
        </w:rPr>
        <w:t>3</w:t>
      </w:r>
      <w:r>
        <w:rPr>
          <w:rFonts w:asciiTheme="minorHAnsi" w:eastAsiaTheme="minorEastAsia" w:hAnsiTheme="minorHAnsi" w:cstheme="minorBidi"/>
          <w:b w:val="0"/>
          <w:caps w:val="0"/>
          <w:noProof/>
          <w:szCs w:val="24"/>
          <w:lang w:val="en-DE" w:eastAsia="en-GB"/>
        </w:rPr>
        <w:tab/>
      </w:r>
      <w:r w:rsidRPr="0041433B">
        <w:rPr>
          <w:noProof/>
          <w:lang w:val="en-US"/>
        </w:rPr>
        <w:t>System Model</w:t>
      </w:r>
      <w:r w:rsidRPr="0041433B">
        <w:rPr>
          <w:noProof/>
          <w:lang w:val="en-US"/>
        </w:rPr>
        <w:tab/>
      </w:r>
      <w:r>
        <w:rPr>
          <w:noProof/>
        </w:rPr>
        <w:fldChar w:fldCharType="begin"/>
      </w:r>
      <w:r w:rsidRPr="0041433B">
        <w:rPr>
          <w:noProof/>
          <w:lang w:val="en-US"/>
        </w:rPr>
        <w:instrText xml:space="preserve"> PAGEREF _Toc89969410 \h </w:instrText>
      </w:r>
      <w:r>
        <w:rPr>
          <w:noProof/>
        </w:rPr>
      </w:r>
      <w:r>
        <w:rPr>
          <w:noProof/>
        </w:rPr>
        <w:fldChar w:fldCharType="separate"/>
      </w:r>
      <w:r w:rsidRPr="0041433B">
        <w:rPr>
          <w:noProof/>
          <w:lang w:val="en-US"/>
        </w:rPr>
        <w:t>21</w:t>
      </w:r>
      <w:r>
        <w:rPr>
          <w:noProof/>
        </w:rPr>
        <w:fldChar w:fldCharType="end"/>
      </w:r>
    </w:p>
    <w:p w14:paraId="10BFFF7C" w14:textId="49C811D1"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3.1</w:t>
      </w:r>
      <w:r>
        <w:rPr>
          <w:rFonts w:asciiTheme="minorHAnsi" w:eastAsiaTheme="minorEastAsia" w:hAnsiTheme="minorHAnsi" w:cstheme="minorBidi"/>
          <w:noProof/>
          <w:szCs w:val="24"/>
          <w:lang w:val="en-DE" w:eastAsia="en-GB"/>
        </w:rPr>
        <w:tab/>
      </w:r>
      <w:r w:rsidRPr="0041433B">
        <w:rPr>
          <w:noProof/>
          <w:lang w:val="en-US"/>
        </w:rPr>
        <w:t>Use Case Diagram</w:t>
      </w:r>
      <w:r w:rsidRPr="0041433B">
        <w:rPr>
          <w:noProof/>
          <w:lang w:val="en-US"/>
        </w:rPr>
        <w:tab/>
      </w:r>
      <w:r>
        <w:rPr>
          <w:noProof/>
        </w:rPr>
        <w:fldChar w:fldCharType="begin"/>
      </w:r>
      <w:r w:rsidRPr="0041433B">
        <w:rPr>
          <w:noProof/>
          <w:lang w:val="en-US"/>
        </w:rPr>
        <w:instrText xml:space="preserve"> PAGEREF _Toc89969411 \h </w:instrText>
      </w:r>
      <w:r>
        <w:rPr>
          <w:noProof/>
        </w:rPr>
      </w:r>
      <w:r>
        <w:rPr>
          <w:noProof/>
        </w:rPr>
        <w:fldChar w:fldCharType="separate"/>
      </w:r>
      <w:r w:rsidRPr="0041433B">
        <w:rPr>
          <w:noProof/>
          <w:lang w:val="en-US"/>
        </w:rPr>
        <w:t>21</w:t>
      </w:r>
      <w:r>
        <w:rPr>
          <w:noProof/>
        </w:rPr>
        <w:fldChar w:fldCharType="end"/>
      </w:r>
    </w:p>
    <w:p w14:paraId="30B8F5A4" w14:textId="080CBAE5"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3.2</w:t>
      </w:r>
      <w:r>
        <w:rPr>
          <w:rFonts w:asciiTheme="minorHAnsi" w:eastAsiaTheme="minorEastAsia" w:hAnsiTheme="minorHAnsi" w:cstheme="minorBidi"/>
          <w:noProof/>
          <w:szCs w:val="24"/>
          <w:lang w:val="en-DE" w:eastAsia="en-GB"/>
        </w:rPr>
        <w:tab/>
      </w:r>
      <w:r w:rsidRPr="0041433B">
        <w:rPr>
          <w:noProof/>
          <w:lang w:val="en-US"/>
        </w:rPr>
        <w:t>Use Case Description</w:t>
      </w:r>
      <w:r w:rsidRPr="0041433B">
        <w:rPr>
          <w:noProof/>
          <w:lang w:val="en-US"/>
        </w:rPr>
        <w:tab/>
      </w:r>
      <w:r>
        <w:rPr>
          <w:noProof/>
        </w:rPr>
        <w:fldChar w:fldCharType="begin"/>
      </w:r>
      <w:r w:rsidRPr="0041433B">
        <w:rPr>
          <w:noProof/>
          <w:lang w:val="en-US"/>
        </w:rPr>
        <w:instrText xml:space="preserve"> PAGEREF _Toc89969412 \h </w:instrText>
      </w:r>
      <w:r>
        <w:rPr>
          <w:noProof/>
        </w:rPr>
      </w:r>
      <w:r>
        <w:rPr>
          <w:noProof/>
        </w:rPr>
        <w:fldChar w:fldCharType="separate"/>
      </w:r>
      <w:r w:rsidRPr="0041433B">
        <w:rPr>
          <w:noProof/>
          <w:lang w:val="en-US"/>
        </w:rPr>
        <w:t>22</w:t>
      </w:r>
      <w:r>
        <w:rPr>
          <w:noProof/>
        </w:rPr>
        <w:fldChar w:fldCharType="end"/>
      </w:r>
    </w:p>
    <w:p w14:paraId="42B453E5" w14:textId="6CB8E3CB"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3.3</w:t>
      </w:r>
      <w:r>
        <w:rPr>
          <w:rFonts w:asciiTheme="minorHAnsi" w:eastAsiaTheme="minorEastAsia" w:hAnsiTheme="minorHAnsi" w:cstheme="minorBidi"/>
          <w:noProof/>
          <w:szCs w:val="24"/>
          <w:lang w:val="en-DE" w:eastAsia="en-GB"/>
        </w:rPr>
        <w:tab/>
      </w:r>
      <w:r w:rsidRPr="0041433B">
        <w:rPr>
          <w:noProof/>
          <w:lang w:val="en-US"/>
        </w:rPr>
        <w:t>Sequence Diagrams</w:t>
      </w:r>
      <w:r w:rsidRPr="0041433B">
        <w:rPr>
          <w:noProof/>
          <w:lang w:val="en-US"/>
        </w:rPr>
        <w:tab/>
      </w:r>
      <w:r>
        <w:rPr>
          <w:noProof/>
        </w:rPr>
        <w:fldChar w:fldCharType="begin"/>
      </w:r>
      <w:r w:rsidRPr="0041433B">
        <w:rPr>
          <w:noProof/>
          <w:lang w:val="en-US"/>
        </w:rPr>
        <w:instrText xml:space="preserve"> PAGEREF _Toc89969413 \h </w:instrText>
      </w:r>
      <w:r>
        <w:rPr>
          <w:noProof/>
        </w:rPr>
      </w:r>
      <w:r>
        <w:rPr>
          <w:noProof/>
        </w:rPr>
        <w:fldChar w:fldCharType="separate"/>
      </w:r>
      <w:r w:rsidRPr="0041433B">
        <w:rPr>
          <w:noProof/>
          <w:lang w:val="en-US"/>
        </w:rPr>
        <w:t>24</w:t>
      </w:r>
      <w:r>
        <w:rPr>
          <w:noProof/>
        </w:rPr>
        <w:fldChar w:fldCharType="end"/>
      </w:r>
    </w:p>
    <w:p w14:paraId="1B033E54" w14:textId="54623319"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3.4</w:t>
      </w:r>
      <w:r>
        <w:rPr>
          <w:rFonts w:asciiTheme="minorHAnsi" w:eastAsiaTheme="minorEastAsia" w:hAnsiTheme="minorHAnsi" w:cstheme="minorBidi"/>
          <w:noProof/>
          <w:szCs w:val="24"/>
          <w:lang w:val="en-DE" w:eastAsia="en-GB"/>
        </w:rPr>
        <w:tab/>
      </w:r>
      <w:r w:rsidRPr="0041433B">
        <w:rPr>
          <w:noProof/>
          <w:lang w:val="en-US"/>
        </w:rPr>
        <w:t>GUI Concept</w:t>
      </w:r>
      <w:r w:rsidRPr="0041433B">
        <w:rPr>
          <w:noProof/>
          <w:lang w:val="en-US"/>
        </w:rPr>
        <w:tab/>
      </w:r>
      <w:r>
        <w:rPr>
          <w:noProof/>
        </w:rPr>
        <w:fldChar w:fldCharType="begin"/>
      </w:r>
      <w:r w:rsidRPr="0041433B">
        <w:rPr>
          <w:noProof/>
          <w:lang w:val="en-US"/>
        </w:rPr>
        <w:instrText xml:space="preserve"> PAGEREF _Toc89969414 \h </w:instrText>
      </w:r>
      <w:r>
        <w:rPr>
          <w:noProof/>
        </w:rPr>
      </w:r>
      <w:r>
        <w:rPr>
          <w:noProof/>
        </w:rPr>
        <w:fldChar w:fldCharType="separate"/>
      </w:r>
      <w:r w:rsidRPr="0041433B">
        <w:rPr>
          <w:noProof/>
          <w:lang w:val="en-US"/>
        </w:rPr>
        <w:t>24</w:t>
      </w:r>
      <w:r>
        <w:rPr>
          <w:noProof/>
        </w:rPr>
        <w:fldChar w:fldCharType="end"/>
      </w:r>
    </w:p>
    <w:p w14:paraId="667AD097" w14:textId="4E26ACF4"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lastRenderedPageBreak/>
        <w:t>3.4.1</w:t>
      </w:r>
      <w:r>
        <w:rPr>
          <w:rFonts w:asciiTheme="minorHAnsi" w:eastAsiaTheme="minorEastAsia" w:hAnsiTheme="minorHAnsi" w:cstheme="minorBidi"/>
          <w:noProof/>
          <w:sz w:val="24"/>
          <w:szCs w:val="24"/>
          <w:lang w:val="en-DE" w:eastAsia="en-GB"/>
        </w:rPr>
        <w:tab/>
      </w:r>
      <w:r w:rsidRPr="0041433B">
        <w:rPr>
          <w:noProof/>
          <w:lang w:val="en-US"/>
        </w:rPr>
        <w:t>Principle concepts of operation</w:t>
      </w:r>
      <w:r w:rsidRPr="0041433B">
        <w:rPr>
          <w:noProof/>
          <w:lang w:val="en-US"/>
        </w:rPr>
        <w:tab/>
      </w:r>
      <w:r>
        <w:rPr>
          <w:noProof/>
        </w:rPr>
        <w:fldChar w:fldCharType="begin"/>
      </w:r>
      <w:r w:rsidRPr="0041433B">
        <w:rPr>
          <w:noProof/>
          <w:lang w:val="en-US"/>
        </w:rPr>
        <w:instrText xml:space="preserve"> PAGEREF _Toc89969415 \h </w:instrText>
      </w:r>
      <w:r>
        <w:rPr>
          <w:noProof/>
        </w:rPr>
      </w:r>
      <w:r>
        <w:rPr>
          <w:noProof/>
        </w:rPr>
        <w:fldChar w:fldCharType="separate"/>
      </w:r>
      <w:r w:rsidRPr="0041433B">
        <w:rPr>
          <w:noProof/>
          <w:lang w:val="en-US"/>
        </w:rPr>
        <w:t>24</w:t>
      </w:r>
      <w:r>
        <w:rPr>
          <w:noProof/>
        </w:rPr>
        <w:fldChar w:fldCharType="end"/>
      </w:r>
    </w:p>
    <w:p w14:paraId="10A113EA" w14:textId="0F42584E"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3.4.2</w:t>
      </w:r>
      <w:r>
        <w:rPr>
          <w:rFonts w:asciiTheme="minorHAnsi" w:eastAsiaTheme="minorEastAsia" w:hAnsiTheme="minorHAnsi" w:cstheme="minorBidi"/>
          <w:noProof/>
          <w:sz w:val="24"/>
          <w:szCs w:val="24"/>
          <w:lang w:val="en-DE" w:eastAsia="en-GB"/>
        </w:rPr>
        <w:tab/>
      </w:r>
      <w:r w:rsidRPr="0041433B">
        <w:rPr>
          <w:noProof/>
          <w:lang w:val="en-US"/>
        </w:rPr>
        <w:t>Elements of the User Interface</w:t>
      </w:r>
      <w:r w:rsidRPr="0041433B">
        <w:rPr>
          <w:noProof/>
          <w:lang w:val="en-US"/>
        </w:rPr>
        <w:tab/>
      </w:r>
      <w:r>
        <w:rPr>
          <w:noProof/>
        </w:rPr>
        <w:fldChar w:fldCharType="begin"/>
      </w:r>
      <w:r w:rsidRPr="0041433B">
        <w:rPr>
          <w:noProof/>
          <w:lang w:val="en-US"/>
        </w:rPr>
        <w:instrText xml:space="preserve"> PAGEREF _Toc89969416 \h </w:instrText>
      </w:r>
      <w:r>
        <w:rPr>
          <w:noProof/>
        </w:rPr>
      </w:r>
      <w:r>
        <w:rPr>
          <w:noProof/>
        </w:rPr>
        <w:fldChar w:fldCharType="separate"/>
      </w:r>
      <w:r w:rsidRPr="0041433B">
        <w:rPr>
          <w:noProof/>
          <w:lang w:val="en-US"/>
        </w:rPr>
        <w:t>24</w:t>
      </w:r>
      <w:r>
        <w:rPr>
          <w:noProof/>
        </w:rPr>
        <w:fldChar w:fldCharType="end"/>
      </w:r>
    </w:p>
    <w:p w14:paraId="0E85B06F" w14:textId="5682C397"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3.4.3</w:t>
      </w:r>
      <w:r>
        <w:rPr>
          <w:rFonts w:asciiTheme="minorHAnsi" w:eastAsiaTheme="minorEastAsia" w:hAnsiTheme="minorHAnsi" w:cstheme="minorBidi"/>
          <w:noProof/>
          <w:sz w:val="24"/>
          <w:szCs w:val="24"/>
          <w:lang w:val="en-DE" w:eastAsia="en-GB"/>
        </w:rPr>
        <w:tab/>
      </w:r>
      <w:r w:rsidRPr="0041433B">
        <w:rPr>
          <w:noProof/>
          <w:lang w:val="en-US"/>
        </w:rPr>
        <w:t>Structure and Design of Windows</w:t>
      </w:r>
      <w:r w:rsidRPr="0041433B">
        <w:rPr>
          <w:noProof/>
          <w:lang w:val="en-US"/>
        </w:rPr>
        <w:tab/>
      </w:r>
      <w:r>
        <w:rPr>
          <w:noProof/>
        </w:rPr>
        <w:fldChar w:fldCharType="begin"/>
      </w:r>
      <w:r w:rsidRPr="0041433B">
        <w:rPr>
          <w:noProof/>
          <w:lang w:val="en-US"/>
        </w:rPr>
        <w:instrText xml:space="preserve"> PAGEREF _Toc89969417 \h </w:instrText>
      </w:r>
      <w:r>
        <w:rPr>
          <w:noProof/>
        </w:rPr>
      </w:r>
      <w:r>
        <w:rPr>
          <w:noProof/>
        </w:rPr>
        <w:fldChar w:fldCharType="separate"/>
      </w:r>
      <w:r w:rsidRPr="0041433B">
        <w:rPr>
          <w:noProof/>
          <w:lang w:val="en-US"/>
        </w:rPr>
        <w:t>24</w:t>
      </w:r>
      <w:r>
        <w:rPr>
          <w:noProof/>
        </w:rPr>
        <w:fldChar w:fldCharType="end"/>
      </w:r>
    </w:p>
    <w:p w14:paraId="39CE3D2F" w14:textId="60B5F793"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3.4.4</w:t>
      </w:r>
      <w:r>
        <w:rPr>
          <w:rFonts w:asciiTheme="minorHAnsi" w:eastAsiaTheme="minorEastAsia" w:hAnsiTheme="minorHAnsi" w:cstheme="minorBidi"/>
          <w:noProof/>
          <w:sz w:val="24"/>
          <w:szCs w:val="24"/>
          <w:lang w:val="en-DE" w:eastAsia="en-GB"/>
        </w:rPr>
        <w:tab/>
      </w:r>
      <w:r w:rsidRPr="0041433B">
        <w:rPr>
          <w:noProof/>
          <w:lang w:val="en-US"/>
        </w:rPr>
        <w:t>Design of Dialogs</w:t>
      </w:r>
      <w:r w:rsidRPr="0041433B">
        <w:rPr>
          <w:noProof/>
          <w:lang w:val="en-US"/>
        </w:rPr>
        <w:tab/>
      </w:r>
      <w:r>
        <w:rPr>
          <w:noProof/>
        </w:rPr>
        <w:fldChar w:fldCharType="begin"/>
      </w:r>
      <w:r w:rsidRPr="0041433B">
        <w:rPr>
          <w:noProof/>
          <w:lang w:val="en-US"/>
        </w:rPr>
        <w:instrText xml:space="preserve"> PAGEREF _Toc89969418 \h </w:instrText>
      </w:r>
      <w:r>
        <w:rPr>
          <w:noProof/>
        </w:rPr>
      </w:r>
      <w:r>
        <w:rPr>
          <w:noProof/>
        </w:rPr>
        <w:fldChar w:fldCharType="separate"/>
      </w:r>
      <w:r w:rsidRPr="0041433B">
        <w:rPr>
          <w:noProof/>
          <w:lang w:val="en-US"/>
        </w:rPr>
        <w:t>25</w:t>
      </w:r>
      <w:r>
        <w:rPr>
          <w:noProof/>
        </w:rPr>
        <w:fldChar w:fldCharType="end"/>
      </w:r>
    </w:p>
    <w:p w14:paraId="380E0A05" w14:textId="3D4515A3" w:rsidR="0041433B" w:rsidRDefault="0041433B">
      <w:pPr>
        <w:pStyle w:val="TOC1"/>
        <w:tabs>
          <w:tab w:val="left" w:pos="480"/>
        </w:tabs>
        <w:rPr>
          <w:rFonts w:asciiTheme="minorHAnsi" w:eastAsiaTheme="minorEastAsia" w:hAnsiTheme="minorHAnsi" w:cstheme="minorBidi"/>
          <w:b w:val="0"/>
          <w:caps w:val="0"/>
          <w:noProof/>
          <w:szCs w:val="24"/>
          <w:lang w:val="en-DE" w:eastAsia="en-GB"/>
        </w:rPr>
      </w:pPr>
      <w:r w:rsidRPr="0041433B">
        <w:rPr>
          <w:noProof/>
          <w:lang w:val="en-US"/>
        </w:rPr>
        <w:t>4</w:t>
      </w:r>
      <w:r>
        <w:rPr>
          <w:rFonts w:asciiTheme="minorHAnsi" w:eastAsiaTheme="minorEastAsia" w:hAnsiTheme="minorHAnsi" w:cstheme="minorBidi"/>
          <w:b w:val="0"/>
          <w:caps w:val="0"/>
          <w:noProof/>
          <w:szCs w:val="24"/>
          <w:lang w:val="en-DE" w:eastAsia="en-GB"/>
        </w:rPr>
        <w:tab/>
      </w:r>
      <w:r w:rsidRPr="0041433B">
        <w:rPr>
          <w:noProof/>
          <w:lang w:val="en-US"/>
        </w:rPr>
        <w:t>Implementation</w:t>
      </w:r>
      <w:r w:rsidRPr="0041433B">
        <w:rPr>
          <w:noProof/>
          <w:lang w:val="en-US"/>
        </w:rPr>
        <w:tab/>
      </w:r>
      <w:r>
        <w:rPr>
          <w:noProof/>
        </w:rPr>
        <w:fldChar w:fldCharType="begin"/>
      </w:r>
      <w:r w:rsidRPr="0041433B">
        <w:rPr>
          <w:noProof/>
          <w:lang w:val="en-US"/>
        </w:rPr>
        <w:instrText xml:space="preserve"> PAGEREF _Toc89969419 \h </w:instrText>
      </w:r>
      <w:r>
        <w:rPr>
          <w:noProof/>
        </w:rPr>
      </w:r>
      <w:r>
        <w:rPr>
          <w:noProof/>
        </w:rPr>
        <w:fldChar w:fldCharType="separate"/>
      </w:r>
      <w:r w:rsidRPr="0041433B">
        <w:rPr>
          <w:noProof/>
          <w:lang w:val="en-US"/>
        </w:rPr>
        <w:t>26</w:t>
      </w:r>
      <w:r>
        <w:rPr>
          <w:noProof/>
        </w:rPr>
        <w:fldChar w:fldCharType="end"/>
      </w:r>
    </w:p>
    <w:p w14:paraId="0DA32268" w14:textId="61339F34" w:rsidR="0041433B" w:rsidRDefault="0041433B">
      <w:pPr>
        <w:pStyle w:val="TOC2"/>
        <w:tabs>
          <w:tab w:val="left" w:pos="960"/>
        </w:tabs>
        <w:rPr>
          <w:rFonts w:asciiTheme="minorHAnsi" w:eastAsiaTheme="minorEastAsia" w:hAnsiTheme="minorHAnsi" w:cstheme="minorBidi"/>
          <w:noProof/>
          <w:szCs w:val="24"/>
          <w:lang w:val="en-DE" w:eastAsia="en-GB"/>
        </w:rPr>
      </w:pPr>
      <w:r w:rsidRPr="0041433B">
        <w:rPr>
          <w:noProof/>
          <w:lang w:val="en-US"/>
        </w:rPr>
        <w:t>4.1</w:t>
      </w:r>
      <w:r>
        <w:rPr>
          <w:rFonts w:asciiTheme="minorHAnsi" w:eastAsiaTheme="minorEastAsia" w:hAnsiTheme="minorHAnsi" w:cstheme="minorBidi"/>
          <w:noProof/>
          <w:szCs w:val="24"/>
          <w:lang w:val="en-DE" w:eastAsia="en-GB"/>
        </w:rPr>
        <w:tab/>
      </w:r>
      <w:r w:rsidRPr="0041433B">
        <w:rPr>
          <w:noProof/>
          <w:lang w:val="en-US"/>
        </w:rPr>
        <w:t>System Architecture</w:t>
      </w:r>
      <w:r w:rsidRPr="0041433B">
        <w:rPr>
          <w:noProof/>
          <w:lang w:val="en-US"/>
        </w:rPr>
        <w:tab/>
      </w:r>
      <w:r>
        <w:rPr>
          <w:noProof/>
        </w:rPr>
        <w:fldChar w:fldCharType="begin"/>
      </w:r>
      <w:r w:rsidRPr="0041433B">
        <w:rPr>
          <w:noProof/>
          <w:lang w:val="en-US"/>
        </w:rPr>
        <w:instrText xml:space="preserve"> PAGEREF _Toc89969420 \h </w:instrText>
      </w:r>
      <w:r>
        <w:rPr>
          <w:noProof/>
        </w:rPr>
      </w:r>
      <w:r>
        <w:rPr>
          <w:noProof/>
        </w:rPr>
        <w:fldChar w:fldCharType="separate"/>
      </w:r>
      <w:r w:rsidRPr="0041433B">
        <w:rPr>
          <w:noProof/>
          <w:lang w:val="en-US"/>
        </w:rPr>
        <w:t>26</w:t>
      </w:r>
      <w:r>
        <w:rPr>
          <w:noProof/>
        </w:rPr>
        <w:fldChar w:fldCharType="end"/>
      </w:r>
    </w:p>
    <w:p w14:paraId="466BB949" w14:textId="3DA42F61"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4.1.1</w:t>
      </w:r>
      <w:r>
        <w:rPr>
          <w:rFonts w:asciiTheme="minorHAnsi" w:eastAsiaTheme="minorEastAsia" w:hAnsiTheme="minorHAnsi" w:cstheme="minorBidi"/>
          <w:noProof/>
          <w:sz w:val="24"/>
          <w:szCs w:val="24"/>
          <w:lang w:val="en-DE" w:eastAsia="en-GB"/>
        </w:rPr>
        <w:tab/>
      </w:r>
      <w:r w:rsidRPr="0041433B">
        <w:rPr>
          <w:noProof/>
          <w:lang w:val="en-US"/>
        </w:rPr>
        <w:t>Development Environment</w:t>
      </w:r>
      <w:r w:rsidRPr="0041433B">
        <w:rPr>
          <w:noProof/>
          <w:lang w:val="en-US"/>
        </w:rPr>
        <w:tab/>
      </w:r>
      <w:r>
        <w:rPr>
          <w:noProof/>
        </w:rPr>
        <w:fldChar w:fldCharType="begin"/>
      </w:r>
      <w:r w:rsidRPr="0041433B">
        <w:rPr>
          <w:noProof/>
          <w:lang w:val="en-US"/>
        </w:rPr>
        <w:instrText xml:space="preserve"> PAGEREF _Toc89969421 \h </w:instrText>
      </w:r>
      <w:r>
        <w:rPr>
          <w:noProof/>
        </w:rPr>
      </w:r>
      <w:r>
        <w:rPr>
          <w:noProof/>
        </w:rPr>
        <w:fldChar w:fldCharType="separate"/>
      </w:r>
      <w:r w:rsidRPr="0041433B">
        <w:rPr>
          <w:noProof/>
          <w:lang w:val="en-US"/>
        </w:rPr>
        <w:t>26</w:t>
      </w:r>
      <w:r>
        <w:rPr>
          <w:noProof/>
        </w:rPr>
        <w:fldChar w:fldCharType="end"/>
      </w:r>
    </w:p>
    <w:p w14:paraId="2DB006A1" w14:textId="543C01E5"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4.1.2</w:t>
      </w:r>
      <w:r>
        <w:rPr>
          <w:rFonts w:asciiTheme="minorHAnsi" w:eastAsiaTheme="minorEastAsia" w:hAnsiTheme="minorHAnsi" w:cstheme="minorBidi"/>
          <w:noProof/>
          <w:sz w:val="24"/>
          <w:szCs w:val="24"/>
          <w:lang w:val="en-DE" w:eastAsia="en-GB"/>
        </w:rPr>
        <w:tab/>
      </w:r>
      <w:r w:rsidRPr="0041433B">
        <w:rPr>
          <w:noProof/>
          <w:lang w:val="en-US"/>
        </w:rPr>
        <w:t>System Architecture Diagram</w:t>
      </w:r>
      <w:r w:rsidRPr="0041433B">
        <w:rPr>
          <w:noProof/>
          <w:lang w:val="en-US"/>
        </w:rPr>
        <w:tab/>
      </w:r>
      <w:r>
        <w:rPr>
          <w:noProof/>
        </w:rPr>
        <w:fldChar w:fldCharType="begin"/>
      </w:r>
      <w:r w:rsidRPr="0041433B">
        <w:rPr>
          <w:noProof/>
          <w:lang w:val="en-US"/>
        </w:rPr>
        <w:instrText xml:space="preserve"> PAGEREF _Toc89969422 \h </w:instrText>
      </w:r>
      <w:r>
        <w:rPr>
          <w:noProof/>
        </w:rPr>
      </w:r>
      <w:r>
        <w:rPr>
          <w:noProof/>
        </w:rPr>
        <w:fldChar w:fldCharType="separate"/>
      </w:r>
      <w:r w:rsidRPr="0041433B">
        <w:rPr>
          <w:noProof/>
          <w:lang w:val="en-US"/>
        </w:rPr>
        <w:t>26</w:t>
      </w:r>
      <w:r>
        <w:rPr>
          <w:noProof/>
        </w:rPr>
        <w:fldChar w:fldCharType="end"/>
      </w:r>
    </w:p>
    <w:p w14:paraId="54FB118C" w14:textId="22A046AB" w:rsidR="0041433B" w:rsidRDefault="0041433B">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41433B">
        <w:rPr>
          <w:noProof/>
          <w:lang w:val="en-US"/>
        </w:rPr>
        <w:t>4.1.3</w:t>
      </w:r>
      <w:r>
        <w:rPr>
          <w:rFonts w:asciiTheme="minorHAnsi" w:eastAsiaTheme="minorEastAsia" w:hAnsiTheme="minorHAnsi" w:cstheme="minorBidi"/>
          <w:noProof/>
          <w:sz w:val="24"/>
          <w:szCs w:val="24"/>
          <w:lang w:val="en-DE" w:eastAsia="en-GB"/>
        </w:rPr>
        <w:tab/>
      </w:r>
      <w:r w:rsidRPr="0041433B">
        <w:rPr>
          <w:noProof/>
          <w:lang w:val="en-US"/>
        </w:rPr>
        <w:t>Database Design</w:t>
      </w:r>
      <w:r w:rsidRPr="0041433B">
        <w:rPr>
          <w:noProof/>
          <w:lang w:val="en-US"/>
        </w:rPr>
        <w:tab/>
      </w:r>
      <w:r>
        <w:rPr>
          <w:noProof/>
        </w:rPr>
        <w:fldChar w:fldCharType="begin"/>
      </w:r>
      <w:r w:rsidRPr="0041433B">
        <w:rPr>
          <w:noProof/>
          <w:lang w:val="en-US"/>
        </w:rPr>
        <w:instrText xml:space="preserve"> PAGEREF _Toc89969423 \h </w:instrText>
      </w:r>
      <w:r>
        <w:rPr>
          <w:noProof/>
        </w:rPr>
      </w:r>
      <w:r>
        <w:rPr>
          <w:noProof/>
        </w:rPr>
        <w:fldChar w:fldCharType="separate"/>
      </w:r>
      <w:r w:rsidRPr="0041433B">
        <w:rPr>
          <w:noProof/>
          <w:lang w:val="en-US"/>
        </w:rPr>
        <w:t>28</w:t>
      </w:r>
      <w:r>
        <w:rPr>
          <w:noProof/>
        </w:rPr>
        <w:fldChar w:fldCharType="end"/>
      </w:r>
    </w:p>
    <w:p w14:paraId="3EDD1781" w14:textId="57FC078D" w:rsidR="0041433B" w:rsidRDefault="0041433B">
      <w:pPr>
        <w:pStyle w:val="TOC1"/>
        <w:tabs>
          <w:tab w:val="left" w:pos="480"/>
        </w:tabs>
        <w:rPr>
          <w:rFonts w:asciiTheme="minorHAnsi" w:eastAsiaTheme="minorEastAsia" w:hAnsiTheme="minorHAnsi" w:cstheme="minorBidi"/>
          <w:b w:val="0"/>
          <w:caps w:val="0"/>
          <w:noProof/>
          <w:szCs w:val="24"/>
          <w:lang w:val="en-DE" w:eastAsia="en-GB"/>
        </w:rPr>
      </w:pPr>
      <w:r w:rsidRPr="0041433B">
        <w:rPr>
          <w:noProof/>
          <w:lang w:val="en-US"/>
        </w:rPr>
        <w:t>5</w:t>
      </w:r>
      <w:r>
        <w:rPr>
          <w:rFonts w:asciiTheme="minorHAnsi" w:eastAsiaTheme="minorEastAsia" w:hAnsiTheme="minorHAnsi" w:cstheme="minorBidi"/>
          <w:b w:val="0"/>
          <w:caps w:val="0"/>
          <w:noProof/>
          <w:szCs w:val="24"/>
          <w:lang w:val="en-DE" w:eastAsia="en-GB"/>
        </w:rPr>
        <w:tab/>
      </w:r>
      <w:r w:rsidRPr="0041433B">
        <w:rPr>
          <w:noProof/>
          <w:lang w:val="en-US"/>
        </w:rPr>
        <w:t>Simulation Results</w:t>
      </w:r>
      <w:r w:rsidRPr="0041433B">
        <w:rPr>
          <w:noProof/>
          <w:lang w:val="en-US"/>
        </w:rPr>
        <w:tab/>
      </w:r>
      <w:r>
        <w:rPr>
          <w:noProof/>
        </w:rPr>
        <w:fldChar w:fldCharType="begin"/>
      </w:r>
      <w:r w:rsidRPr="0041433B">
        <w:rPr>
          <w:noProof/>
          <w:lang w:val="en-US"/>
        </w:rPr>
        <w:instrText xml:space="preserve"> PAGEREF _Toc89969424 \h </w:instrText>
      </w:r>
      <w:r>
        <w:rPr>
          <w:noProof/>
        </w:rPr>
      </w:r>
      <w:r>
        <w:rPr>
          <w:noProof/>
        </w:rPr>
        <w:fldChar w:fldCharType="separate"/>
      </w:r>
      <w:r w:rsidRPr="0041433B">
        <w:rPr>
          <w:noProof/>
          <w:lang w:val="en-US"/>
        </w:rPr>
        <w:t>31</w:t>
      </w:r>
      <w:r>
        <w:rPr>
          <w:noProof/>
        </w:rPr>
        <w:fldChar w:fldCharType="end"/>
      </w:r>
    </w:p>
    <w:p w14:paraId="42DB7C11" w14:textId="74646315" w:rsidR="0041433B" w:rsidRDefault="0041433B">
      <w:pPr>
        <w:pStyle w:val="TOC1"/>
        <w:tabs>
          <w:tab w:val="left" w:pos="480"/>
        </w:tabs>
        <w:rPr>
          <w:rFonts w:asciiTheme="minorHAnsi" w:eastAsiaTheme="minorEastAsia" w:hAnsiTheme="minorHAnsi" w:cstheme="minorBidi"/>
          <w:b w:val="0"/>
          <w:caps w:val="0"/>
          <w:noProof/>
          <w:szCs w:val="24"/>
          <w:lang w:val="en-DE" w:eastAsia="en-GB"/>
        </w:rPr>
      </w:pPr>
      <w:r w:rsidRPr="0041433B">
        <w:rPr>
          <w:noProof/>
          <w:lang w:val="en-US"/>
        </w:rPr>
        <w:t>6</w:t>
      </w:r>
      <w:r>
        <w:rPr>
          <w:rFonts w:asciiTheme="minorHAnsi" w:eastAsiaTheme="minorEastAsia" w:hAnsiTheme="minorHAnsi" w:cstheme="minorBidi"/>
          <w:b w:val="0"/>
          <w:caps w:val="0"/>
          <w:noProof/>
          <w:szCs w:val="24"/>
          <w:lang w:val="en-DE" w:eastAsia="en-GB"/>
        </w:rPr>
        <w:tab/>
      </w:r>
      <w:r w:rsidRPr="0041433B">
        <w:rPr>
          <w:noProof/>
          <w:lang w:val="en-US"/>
        </w:rPr>
        <w:t>Traceability and Test Automation</w:t>
      </w:r>
      <w:r w:rsidRPr="0041433B">
        <w:rPr>
          <w:noProof/>
          <w:lang w:val="en-US"/>
        </w:rPr>
        <w:tab/>
      </w:r>
      <w:r>
        <w:rPr>
          <w:noProof/>
        </w:rPr>
        <w:fldChar w:fldCharType="begin"/>
      </w:r>
      <w:r w:rsidRPr="0041433B">
        <w:rPr>
          <w:noProof/>
          <w:lang w:val="en-US"/>
        </w:rPr>
        <w:instrText xml:space="preserve"> PAGEREF _Toc89969425 \h </w:instrText>
      </w:r>
      <w:r>
        <w:rPr>
          <w:noProof/>
        </w:rPr>
      </w:r>
      <w:r>
        <w:rPr>
          <w:noProof/>
        </w:rPr>
        <w:fldChar w:fldCharType="separate"/>
      </w:r>
      <w:r w:rsidRPr="0041433B">
        <w:rPr>
          <w:noProof/>
          <w:lang w:val="en-US"/>
        </w:rPr>
        <w:t>32</w:t>
      </w:r>
      <w:r>
        <w:rPr>
          <w:noProof/>
        </w:rPr>
        <w:fldChar w:fldCharType="end"/>
      </w:r>
    </w:p>
    <w:p w14:paraId="79336799" w14:textId="1F33D4F6" w:rsidR="0041433B" w:rsidRDefault="0041433B">
      <w:pPr>
        <w:pStyle w:val="TOC1"/>
        <w:rPr>
          <w:rFonts w:asciiTheme="minorHAnsi" w:eastAsiaTheme="minorEastAsia" w:hAnsiTheme="minorHAnsi" w:cstheme="minorBidi"/>
          <w:b w:val="0"/>
          <w:caps w:val="0"/>
          <w:noProof/>
          <w:szCs w:val="24"/>
          <w:lang w:val="en-DE" w:eastAsia="en-GB"/>
        </w:rPr>
      </w:pPr>
      <w:r w:rsidRPr="0041433B">
        <w:rPr>
          <w:noProof/>
          <w:lang w:val="en-US"/>
        </w:rPr>
        <w:t>Bibliography</w:t>
      </w:r>
      <w:r w:rsidRPr="0041433B">
        <w:rPr>
          <w:noProof/>
          <w:lang w:val="en-US"/>
        </w:rPr>
        <w:tab/>
      </w:r>
      <w:r>
        <w:rPr>
          <w:noProof/>
        </w:rPr>
        <w:fldChar w:fldCharType="begin"/>
      </w:r>
      <w:r w:rsidRPr="0041433B">
        <w:rPr>
          <w:noProof/>
          <w:lang w:val="en-US"/>
        </w:rPr>
        <w:instrText xml:space="preserve"> PAGEREF _Toc89969426 \h </w:instrText>
      </w:r>
      <w:r>
        <w:rPr>
          <w:noProof/>
        </w:rPr>
      </w:r>
      <w:r>
        <w:rPr>
          <w:noProof/>
        </w:rPr>
        <w:fldChar w:fldCharType="separate"/>
      </w:r>
      <w:r w:rsidRPr="0041433B">
        <w:rPr>
          <w:noProof/>
          <w:lang w:val="en-US"/>
        </w:rPr>
        <w:t>33</w:t>
      </w:r>
      <w:r>
        <w:rPr>
          <w:noProof/>
        </w:rPr>
        <w:fldChar w:fldCharType="end"/>
      </w:r>
    </w:p>
    <w:p w14:paraId="441A471A" w14:textId="01D50A02" w:rsidR="0041433B" w:rsidRDefault="0041433B">
      <w:pPr>
        <w:pStyle w:val="TOC1"/>
        <w:rPr>
          <w:rFonts w:asciiTheme="minorHAnsi" w:eastAsiaTheme="minorEastAsia" w:hAnsiTheme="minorHAnsi" w:cstheme="minorBidi"/>
          <w:b w:val="0"/>
          <w:caps w:val="0"/>
          <w:noProof/>
          <w:szCs w:val="24"/>
          <w:lang w:val="en-DE" w:eastAsia="en-GB"/>
        </w:rPr>
      </w:pPr>
      <w:r w:rsidRPr="0041433B">
        <w:rPr>
          <w:noProof/>
          <w:lang w:val="en-US"/>
        </w:rPr>
        <w:t xml:space="preserve">Declaration of Compliance </w:t>
      </w:r>
      <w:r w:rsidRPr="0041433B">
        <w:rPr>
          <w:b w:val="0"/>
          <w:i/>
          <w:noProof/>
          <w:snapToGrid w:val="0"/>
          <w:color w:val="0000FF"/>
          <w:lang w:val="en-US"/>
        </w:rPr>
        <w:t>Style Template: Überschrift 1 / Headline 1 (delete the number)</w:t>
      </w:r>
      <w:r w:rsidRPr="0041433B">
        <w:rPr>
          <w:noProof/>
          <w:lang w:val="en-US"/>
        </w:rPr>
        <w:tab/>
      </w:r>
      <w:r>
        <w:rPr>
          <w:noProof/>
        </w:rPr>
        <w:fldChar w:fldCharType="begin"/>
      </w:r>
      <w:r w:rsidRPr="0041433B">
        <w:rPr>
          <w:noProof/>
          <w:lang w:val="en-US"/>
        </w:rPr>
        <w:instrText xml:space="preserve"> PAGEREF _Toc89969427 \h </w:instrText>
      </w:r>
      <w:r>
        <w:rPr>
          <w:noProof/>
        </w:rPr>
      </w:r>
      <w:r>
        <w:rPr>
          <w:noProof/>
        </w:rPr>
        <w:fldChar w:fldCharType="separate"/>
      </w:r>
      <w:r w:rsidRPr="0041433B">
        <w:rPr>
          <w:noProof/>
          <w:lang w:val="en-US"/>
        </w:rPr>
        <w:t>35</w:t>
      </w:r>
      <w:r>
        <w:rPr>
          <w:noProof/>
        </w:rPr>
        <w:fldChar w:fldCharType="end"/>
      </w:r>
    </w:p>
    <w:p w14:paraId="42C052A3" w14:textId="3F26874A"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2E2D10D1" w:rsidR="00CC04C5" w:rsidRPr="00631BBF" w:rsidRDefault="00EA78A8" w:rsidP="00880671">
      <w:pPr>
        <w:pStyle w:val="Heading1"/>
        <w:numPr>
          <w:ilvl w:val="0"/>
          <w:numId w:val="0"/>
        </w:numPr>
        <w:rPr>
          <w:rFonts w:ascii="Times New Roman" w:hAnsi="Times New Roman"/>
        </w:rPr>
      </w:pPr>
      <w:bookmarkStart w:id="1" w:name="_Toc89969386"/>
      <w:r w:rsidRPr="00631BBF">
        <w:lastRenderedPageBreak/>
        <w:t>Table of Figures</w:t>
      </w:r>
      <w:bookmarkEnd w:id="1"/>
    </w:p>
    <w:p w14:paraId="33B61EEB" w14:textId="1BE6B634" w:rsidR="00844AB0" w:rsidRPr="00631BBF" w:rsidRDefault="00633F46" w:rsidP="00E16707">
      <w:pPr>
        <w:pStyle w:val="IASTableOfFigures"/>
        <w:rPr>
          <w:lang w:val="en-US"/>
        </w:rPr>
        <w:sectPr w:rsidR="00844AB0" w:rsidRPr="00631BBF">
          <w:headerReference w:type="even" r:id="rId13"/>
          <w:headerReference w:type="default" r:id="rId14"/>
          <w:type w:val="nextColumn"/>
          <w:pgSz w:w="11907" w:h="16840" w:code="9"/>
          <w:pgMar w:top="1304" w:right="1304" w:bottom="1304" w:left="1304" w:header="720" w:footer="720" w:gutter="0"/>
          <w:pgNumType w:fmt="lowerRoman"/>
          <w:cols w:space="720"/>
          <w:noEndnote/>
        </w:sectPr>
      </w:pPr>
      <w:r w:rsidRPr="00E16707">
        <w:fldChar w:fldCharType="begin"/>
      </w:r>
      <w:r w:rsidRPr="00E16707">
        <w:rPr>
          <w:lang w:val="en-US"/>
        </w:rPr>
        <w:instrText xml:space="preserve"> TOC \c "Figure" </w:instrText>
      </w:r>
      <w:r w:rsidRPr="00E16707">
        <w:fldChar w:fldCharType="separate"/>
      </w:r>
      <w:r w:rsidR="005C2FAF">
        <w:rPr>
          <w:b/>
          <w:bCs/>
          <w:lang w:val="en-GB"/>
        </w:rPr>
        <w:t>No table of figures entries found.</w:t>
      </w:r>
      <w:r w:rsidRPr="00E16707">
        <w:fldChar w:fldCharType="end"/>
      </w:r>
    </w:p>
    <w:p w14:paraId="6CCCEB12" w14:textId="7334B7E0" w:rsidR="00CC04C5" w:rsidRPr="00631BBF" w:rsidRDefault="0014471D" w:rsidP="00880671">
      <w:pPr>
        <w:pStyle w:val="Heading1"/>
        <w:numPr>
          <w:ilvl w:val="0"/>
          <w:numId w:val="0"/>
        </w:numPr>
      </w:pPr>
      <w:bookmarkStart w:id="2" w:name="_Toc89969387"/>
      <w:r w:rsidRPr="00631BBF">
        <w:lastRenderedPageBreak/>
        <w:t>Table of Tables</w:t>
      </w:r>
      <w:bookmarkEnd w:id="2"/>
    </w:p>
    <w:p w14:paraId="4A877ECE" w14:textId="3CCF754E" w:rsidR="00CC04C5" w:rsidRPr="00016EDC" w:rsidRDefault="00016EDC" w:rsidP="00016EDC">
      <w:pPr>
        <w:pStyle w:val="IASTableOfFigures"/>
        <w:rPr>
          <w:lang w:val="en-US"/>
        </w:rPr>
      </w:pPr>
      <w:r w:rsidRPr="00016EDC">
        <w:fldChar w:fldCharType="begin"/>
      </w:r>
      <w:r w:rsidRPr="00016EDC">
        <w:rPr>
          <w:lang w:val="en-US"/>
        </w:rPr>
        <w:instrText xml:space="preserve"> TOC \h \z \c "Table" </w:instrText>
      </w:r>
      <w:r w:rsidRPr="00016EDC">
        <w:fldChar w:fldCharType="separate"/>
      </w:r>
      <w:r w:rsidR="00941750">
        <w:rPr>
          <w:b/>
          <w:bCs/>
          <w:lang w:val="en-GB"/>
        </w:rPr>
        <w:t>No table of figures entries found.</w:t>
      </w:r>
      <w:r w:rsidRPr="00016EDC">
        <w:fldChar w:fldCharType="end"/>
      </w:r>
    </w:p>
    <w:p w14:paraId="4B189202" w14:textId="77777777" w:rsidR="00CC04C5" w:rsidRPr="00631BBF" w:rsidRDefault="00CC04C5" w:rsidP="00CC04C5">
      <w:pPr>
        <w:pStyle w:val="BodyText"/>
        <w:rPr>
          <w:lang w:val="en-US"/>
        </w:rPr>
      </w:pPr>
    </w:p>
    <w:p w14:paraId="08A62328" w14:textId="77777777" w:rsidR="00CC04C5" w:rsidRPr="00631BBF" w:rsidRDefault="00CC04C5" w:rsidP="00CC04C5">
      <w:pPr>
        <w:pStyle w:val="BodyText"/>
        <w:rPr>
          <w:lang w:val="en-US"/>
        </w:rPr>
        <w:sectPr w:rsidR="00CC04C5" w:rsidRPr="00631BBF">
          <w:headerReference w:type="even" r:id="rId15"/>
          <w:headerReference w:type="default" r:id="rId16"/>
          <w:type w:val="nextColumn"/>
          <w:pgSz w:w="11907" w:h="16840" w:code="9"/>
          <w:pgMar w:top="1304" w:right="1304" w:bottom="1304" w:left="1304" w:header="720" w:footer="720" w:gutter="0"/>
          <w:pgNumType w:fmt="lowerRoman"/>
          <w:cols w:space="720"/>
          <w:noEndnote/>
        </w:sectPr>
      </w:pPr>
    </w:p>
    <w:p w14:paraId="689F737F" w14:textId="77777777" w:rsidR="00CC04C5" w:rsidRPr="00631BBF" w:rsidRDefault="0014471D" w:rsidP="00880671">
      <w:pPr>
        <w:pStyle w:val="Heading1"/>
        <w:numPr>
          <w:ilvl w:val="0"/>
          <w:numId w:val="0"/>
        </w:numPr>
      </w:pPr>
      <w:bookmarkStart w:id="3" w:name="_Toc89969388"/>
      <w:r w:rsidRPr="00631BBF">
        <w:lastRenderedPageBreak/>
        <w:t>Table of Abbreviations</w:t>
      </w:r>
      <w:r w:rsidR="00CC04C5" w:rsidRPr="00631BBF">
        <w:t xml:space="preserve"> </w:t>
      </w:r>
      <w:r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w:t>
      </w:r>
      <w:r w:rsidR="00163142" w:rsidRPr="00631BBF">
        <w:rPr>
          <w:rStyle w:val="IASRemarksZchn"/>
          <w:b w:val="0"/>
          <w:sz w:val="20"/>
        </w:rPr>
        <w:t xml:space="preserve">delete </w:t>
      </w:r>
      <w:r w:rsidRPr="00631BBF">
        <w:rPr>
          <w:rStyle w:val="IASRemarksZchn"/>
          <w:b w:val="0"/>
          <w:sz w:val="20"/>
        </w:rPr>
        <w:t>the number)</w:t>
      </w:r>
      <w:bookmarkEnd w:id="3"/>
    </w:p>
    <w:p w14:paraId="481EB14B" w14:textId="77777777" w:rsidR="00CC04C5" w:rsidRPr="00631BBF" w:rsidRDefault="0014471D" w:rsidP="00244A75">
      <w:pPr>
        <w:pStyle w:val="IASRemarks"/>
      </w:pPr>
      <w:r w:rsidRPr="00631BBF">
        <w:t>Convention</w:t>
      </w:r>
      <w:r w:rsidR="00CC04C5" w:rsidRPr="00631BBF">
        <w:t xml:space="preserve">: </w:t>
      </w:r>
      <w:r w:rsidRPr="00631BBF">
        <w:t>Mark the letters that make up the abbreviations by making them bold</w:t>
      </w:r>
      <w:r w:rsidR="00CC04C5" w:rsidRPr="00631BBF">
        <w:t xml:space="preserve"> </w:t>
      </w:r>
    </w:p>
    <w:tbl>
      <w:tblPr>
        <w:tblW w:w="9426" w:type="dxa"/>
        <w:tblLayout w:type="fixed"/>
        <w:tblCellMar>
          <w:left w:w="70" w:type="dxa"/>
          <w:right w:w="70" w:type="dxa"/>
        </w:tblCellMar>
        <w:tblLook w:val="0000" w:firstRow="0" w:lastRow="0" w:firstColumn="0" w:lastColumn="0" w:noHBand="0" w:noVBand="0"/>
      </w:tblPr>
      <w:tblGrid>
        <w:gridCol w:w="1488"/>
        <w:gridCol w:w="7938"/>
      </w:tblGrid>
      <w:tr w:rsidR="00CC04C5" w:rsidRPr="00696A10" w14:paraId="1EEE9EFE" w14:textId="77777777" w:rsidTr="00A24D3E">
        <w:tc>
          <w:tcPr>
            <w:tcW w:w="1488" w:type="dxa"/>
          </w:tcPr>
          <w:p w14:paraId="0765933F" w14:textId="77777777" w:rsidR="00CC04C5" w:rsidRDefault="00CC04C5" w:rsidP="0014471D">
            <w:pPr>
              <w:pStyle w:val="IASTableofAbbreviations"/>
              <w:rPr>
                <w:lang w:val="en-US"/>
              </w:rPr>
            </w:pPr>
            <w:r w:rsidRPr="00631BBF">
              <w:rPr>
                <w:lang w:val="en-US"/>
              </w:rPr>
              <w:t>ASCII</w:t>
            </w:r>
          </w:p>
          <w:p w14:paraId="55018F71" w14:textId="77777777" w:rsidR="00A052EC" w:rsidRDefault="00A052EC" w:rsidP="00A052EC">
            <w:pPr>
              <w:rPr>
                <w:lang w:val="en-US"/>
              </w:rPr>
            </w:pPr>
            <w:r>
              <w:rPr>
                <w:lang w:val="en-US"/>
              </w:rPr>
              <w:t>ROS</w:t>
            </w:r>
          </w:p>
          <w:p w14:paraId="51C6ED46" w14:textId="77777777" w:rsidR="00C25B78" w:rsidRDefault="00C25B78" w:rsidP="00C25B78">
            <w:pPr>
              <w:rPr>
                <w:lang w:val="en-US"/>
              </w:rPr>
            </w:pPr>
            <w:r>
              <w:rPr>
                <w:lang w:val="en-US"/>
              </w:rPr>
              <w:t>AV</w:t>
            </w:r>
          </w:p>
          <w:p w14:paraId="5C846223" w14:textId="1548F202" w:rsidR="00094972" w:rsidRPr="00094972" w:rsidRDefault="00094972" w:rsidP="00094972">
            <w:pPr>
              <w:rPr>
                <w:lang w:val="en-US"/>
              </w:rPr>
            </w:pPr>
            <w:r>
              <w:rPr>
                <w:lang w:val="en-US"/>
              </w:rPr>
              <w:t>VTD</w:t>
            </w:r>
          </w:p>
        </w:tc>
        <w:tc>
          <w:tcPr>
            <w:tcW w:w="7938" w:type="dxa"/>
          </w:tcPr>
          <w:p w14:paraId="350D43D1" w14:textId="5B8C2A9D" w:rsidR="00A052EC" w:rsidRDefault="00CC04C5" w:rsidP="0014471D">
            <w:pPr>
              <w:pStyle w:val="IASTableofAbbreviations"/>
              <w:rPr>
                <w:lang w:val="en-US"/>
              </w:rPr>
            </w:pPr>
            <w:r w:rsidRPr="00631BBF">
              <w:rPr>
                <w:b/>
                <w:lang w:val="en-US"/>
              </w:rPr>
              <w:t>A</w:t>
            </w:r>
            <w:r w:rsidRPr="00631BBF">
              <w:rPr>
                <w:lang w:val="en-US"/>
              </w:rPr>
              <w:t xml:space="preserve">merican </w:t>
            </w:r>
            <w:r w:rsidRPr="00631BBF">
              <w:rPr>
                <w:b/>
                <w:lang w:val="en-US"/>
              </w:rPr>
              <w:t>S</w:t>
            </w:r>
            <w:r w:rsidRPr="00631BBF">
              <w:rPr>
                <w:lang w:val="en-US"/>
              </w:rPr>
              <w:t xml:space="preserve">tandard </w:t>
            </w:r>
            <w:r w:rsidRPr="00631BBF">
              <w:rPr>
                <w:b/>
                <w:lang w:val="en-US"/>
              </w:rPr>
              <w:t>C</w:t>
            </w:r>
            <w:r w:rsidRPr="00631BBF">
              <w:rPr>
                <w:lang w:val="en-US"/>
              </w:rPr>
              <w:t xml:space="preserve">ode for </w:t>
            </w:r>
            <w:r w:rsidRPr="00631BBF">
              <w:rPr>
                <w:b/>
                <w:lang w:val="en-US"/>
              </w:rPr>
              <w:t>I</w:t>
            </w:r>
            <w:r w:rsidRPr="00631BBF">
              <w:rPr>
                <w:lang w:val="en-US"/>
              </w:rPr>
              <w:t xml:space="preserve">nformation </w:t>
            </w:r>
            <w:r w:rsidRPr="00631BBF">
              <w:rPr>
                <w:b/>
                <w:lang w:val="en-US"/>
              </w:rPr>
              <w:t>I</w:t>
            </w:r>
            <w:r w:rsidRPr="00631BBF">
              <w:rPr>
                <w:lang w:val="en-US"/>
              </w:rPr>
              <w:t>nterchange</w:t>
            </w:r>
          </w:p>
          <w:p w14:paraId="2B4BB8D4" w14:textId="62D0E992" w:rsidR="00A052EC" w:rsidRDefault="00A052EC" w:rsidP="0014471D">
            <w:pPr>
              <w:pStyle w:val="IASTableofAbbreviations"/>
              <w:rPr>
                <w:lang w:val="en-US"/>
              </w:rPr>
            </w:pPr>
            <w:r w:rsidRPr="00A052EC">
              <w:rPr>
                <w:b/>
                <w:bCs/>
                <w:lang w:val="en-US"/>
              </w:rPr>
              <w:t>R</w:t>
            </w:r>
            <w:r>
              <w:rPr>
                <w:lang w:val="en-US"/>
              </w:rPr>
              <w:t xml:space="preserve">obot </w:t>
            </w:r>
            <w:r w:rsidRPr="00A052EC">
              <w:rPr>
                <w:b/>
                <w:bCs/>
                <w:lang w:val="en-US"/>
              </w:rPr>
              <w:t>O</w:t>
            </w:r>
            <w:r>
              <w:rPr>
                <w:lang w:val="en-US"/>
              </w:rPr>
              <w:t xml:space="preserve">perating </w:t>
            </w:r>
            <w:r w:rsidRPr="00A052EC">
              <w:rPr>
                <w:b/>
                <w:bCs/>
                <w:lang w:val="en-US"/>
              </w:rPr>
              <w:t>S</w:t>
            </w:r>
            <w:r>
              <w:rPr>
                <w:lang w:val="en-US"/>
              </w:rPr>
              <w:t>ystem</w:t>
            </w:r>
          </w:p>
          <w:p w14:paraId="039D69C6" w14:textId="1C0CD09A" w:rsidR="006A7F0D" w:rsidRDefault="006A7F0D" w:rsidP="0014471D">
            <w:pPr>
              <w:pStyle w:val="IASTableofAbbreviations"/>
              <w:rPr>
                <w:lang w:val="en-US"/>
              </w:rPr>
            </w:pPr>
            <w:r w:rsidRPr="00C25B78">
              <w:rPr>
                <w:b/>
                <w:bCs/>
                <w:lang w:val="en-US"/>
              </w:rPr>
              <w:t>A</w:t>
            </w:r>
            <w:r>
              <w:rPr>
                <w:lang w:val="en-US"/>
              </w:rPr>
              <w:t xml:space="preserve">utonomous </w:t>
            </w:r>
            <w:r w:rsidRPr="00C25B78">
              <w:rPr>
                <w:b/>
                <w:bCs/>
                <w:lang w:val="en-US"/>
              </w:rPr>
              <w:t>V</w:t>
            </w:r>
            <w:r>
              <w:rPr>
                <w:lang w:val="en-US"/>
              </w:rPr>
              <w:t>ehicle</w:t>
            </w:r>
          </w:p>
          <w:p w14:paraId="32AB61C3" w14:textId="3A27C24D" w:rsidR="00094972" w:rsidRDefault="00094972" w:rsidP="0014471D">
            <w:pPr>
              <w:pStyle w:val="IASTableofAbbreviations"/>
              <w:rPr>
                <w:lang w:val="en-US"/>
              </w:rPr>
            </w:pPr>
            <w:r w:rsidRPr="00094972">
              <w:rPr>
                <w:b/>
                <w:bCs/>
                <w:lang w:val="en-US"/>
              </w:rPr>
              <w:t>V</w:t>
            </w:r>
            <w:r>
              <w:rPr>
                <w:lang w:val="en-US"/>
              </w:rPr>
              <w:t xml:space="preserve">irtual </w:t>
            </w:r>
            <w:r w:rsidRPr="00094972">
              <w:rPr>
                <w:b/>
                <w:bCs/>
                <w:lang w:val="en-US"/>
              </w:rPr>
              <w:t>T</w:t>
            </w:r>
            <w:r>
              <w:rPr>
                <w:lang w:val="en-US"/>
              </w:rPr>
              <w:t xml:space="preserve">est </w:t>
            </w:r>
            <w:r w:rsidRPr="00094972">
              <w:rPr>
                <w:b/>
                <w:bCs/>
                <w:lang w:val="en-US"/>
              </w:rPr>
              <w:t>D</w:t>
            </w:r>
            <w:r>
              <w:rPr>
                <w:lang w:val="en-US"/>
              </w:rPr>
              <w:t>rive</w:t>
            </w:r>
          </w:p>
          <w:p w14:paraId="0A7592C4" w14:textId="77777777" w:rsidR="00A052EC" w:rsidRDefault="00A052EC" w:rsidP="0014471D">
            <w:pPr>
              <w:pStyle w:val="IASTableofAbbreviations"/>
              <w:rPr>
                <w:lang w:val="en-US"/>
              </w:rPr>
            </w:pPr>
          </w:p>
          <w:p w14:paraId="4DA7C693" w14:textId="77777777" w:rsidR="00A052EC" w:rsidRDefault="00A052EC" w:rsidP="0014471D">
            <w:pPr>
              <w:pStyle w:val="IASTableofAbbreviations"/>
              <w:rPr>
                <w:lang w:val="en-US"/>
              </w:rPr>
            </w:pPr>
          </w:p>
          <w:p w14:paraId="5DB5B506" w14:textId="69C5FE2A" w:rsidR="00CA67B9" w:rsidRPr="00631BBF" w:rsidRDefault="00CA67B9" w:rsidP="0014471D">
            <w:pPr>
              <w:pStyle w:val="IASTableofAbbreviations"/>
              <w:rPr>
                <w:lang w:val="en-US"/>
              </w:rPr>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pgSz w:w="11907" w:h="16840" w:code="9"/>
          <w:pgMar w:top="1304" w:right="1304" w:bottom="1304" w:left="1304" w:header="720" w:footer="720" w:gutter="0"/>
          <w:pgNumType w:fmt="lowerRoman"/>
          <w:cols w:space="720"/>
          <w:noEndnote/>
        </w:sectPr>
      </w:pPr>
    </w:p>
    <w:p w14:paraId="4D652A61" w14:textId="77777777" w:rsidR="00CC04C5" w:rsidRPr="00631BBF" w:rsidRDefault="0014471D" w:rsidP="00880671">
      <w:pPr>
        <w:pStyle w:val="Heading1"/>
        <w:numPr>
          <w:ilvl w:val="0"/>
          <w:numId w:val="0"/>
        </w:numPr>
      </w:pPr>
      <w:bookmarkStart w:id="4" w:name="_Toc89969389"/>
      <w:r w:rsidRPr="00631BBF">
        <w:lastRenderedPageBreak/>
        <w:t>Glossary</w:t>
      </w:r>
      <w:r w:rsidR="00CC04C5" w:rsidRPr="00631BBF">
        <w:t xml:space="preserve"> </w:t>
      </w:r>
      <w:r w:rsidR="00EA78A8"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w:t>
      </w:r>
      <w:r w:rsidR="00163142" w:rsidRPr="00631BBF">
        <w:rPr>
          <w:rStyle w:val="IASRemarksZchn"/>
          <w:b w:val="0"/>
          <w:sz w:val="20"/>
        </w:rPr>
        <w:t xml:space="preserve">delete </w:t>
      </w:r>
      <w:r w:rsidRPr="00631BBF">
        <w:rPr>
          <w:rStyle w:val="IASRemarksZchn"/>
          <w:b w:val="0"/>
          <w:sz w:val="20"/>
        </w:rPr>
        <w:t>the number)</w:t>
      </w:r>
      <w:bookmarkEnd w:id="4"/>
    </w:p>
    <w:p w14:paraId="3D179D49" w14:textId="77777777" w:rsidR="00CC04C5" w:rsidRPr="00631BBF" w:rsidRDefault="00163142" w:rsidP="00244A75">
      <w:pPr>
        <w:pStyle w:val="IASRemarks"/>
      </w:pPr>
      <w:r w:rsidRPr="00631BBF">
        <w:t>Style Template:</w:t>
      </w:r>
      <w:r w:rsidR="00CC04C5" w:rsidRPr="00631BBF">
        <w:t xml:space="preserve"> </w:t>
      </w:r>
      <w:proofErr w:type="spellStart"/>
      <w:r w:rsidRPr="00631BBF">
        <w:t>IAS_Glossary</w:t>
      </w:r>
      <w:proofErr w:type="spellEnd"/>
      <w:r w:rsidRPr="00631BBF">
        <w:t xml:space="preserve"> (make </w:t>
      </w:r>
      <w:r w:rsidR="000759EE" w:rsidRPr="00631BBF">
        <w:t>main term</w:t>
      </w:r>
      <w:r w:rsidRPr="00631BBF">
        <w:t xml:space="preserve"> bold)</w:t>
      </w:r>
    </w:p>
    <w:p w14:paraId="4DF9CF63" w14:textId="77777777" w:rsidR="00CC04C5" w:rsidRPr="00631BBF" w:rsidRDefault="00CC04C5" w:rsidP="00CC04C5">
      <w:pPr>
        <w:rPr>
          <w:lang w:val="en-US"/>
        </w:rPr>
      </w:pPr>
    </w:p>
    <w:tbl>
      <w:tblPr>
        <w:tblW w:w="0" w:type="auto"/>
        <w:tblLayout w:type="fixed"/>
        <w:tblCellMar>
          <w:left w:w="70" w:type="dxa"/>
          <w:right w:w="70" w:type="dxa"/>
        </w:tblCellMar>
        <w:tblLook w:val="0000" w:firstRow="0" w:lastRow="0" w:firstColumn="0" w:lastColumn="0" w:noHBand="0" w:noVBand="0"/>
      </w:tblPr>
      <w:tblGrid>
        <w:gridCol w:w="1488"/>
        <w:gridCol w:w="7938"/>
      </w:tblGrid>
      <w:tr w:rsidR="00CC04C5" w:rsidRPr="0041433B" w14:paraId="5F35A1A6" w14:textId="77777777" w:rsidTr="00A15EA0">
        <w:tc>
          <w:tcPr>
            <w:tcW w:w="1488" w:type="dxa"/>
          </w:tcPr>
          <w:p w14:paraId="0395E8F4" w14:textId="77777777" w:rsidR="00CC04C5" w:rsidRPr="00631BBF" w:rsidRDefault="00163142" w:rsidP="00A15EA0">
            <w:pPr>
              <w:pStyle w:val="Abkrzungen"/>
              <w:rPr>
                <w:rFonts w:ascii="Arial" w:hAnsi="Arial" w:cs="Arial"/>
              </w:rPr>
            </w:pPr>
            <w:r w:rsidRPr="00631BBF">
              <w:rPr>
                <w:rFonts w:ascii="Arial" w:hAnsi="Arial" w:cs="Arial"/>
                <w:b/>
              </w:rPr>
              <w:t>Actuator</w:t>
            </w:r>
          </w:p>
        </w:tc>
        <w:tc>
          <w:tcPr>
            <w:tcW w:w="7938" w:type="dxa"/>
          </w:tcPr>
          <w:p w14:paraId="4B7C48B3" w14:textId="77777777" w:rsidR="00CC04C5" w:rsidRDefault="00163142" w:rsidP="00163142">
            <w:pPr>
              <w:pStyle w:val="IASGlossary"/>
              <w:rPr>
                <w:lang w:val="en-US"/>
              </w:rPr>
            </w:pPr>
            <w:r w:rsidRPr="00631BBF">
              <w:rPr>
                <w:lang w:val="en-US"/>
              </w:rPr>
              <w:t xml:space="preserve">Component for the conversion of an information </w:t>
            </w:r>
            <w:proofErr w:type="gramStart"/>
            <w:r w:rsidRPr="00631BBF">
              <w:rPr>
                <w:lang w:val="en-US"/>
              </w:rPr>
              <w:t>carrying,</w:t>
            </w:r>
            <w:proofErr w:type="gramEnd"/>
            <w:r w:rsidRPr="00631BBF">
              <w:rPr>
                <w:lang w:val="en-US"/>
              </w:rPr>
              <w:t xml:space="preserve"> low-energy control signal to a high energy signal capable of process intervention</w:t>
            </w:r>
          </w:p>
          <w:p w14:paraId="29167FE8" w14:textId="0D6AE572" w:rsidR="00696A10" w:rsidRPr="00631BBF" w:rsidRDefault="00696A10" w:rsidP="00163142">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48D1CE98" w:rsidR="00CC04C5" w:rsidRPr="00631BBF" w:rsidRDefault="00BA50D8" w:rsidP="00880671">
      <w:pPr>
        <w:pStyle w:val="Heading1"/>
        <w:numPr>
          <w:ilvl w:val="0"/>
          <w:numId w:val="0"/>
        </w:numPr>
      </w:pPr>
      <w:bookmarkStart w:id="5" w:name="_Toc89969390"/>
      <w:r w:rsidRPr="00631BBF">
        <w:lastRenderedPageBreak/>
        <w:t>Abstract</w:t>
      </w:r>
      <w:bookmarkEnd w:id="5"/>
    </w:p>
    <w:p w14:paraId="7329E6F8" w14:textId="77777777" w:rsidR="005A177C" w:rsidRPr="00631BBF" w:rsidRDefault="005A177C" w:rsidP="000759EE">
      <w:pPr>
        <w:rPr>
          <w:lang w:val="en-US"/>
        </w:rPr>
      </w:pPr>
    </w:p>
    <w:p w14:paraId="298EB095" w14:textId="2D23C1CE" w:rsidR="005A177C" w:rsidRPr="00631BBF" w:rsidRDefault="005A177C" w:rsidP="005A177C">
      <w:pPr>
        <w:pStyle w:val="BodyText"/>
        <w:rPr>
          <w:b/>
          <w:i w:val="0"/>
          <w:lang w:val="en-US"/>
        </w:rPr>
      </w:pPr>
      <w:r w:rsidRPr="00631BBF">
        <w:rPr>
          <w:b/>
          <w:i w:val="0"/>
          <w:lang w:val="en-US"/>
        </w:rPr>
        <w:t xml:space="preserve">Key Words: </w:t>
      </w:r>
    </w:p>
    <w:p w14:paraId="6218FA9A" w14:textId="77777777" w:rsidR="005A177C" w:rsidRPr="00631BBF" w:rsidRDefault="005A177C" w:rsidP="000759EE">
      <w:pPr>
        <w:rPr>
          <w:lang w:val="en-US"/>
        </w:rPr>
      </w:pPr>
    </w:p>
    <w:p w14:paraId="7352C1CE" w14:textId="77777777" w:rsidR="00CC04C5" w:rsidRPr="00631BBF" w:rsidRDefault="00CC04C5" w:rsidP="00CC04C5">
      <w:pPr>
        <w:pStyle w:val="BodyText"/>
        <w:rPr>
          <w:sz w:val="40"/>
          <w:lang w:val="en-US"/>
        </w:rPr>
      </w:pPr>
    </w:p>
    <w:p w14:paraId="48E1F033" w14:textId="77777777" w:rsidR="00CC04C5" w:rsidRPr="00631BBF" w:rsidRDefault="00CC04C5" w:rsidP="00CC04C5">
      <w:pPr>
        <w:pStyle w:val="BodyText"/>
        <w:rPr>
          <w:sz w:val="40"/>
          <w:lang w:val="en-US"/>
        </w:rPr>
        <w:sectPr w:rsidR="00CC04C5" w:rsidRPr="00631BBF" w:rsidSect="00A15EA0">
          <w:headerReference w:type="first" r:id="rId17"/>
          <w:footerReference w:type="first" r:id="rId18"/>
          <w:type w:val="nextColumn"/>
          <w:pgSz w:w="11907" w:h="16840" w:code="9"/>
          <w:pgMar w:top="1304" w:right="1304" w:bottom="1304" w:left="1304" w:header="720" w:footer="720" w:gutter="0"/>
          <w:pgNumType w:fmt="lowerRoman"/>
          <w:cols w:space="720"/>
          <w:noEndnote/>
          <w:titlePg/>
        </w:sectPr>
      </w:pPr>
    </w:p>
    <w:p w14:paraId="1EC8B1D1" w14:textId="6D53F2A8" w:rsidR="00CC04C5" w:rsidRDefault="00021F07" w:rsidP="00880671">
      <w:pPr>
        <w:pStyle w:val="Heading1"/>
      </w:pPr>
      <w:bookmarkStart w:id="6" w:name="_Toc89969391"/>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This is highly inconvenient validation activity and it would take years to cover all weather conditions, road and traffic conditions in different parts of the world.</w:t>
      </w:r>
    </w:p>
    <w:p w14:paraId="52BDDF4D" w14:textId="6688BB1E" w:rsidR="007B3672" w:rsidRPr="00C25056"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r w:rsidR="00F946A5">
        <w:rPr>
          <w:lang w:val="en-US"/>
        </w:rPr>
        <w:t xml:space="preserve"> In this master thesis the validation of autonomous driving system using the simulation technique is considered.</w:t>
      </w:r>
    </w:p>
    <w:p w14:paraId="6F827CC3" w14:textId="4C31DC22" w:rsidR="00CC04C5" w:rsidRDefault="00E443EC" w:rsidP="00C63F31">
      <w:pPr>
        <w:pStyle w:val="Heading2"/>
      </w:pPr>
      <w:bookmarkStart w:id="7" w:name="_Toc89969392"/>
      <w:r>
        <w:t xml:space="preserve">What is </w:t>
      </w:r>
      <w:r w:rsidR="00E2123E" w:rsidRPr="00C63F31">
        <w:t>Autonomous Driving Software</w:t>
      </w:r>
      <w:r w:rsidR="00D86AC6">
        <w:t>?</w:t>
      </w:r>
      <w:bookmarkEnd w:id="7"/>
    </w:p>
    <w:p w14:paraId="09AA5664" w14:textId="675112C7"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brake and acceleration values that determine the next </w:t>
      </w:r>
      <w:r>
        <w:rPr>
          <w:lang w:val="en-US"/>
        </w:rPr>
        <w:lastRenderedPageBreak/>
        <w:t>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A2B86C3"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throttle</w:t>
      </w:r>
      <w:r w:rsidR="0007350C">
        <w:rPr>
          <w:lang w:val="en-US"/>
        </w:rPr>
        <w:t>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17D0BE3C" w:rsidR="00BD1CD7" w:rsidRDefault="00BD1CD7" w:rsidP="003109C8">
      <w:pPr>
        <w:pStyle w:val="Heading2"/>
      </w:pPr>
      <w:bookmarkStart w:id="8" w:name="_Toc89969393"/>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3C77FDF2" w:rsidR="003109C8" w:rsidRDefault="003109C8" w:rsidP="003109C8">
      <w:pPr>
        <w:pStyle w:val="Heading2"/>
      </w:pPr>
      <w:bookmarkStart w:id="9" w:name="_Toc89969394"/>
      <w:r>
        <w:t xml:space="preserve">Scope of the </w:t>
      </w:r>
      <w:r w:rsidR="009207D1">
        <w:t>T</w:t>
      </w:r>
      <w:r>
        <w:t>hesis</w:t>
      </w:r>
      <w:bookmarkEnd w:id="9"/>
    </w:p>
    <w:p w14:paraId="667F4275" w14:textId="33331300" w:rsidR="003109C8" w:rsidRDefault="007277A5" w:rsidP="003109C8">
      <w:pPr>
        <w:rPr>
          <w:lang w:val="en-US"/>
        </w:rPr>
      </w:pPr>
      <w:r>
        <w:rPr>
          <w:lang w:val="en-US"/>
        </w:rPr>
        <w:t xml:space="preserve">This master thesis explores the possibility of creating a flexible interface between the LGSVL, VTD simulators and the Apollo software stack using ROS or ROS2. A feasibility </w:t>
      </w:r>
      <w:proofErr w:type="gramStart"/>
      <w:r w:rsidR="00C5412B">
        <w:rPr>
          <w:lang w:val="en-US"/>
        </w:rPr>
        <w:t>check</w:t>
      </w:r>
      <w:proofErr w:type="gramEnd"/>
      <w:r>
        <w:rPr>
          <w:lang w:val="en-US"/>
        </w:rPr>
        <w:t xml:space="preserve"> regarding a ROS based interface is performed before taking the decision. </w:t>
      </w:r>
      <w:r w:rsidR="00BB6485">
        <w:rPr>
          <w:lang w:val="en-US"/>
        </w:rPr>
        <w:t xml:space="preserve">Depending on the outcome of the feasibility check, the existing Robo-Test web application interface is </w:t>
      </w:r>
      <w:r w:rsidR="00472B8C">
        <w:rPr>
          <w:lang w:val="en-US"/>
        </w:rPr>
        <w:t>enhanced with new features</w:t>
      </w:r>
      <w:r w:rsidR="00BB6485">
        <w:rPr>
          <w:lang w:val="en-US"/>
        </w:rPr>
        <w:t xml:space="preserve"> and the details are discussed in the sections to follow.</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166FB1E1" w:rsidR="00786343" w:rsidRPr="003109C8" w:rsidRDefault="00786343" w:rsidP="003109C8">
      <w:pPr>
        <w:rPr>
          <w:lang w:val="en-US"/>
        </w:rPr>
      </w:pPr>
      <w:r>
        <w:rPr>
          <w:lang w:val="en-US"/>
        </w:rPr>
        <w:lastRenderedPageBreak/>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The implementation details are discussed in the Chapter 4, followed by the results in Chapter 5. Chapter 6 presents the concept for traceability for our system along with a literature review of the automated test case generation techniques.</w:t>
      </w:r>
      <w:r w:rsidR="00641378">
        <w:rPr>
          <w:lang w:val="en-US"/>
        </w:rPr>
        <w:t xml:space="preserve"> User manual is provided in the Chapter 7, followed by the conclusion.</w:t>
      </w:r>
    </w:p>
    <w:p w14:paraId="7A9EDA0A" w14:textId="47143A7F" w:rsidR="00152751" w:rsidRDefault="00D8540F" w:rsidP="00880671">
      <w:pPr>
        <w:pStyle w:val="Heading1"/>
      </w:pPr>
      <w:bookmarkStart w:id="10" w:name="_Toc89969395"/>
      <w:r>
        <w:lastRenderedPageBreak/>
        <w:t>Analysis and Design</w:t>
      </w:r>
      <w:r w:rsidR="00DA4878">
        <w:t xml:space="preserve"> of AV Software stack</w:t>
      </w:r>
      <w:bookmarkEnd w:id="10"/>
    </w:p>
    <w:p w14:paraId="6E150608" w14:textId="00A422C1"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must be performed and the interface options must be explored. </w:t>
      </w:r>
      <w:r w:rsidR="004E1FD0">
        <w:rPr>
          <w:lang w:val="en-US"/>
        </w:rPr>
        <w:t>In the following sections, we will analyze these aspects and arrive to a decision with the help of certain criteria.</w:t>
      </w:r>
    </w:p>
    <w:p w14:paraId="2EA8158C" w14:textId="482B6210" w:rsidR="00994EAB" w:rsidRDefault="00994EAB" w:rsidP="00994EAB">
      <w:pPr>
        <w:pStyle w:val="Heading2"/>
      </w:pPr>
      <w:bookmarkStart w:id="11" w:name="_Toc89969396"/>
      <w:r>
        <w:t>Existing Interface Architecture</w:t>
      </w:r>
      <w:bookmarkEnd w:id="11"/>
    </w:p>
    <w:p w14:paraId="435DEE68" w14:textId="4E5F7396" w:rsidR="00714427" w:rsidRDefault="00714427" w:rsidP="00714427">
      <w:pPr>
        <w:rPr>
          <w:lang w:val="en-US"/>
        </w:rPr>
      </w:pPr>
      <w:r>
        <w:rPr>
          <w:lang w:val="en-US"/>
        </w:rPr>
        <w:t xml:space="preserve">Let’s understand the existing interface architecture for our simulator and autonomous software stack system. </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3F29B1B5" w:rsidR="00455F76" w:rsidRDefault="00455F76" w:rsidP="006B183D">
      <w:pPr>
        <w:pStyle w:val="IASFigureCaption"/>
      </w:pPr>
      <w:r>
        <w:tab/>
        <w:t>Figure 2.1: Architecture of Simulators and Apollo AV software stack.</w:t>
      </w:r>
    </w:p>
    <w:p w14:paraId="3D9351C2" w14:textId="59925237" w:rsidR="00E11A57" w:rsidRDefault="002A19B8" w:rsidP="001A118F">
      <w:pPr>
        <w:ind w:firstLine="708"/>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The process and scenario creation details for the LGSVL simulator using the web application can be found in MT-3136 [4], whereas the details for VTD are in MT-3183 [5].</w:t>
      </w:r>
    </w:p>
    <w:p w14:paraId="5D68F1B4" w14:textId="4AE9D418" w:rsidR="002B129E" w:rsidRDefault="002B129E" w:rsidP="001A118F">
      <w:pPr>
        <w:ind w:firstLine="708"/>
        <w:rPr>
          <w:lang w:val="en-US"/>
        </w:rPr>
      </w:pPr>
      <w:r>
        <w:rPr>
          <w:lang w:val="en-US"/>
        </w:rPr>
        <w:lastRenderedPageBreak/>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1404F330" w:rsidR="00110948" w:rsidRDefault="00FB13D2" w:rsidP="00DD1DE4">
      <w:pPr>
        <w:pStyle w:val="Heading3"/>
      </w:pPr>
      <w:bookmarkStart w:id="12" w:name="_Toc89969397"/>
      <w:r>
        <w:t>Apollo AV software stack</w:t>
      </w:r>
      <w:bookmarkEnd w:id="12"/>
    </w:p>
    <w:p w14:paraId="1CF23103" w14:textId="04D3E18B"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control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3E827C98" w:rsidR="00EA0241" w:rsidRDefault="002D7D63" w:rsidP="002D7D63">
      <w:pPr>
        <w:pStyle w:val="Heading3"/>
      </w:pPr>
      <w:bookmarkStart w:id="13" w:name="_Toc89969398"/>
      <w:r>
        <w:t>Apollo Cyber-RT</w:t>
      </w:r>
      <w:bookmarkEnd w:id="13"/>
    </w:p>
    <w:p w14:paraId="2EF29D66" w14:textId="31C381F5" w:rsidR="00E35F53" w:rsidRPr="00E35F53" w:rsidRDefault="00C5755B" w:rsidP="00E35F53">
      <w:pPr>
        <w:rPr>
          <w:lang w:val="en-US"/>
        </w:rPr>
      </w:pPr>
      <w:r>
        <w:rPr>
          <w:lang w:val="en-US"/>
        </w:rPr>
        <w:t xml:space="preserve">The Apollo Cyber-RT is a robust framework and offers developers with a </w:t>
      </w:r>
      <w:r w:rsidR="003B319B">
        <w:rPr>
          <w:lang w:val="en-US"/>
        </w:rPr>
        <w:t>high-performance</w:t>
      </w:r>
      <w:r>
        <w:rPr>
          <w:lang w:val="en-US"/>
        </w:rPr>
        <w:t xml:space="preserve"> computing to support complex tasks of autonomous driving [8].</w:t>
      </w:r>
      <w:r w:rsidR="00CA762C">
        <w:rPr>
          <w:lang w:val="en-US"/>
        </w:rPr>
        <w:t xml:space="preserve"> It enables a high concurrency of execution, low latency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479FFAB8" w:rsidR="008A19E0" w:rsidRDefault="00D754D1" w:rsidP="00073D2B">
      <w:pPr>
        <w:pStyle w:val="Heading2"/>
      </w:pPr>
      <w:bookmarkStart w:id="14" w:name="_Toc89969399"/>
      <w:r>
        <w:t>Interface options between Simulators and Apollo</w:t>
      </w:r>
      <w:bookmarkEnd w:id="14"/>
    </w:p>
    <w:p w14:paraId="5F623F6E" w14:textId="0B7A9043"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4676A3">
        <w:rPr>
          <w:lang w:val="en-US"/>
        </w:rPr>
        <w:t>must</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22620D1A" w:rsidR="00995AE0" w:rsidRDefault="00995AE0" w:rsidP="00995AE0">
      <w:pPr>
        <w:pStyle w:val="Heading3"/>
      </w:pPr>
      <w:bookmarkStart w:id="15" w:name="_Toc89969400"/>
      <w:r>
        <w:t>Cyber RT Interface</w:t>
      </w:r>
      <w:bookmarkEnd w:id="15"/>
    </w:p>
    <w:p w14:paraId="269D518C" w14:textId="3C5A0ABD"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The LGSVL simulator offers this functionality and offers support for a connection with Cyber-RT. In the architecture that 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 xml:space="preserve">that must be considered </w:t>
      </w:r>
      <w:r w:rsidR="00A55524">
        <w:rPr>
          <w:lang w:val="en-US"/>
        </w:rPr>
        <w:lastRenderedPageBreak/>
        <w:t>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t>Addition of a new Simulator</w:t>
      </w:r>
    </w:p>
    <w:p w14:paraId="2B634BF1" w14:textId="132E7CF3" w:rsidR="00CB5E2A" w:rsidRDefault="00CB5E2A" w:rsidP="00CB5E2A">
      <w:pPr>
        <w:rPr>
          <w:lang w:val="en-US"/>
        </w:rPr>
      </w:pPr>
      <w:r>
        <w:rPr>
          <w:lang w:val="en-US"/>
        </w:rPr>
        <w:t xml:space="preserve">What if a new simulator must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41433B"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Being a proprietary simulator, there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w:t>
      </w:r>
      <w:r w:rsidR="00EA7B7C">
        <w:rPr>
          <w:lang w:val="en-US"/>
        </w:rPr>
        <w:lastRenderedPageBreak/>
        <w:t xml:space="preserve">looks a better option. </w:t>
      </w:r>
      <w:r w:rsidR="009A32C4">
        <w:rPr>
          <w:lang w:val="en-US"/>
        </w:rPr>
        <w:t xml:space="preserve">Thus, the idea of having a single Cyber-RT interface that handles data exchange for both the simulators is not possible due to </w:t>
      </w:r>
      <w:r w:rsidR="00C71D3E">
        <w:rPr>
          <w:lang w:val="en-US"/>
        </w:rPr>
        <w:t>the factors analyzed 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709F121F" w:rsidR="00586F34" w:rsidRDefault="00586F34" w:rsidP="00586F34">
      <w:pPr>
        <w:pStyle w:val="Heading3"/>
      </w:pPr>
      <w:bookmarkStart w:id="16" w:name="_Toc89969401"/>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41433B"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41433B"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t>Table 2.3 compares ROS and ROS2 on a few features and ROS2 prevails better due to its distributed mechanism, support for modern C++ and Python for application development, multi-master capabilities, multiple node support in a process and good support for a next few years depending on the version.</w:t>
      </w:r>
    </w:p>
    <w:p w14:paraId="56904D2C" w14:textId="1F3B2533" w:rsidR="00A35F82" w:rsidRDefault="00A35F82" w:rsidP="00A35F82">
      <w:pPr>
        <w:pStyle w:val="Heading2"/>
      </w:pPr>
      <w:bookmarkStart w:id="17" w:name="_Toc89969402"/>
      <w:r>
        <w:lastRenderedPageBreak/>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3ECE6FF8" w:rsidR="00AD41BF" w:rsidRDefault="00EA4E43" w:rsidP="00EA4E43">
      <w:pPr>
        <w:pStyle w:val="Heading3"/>
      </w:pPr>
      <w:bookmarkStart w:id="18" w:name="_Toc89969403"/>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79F2BEBD" w:rsidR="00FC3FB8" w:rsidRDefault="00CB7442" w:rsidP="00FC3FB8">
      <w:pPr>
        <w:pStyle w:val="Heading3"/>
      </w:pPr>
      <w:bookmarkStart w:id="19" w:name="_Toc89969404"/>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3AA7C046" w:rsidR="00B31EB6" w:rsidRDefault="00B32463" w:rsidP="00B31EB6">
      <w:pPr>
        <w:pStyle w:val="Heading3"/>
      </w:pPr>
      <w:bookmarkStart w:id="20" w:name="_Toc89969405"/>
      <w:r>
        <w:t>HD Map conversion</w:t>
      </w:r>
      <w:bookmarkEnd w:id="20"/>
    </w:p>
    <w:p w14:paraId="50881086" w14:textId="116181E5" w:rsidR="00D818D8" w:rsidRDefault="004A2679" w:rsidP="00D818D8">
      <w:pPr>
        <w:rPr>
          <w:lang w:val="en-US"/>
        </w:rPr>
      </w:pPr>
      <w:r>
        <w:rPr>
          <w:lang w:val="en-US"/>
        </w:rPr>
        <w:t xml:space="preserve">HD maps are being used as a fast-track solution to boost the self-driving ability of the autonomous vehicles. </w:t>
      </w:r>
      <w:r w:rsidR="00F2485B">
        <w:rPr>
          <w:lang w:val="en-US"/>
        </w:rPr>
        <w:t>The self-driving vehicle understands the world with the help of a HD map. HD map basically filters out the 3D graphics and simplifies the road layout, traffic lights and other objects in it</w:t>
      </w:r>
      <w:r w:rsidR="00285A70">
        <w:rPr>
          <w:lang w:val="en-US"/>
        </w:rPr>
        <w:t xml:space="preserve"> [6]</w:t>
      </w:r>
      <w:r w:rsidR="00F2485B">
        <w:rPr>
          <w:lang w:val="en-US"/>
        </w:rPr>
        <w:t>.</w:t>
      </w:r>
    </w:p>
    <w:p w14:paraId="00BB4FDD" w14:textId="0858CA16" w:rsidR="005A05F7" w:rsidRDefault="00F13CFB" w:rsidP="00D818D8">
      <w:pPr>
        <w:rPr>
          <w:lang w:val="en-US"/>
        </w:rPr>
      </w:pPr>
      <w:r>
        <w:rPr>
          <w:lang w:val="en-US"/>
        </w:rPr>
        <w:lastRenderedPageBreak/>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at the moment.</w:t>
      </w:r>
    </w:p>
    <w:p w14:paraId="4207B436" w14:textId="026FB8C2" w:rsidR="00200C9E" w:rsidRDefault="00921231" w:rsidP="00200C9E">
      <w:pPr>
        <w:pStyle w:val="Heading2"/>
      </w:pPr>
      <w:bookmarkStart w:id="21" w:name="_Toc89969406"/>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 xml:space="preserve">From the LGSVL perspective, it is connected to Apollo using the Cyber-RT bridge. A new ROS2 interface in between could mean an additional layer that is not necessary for LGSVL to function. Though a standard interface in between simulators and Cyber-RT + Apollo would benefit the system from a flexibility perspective as discussed earlier, the problems from the VTD end have ensured </w:t>
      </w:r>
      <w:r>
        <w:rPr>
          <w:lang w:val="en-US"/>
        </w:rPr>
        <w:lastRenderedPageBreak/>
        <w:t>that a new interface would add a little value and further complicate our existing system.</w:t>
      </w:r>
    </w:p>
    <w:p w14:paraId="1F4A53C7" w14:textId="17EB7133" w:rsidR="00BD5A27" w:rsidRDefault="00886491" w:rsidP="00BD5A27">
      <w:pPr>
        <w:rPr>
          <w:lang w:val="en-US"/>
        </w:rPr>
      </w:pPr>
      <w:r>
        <w:rPr>
          <w:lang w:val="en-US"/>
        </w:rPr>
        <w:t>Considering all the factors discussed, a new interface between both the simulators and the Apollo AV software stack is not a value adding option. Therefore, this idea is not taken into consideration further.</w:t>
      </w:r>
    </w:p>
    <w:p w14:paraId="3E62733D" w14:textId="6017B942" w:rsidR="00CA43A7" w:rsidRDefault="003726B7" w:rsidP="00C515F4">
      <w:pPr>
        <w:pStyle w:val="Heading2"/>
      </w:pPr>
      <w:bookmarkStart w:id="22" w:name="_Toc89969407"/>
      <w:r>
        <w:t>Which 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2DCA5296" w14:textId="66FCD105" w:rsidR="00566894" w:rsidRDefault="00BE2569" w:rsidP="00566894">
      <w:pPr>
        <w:rPr>
          <w:lang w:val="en-US"/>
        </w:rPr>
      </w:pPr>
      <w:r>
        <w:rPr>
          <w:lang w:val="en-US"/>
        </w:rPr>
        <w:t>Rather than exchange of VTD data with an external component such as any AV software stack, utilization of VTD’s internal AV software stack could be a better solution. Our system will benefit from this as there is no need of any interface to exchange the data in and out of VTD.</w:t>
      </w:r>
      <w:r w:rsidR="000B771B">
        <w:rPr>
          <w:lang w:val="en-US"/>
        </w:rPr>
        <w:t xml:space="preserve"> In the below sub-</w:t>
      </w:r>
      <w:r w:rsidR="00566894">
        <w:rPr>
          <w:lang w:val="en-US"/>
        </w:rPr>
        <w:t>section,</w:t>
      </w:r>
      <w:r w:rsidR="000B771B">
        <w:rPr>
          <w:lang w:val="en-US"/>
        </w:rPr>
        <w:t xml:space="preserve"> we will discuss the usage of VTD’s AV stack with our system.</w:t>
      </w:r>
    </w:p>
    <w:p w14:paraId="30B6D7BD" w14:textId="3333B564" w:rsidR="00566894" w:rsidRDefault="003C2E29" w:rsidP="00AA0BBE">
      <w:pPr>
        <w:pStyle w:val="Heading3"/>
      </w:pPr>
      <w:bookmarkStart w:id="23" w:name="_Toc89969408"/>
      <w:r>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1D855B54"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It sends the control commands like steering, speed, brake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EBD26EE" w:rsidR="00E17350" w:rsidRDefault="005B1FE3" w:rsidP="00E17350">
      <w:pPr>
        <w:pStyle w:val="Heading3"/>
      </w:pPr>
      <w:bookmarkStart w:id="24" w:name="_Toc89969409"/>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 xml:space="preserve">This allows to test the behavior of internal </w:t>
      </w:r>
      <w:r w:rsidR="00F762A9">
        <w:rPr>
          <w:lang w:val="en-US"/>
        </w:rPr>
        <w:lastRenderedPageBreak/>
        <w:t>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t>Action Control Concept</w:t>
      </w:r>
    </w:p>
    <w:p w14:paraId="425125C4" w14:textId="7D31079F" w:rsidR="00313B19" w:rsidRDefault="00313B19" w:rsidP="00313B19">
      <w:pPr>
        <w:rPr>
          <w:lang w:val="en-US"/>
        </w:rPr>
      </w:pPr>
      <w:r>
        <w:rPr>
          <w:lang w:val="en-US"/>
        </w:rPr>
        <w:t>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lastRenderedPageBreak/>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3F7A51D" w14:textId="5F7DB36F" w:rsidR="00311754" w:rsidRPr="00311754" w:rsidRDefault="00311754" w:rsidP="00311754">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5964998D" w14:textId="77777777" w:rsidR="00C37621" w:rsidRPr="00C37621" w:rsidRDefault="00C37621" w:rsidP="00C37621">
      <w:pPr>
        <w:spacing w:after="0" w:line="240" w:lineRule="auto"/>
        <w:rPr>
          <w:lang w:val="en-US"/>
        </w:rPr>
      </w:pPr>
    </w:p>
    <w:p w14:paraId="6A4FFFE4" w14:textId="77777777" w:rsidR="00687CF6" w:rsidRDefault="00687CF6" w:rsidP="00313B19">
      <w:pPr>
        <w:rPr>
          <w:lang w:val="en-US"/>
        </w:rPr>
      </w:pPr>
    </w:p>
    <w:p w14:paraId="0E1B246D" w14:textId="77777777" w:rsidR="00313B19" w:rsidRPr="00313B19" w:rsidRDefault="00313B19" w:rsidP="00313B19">
      <w:pPr>
        <w:rPr>
          <w:lang w:val="en-US"/>
        </w:rPr>
      </w:pPr>
    </w:p>
    <w:p w14:paraId="7745CBCF" w14:textId="4B4923D1" w:rsidR="00C75583" w:rsidRDefault="00967B14" w:rsidP="00E072B5">
      <w:pPr>
        <w:pStyle w:val="Heading1"/>
        <w:spacing w:after="0"/>
      </w:pPr>
      <w:bookmarkStart w:id="25" w:name="_Toc89969410"/>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72235F4A" w:rsidR="00944FA2" w:rsidRDefault="00E46234" w:rsidP="00E46234">
      <w:pPr>
        <w:pStyle w:val="Heading2"/>
      </w:pPr>
      <w:bookmarkStart w:id="26" w:name="_Toc89969411"/>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1B3C78">
      <w:pPr>
        <w:pStyle w:val="IASFigureCaption"/>
      </w:pPr>
      <w:r>
        <w:t>Figure 3.1: Use case diagram</w:t>
      </w:r>
    </w:p>
    <w:p w14:paraId="1197FB1F" w14:textId="0E898A70" w:rsidR="00667343" w:rsidRDefault="00667343" w:rsidP="00667343">
      <w:pPr>
        <w:rPr>
          <w:lang w:val="en-US"/>
        </w:rPr>
      </w:pPr>
    </w:p>
    <w:p w14:paraId="4D90AAAD" w14:textId="43FD3591" w:rsidR="00667343" w:rsidRDefault="00E43DFD" w:rsidP="00BA6EFE">
      <w:pPr>
        <w:pStyle w:val="Heading2"/>
      </w:pPr>
      <w:bookmarkStart w:id="27" w:name="_Toc89969412"/>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41433B"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41433B"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41433B"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41433B"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41433B"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41433B"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41433B"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41433B"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41433B"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41433B"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41433B"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41433B"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41433B"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41433B"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41433B"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41433B"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3741C5FD" w:rsidR="00573BF7" w:rsidRDefault="006538C5" w:rsidP="006538C5">
      <w:pPr>
        <w:pStyle w:val="Heading2"/>
      </w:pPr>
      <w:bookmarkStart w:id="28" w:name="_Toc89969413"/>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201C3AE9" w:rsidR="000D37DA" w:rsidRDefault="000D37DA" w:rsidP="000D37DA">
      <w:pPr>
        <w:pStyle w:val="Heading2"/>
      </w:pPr>
      <w:bookmarkStart w:id="29" w:name="_Toc89969414"/>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1F8749C8" w:rsidR="00BE073A" w:rsidRDefault="00BE073A" w:rsidP="00BE073A">
      <w:pPr>
        <w:pStyle w:val="Heading3"/>
      </w:pPr>
      <w:bookmarkStart w:id="30" w:name="_Toc89969415"/>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13459911" w:rsidR="000217A7" w:rsidRDefault="00446D0F" w:rsidP="00446D0F">
      <w:pPr>
        <w:pStyle w:val="Heading3"/>
      </w:pPr>
      <w:bookmarkStart w:id="31" w:name="_Toc89969416"/>
      <w:r>
        <w:t>Elements of the User Interface</w:t>
      </w:r>
      <w:bookmarkEnd w:id="31"/>
    </w:p>
    <w:p w14:paraId="700DE6A2" w14:textId="321AC575"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must be maintained.</w:t>
      </w:r>
      <w:r w:rsidR="00DA1A67">
        <w:rPr>
          <w:lang w:val="en-US"/>
        </w:rPr>
        <w:t xml:space="preserve"> The other important details such as the login, homepage are not affected by integration of the new web GUI pages.</w:t>
      </w:r>
    </w:p>
    <w:p w14:paraId="15658631" w14:textId="44966E49" w:rsidR="00605297" w:rsidRDefault="00605297" w:rsidP="00605297">
      <w:pPr>
        <w:pStyle w:val="Heading3"/>
      </w:pPr>
      <w:bookmarkStart w:id="32" w:name="_Toc89969417"/>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2283FEA6" w:rsidR="00C7384D" w:rsidRPr="00C7384D" w:rsidRDefault="006F7475" w:rsidP="00C7384D">
      <w:pPr>
        <w:pStyle w:val="Heading3"/>
      </w:pPr>
      <w:bookmarkStart w:id="33" w:name="_Toc89969418"/>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469984EB" w:rsidR="008C0444" w:rsidRDefault="00786D9C" w:rsidP="00786D9C">
      <w:pPr>
        <w:pStyle w:val="Heading1"/>
      </w:pPr>
      <w:bookmarkStart w:id="34" w:name="_Toc89969419"/>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1C34DD49" w:rsidR="00D71838" w:rsidRDefault="00D71838" w:rsidP="00D71838">
      <w:pPr>
        <w:pStyle w:val="Heading2"/>
      </w:pPr>
      <w:bookmarkStart w:id="35" w:name="_Toc89969420"/>
      <w:r>
        <w:t>System Architecture</w:t>
      </w:r>
      <w:bookmarkEnd w:id="35"/>
    </w:p>
    <w:p w14:paraId="3319EC9F" w14:textId="24FCD9D6" w:rsidR="00E7277B" w:rsidRDefault="00E7277B" w:rsidP="00E7277B">
      <w:pPr>
        <w:pStyle w:val="Heading3"/>
      </w:pPr>
      <w:bookmarkStart w:id="36" w:name="_Toc89969421"/>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48431E5C" w:rsidR="00962181" w:rsidRDefault="007A65A4" w:rsidP="003332E0">
      <w:pPr>
        <w:pStyle w:val="Heading3"/>
      </w:pPr>
      <w:bookmarkStart w:id="37" w:name="_Toc89969422"/>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CA3F25">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validated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7D4E91F9" w:rsidR="005434A9" w:rsidRDefault="005434A9" w:rsidP="005434A9">
      <w:pPr>
        <w:pStyle w:val="Heading3"/>
      </w:pPr>
      <w:bookmarkStart w:id="38" w:name="_Toc89969423"/>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4465D8">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This table contains the parameters that are necessary to set the speed change action on the Ego vehicle. It contains the data like the rate of speed change, the target speed, the activation event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2457BD">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4EED10C8" w:rsidR="00111C40" w:rsidRDefault="002E5472" w:rsidP="00111C40">
      <w:pPr>
        <w:pStyle w:val="Heading2"/>
      </w:pPr>
      <w:r>
        <w:lastRenderedPageBreak/>
        <w:t>VTD Interface with RoboTest Web Application</w:t>
      </w:r>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490B0F">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51B29765" w:rsidR="00F23232" w:rsidRDefault="000F2A08" w:rsidP="000F2A08">
      <w:pPr>
        <w:pStyle w:val="Heading2"/>
      </w:pPr>
      <w:r>
        <w:lastRenderedPageBreak/>
        <w:t>Software Components</w:t>
      </w:r>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2D95F102" w:rsidR="0061315D" w:rsidRDefault="0061315D" w:rsidP="0061315D">
      <w:pPr>
        <w:pStyle w:val="Heading3"/>
      </w:pPr>
      <w:r>
        <w:t>Software Component VTD Manual Test Editor</w:t>
      </w:r>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The new database tables added as Django models in models.py file are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r w:rsidRPr="007C3144">
              <w:t>VTDAddAutonomousDB</w:t>
            </w:r>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r w:rsidRPr="007C3144">
              <w:lastRenderedPageBreak/>
              <w:t>VTDAddSpeedChangeDB</w:t>
            </w:r>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AD57A56" w:rsidR="00D036FA" w:rsidRPr="00191D24"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076739D8" w14:textId="3752399D" w:rsidR="00380895" w:rsidRDefault="00380895" w:rsidP="00380895">
      <w:pPr>
        <w:pStyle w:val="Heading3"/>
      </w:pPr>
      <w:r>
        <w:t>Software Component VTD Connector</w:t>
      </w:r>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63B2108A" w:rsidR="004B61CD" w:rsidRDefault="004B61CD" w:rsidP="004B61CD">
      <w:pPr>
        <w:pStyle w:val="IASFigureCaption"/>
      </w:pPr>
      <w:r>
        <w:t xml:space="preserve">Figure 4.5: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w:t>
      </w:r>
      <w:r>
        <w:rPr>
          <w:lang w:val="en-US"/>
        </w:rPr>
        <w:lastRenderedPageBreak/>
        <w:t xml:space="preserve">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024F2C7" w:rsidR="008C0029" w:rsidRDefault="000A1B3C" w:rsidP="008C0029">
      <w:pPr>
        <w:rPr>
          <w:lang w:val="en-US"/>
        </w:rPr>
      </w:pPr>
      <w:r>
        <w:rPr>
          <w:lang w:val="en-US"/>
        </w:rPr>
        <w:t>The following table summarizes the new functions added in the views.py file.</w:t>
      </w:r>
    </w:p>
    <w:p w14:paraId="7482747C" w14:textId="016EC665" w:rsidR="00E764D2" w:rsidRDefault="00E764D2" w:rsidP="00E764D2">
      <w:pPr>
        <w:pStyle w:val="IASTableCaption"/>
      </w:pPr>
      <w:r>
        <w:t>Table 4.4: Additional functions for ‘VTDConnector’</w:t>
      </w:r>
    </w:p>
    <w:tbl>
      <w:tblPr>
        <w:tblStyle w:val="TableGrid"/>
        <w:tblW w:w="0" w:type="auto"/>
        <w:tblLook w:val="04A0" w:firstRow="1" w:lastRow="0" w:firstColumn="1" w:lastColumn="0" w:noHBand="0" w:noVBand="1"/>
      </w:tblPr>
      <w:tblGrid>
        <w:gridCol w:w="2912"/>
        <w:gridCol w:w="2696"/>
        <w:gridCol w:w="1841"/>
        <w:gridCol w:w="1612"/>
      </w:tblGrid>
      <w:tr w:rsidR="004C4C90" w14:paraId="4A1F8632" w14:textId="48A0A7A7" w:rsidTr="004C4C90">
        <w:tc>
          <w:tcPr>
            <w:tcW w:w="2912" w:type="dxa"/>
          </w:tcPr>
          <w:p w14:paraId="286FB5A5" w14:textId="113B2418" w:rsidR="004C4C90" w:rsidRDefault="004C4C90" w:rsidP="001178FD">
            <w:pPr>
              <w:pStyle w:val="IASTableHead"/>
              <w:jc w:val="center"/>
            </w:pPr>
            <w:r>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C02EB6">
            <w:pPr>
              <w:pStyle w:val="IASTableBody"/>
            </w:pPr>
            <w:r w:rsidRPr="007C3E73">
              <w:rPr>
                <w:lang w:val="en-DE"/>
              </w:rPr>
              <w:t>generate_rdbData</w:t>
            </w:r>
            <w:r>
              <w:t>()</w:t>
            </w:r>
          </w:p>
        </w:tc>
        <w:tc>
          <w:tcPr>
            <w:tcW w:w="2696" w:type="dxa"/>
          </w:tcPr>
          <w:p w14:paraId="6B73CBE9" w14:textId="77777777" w:rsidR="004C4C90" w:rsidRDefault="004C4C90" w:rsidP="00C02EB6">
            <w:pPr>
              <w:pStyle w:val="IASTableBody"/>
            </w:pPr>
          </w:p>
        </w:tc>
        <w:tc>
          <w:tcPr>
            <w:tcW w:w="1841" w:type="dxa"/>
          </w:tcPr>
          <w:p w14:paraId="537B776D" w14:textId="40FAA4C8" w:rsidR="004C4C90" w:rsidRDefault="004C4C90" w:rsidP="00C02EB6">
            <w:pPr>
              <w:pStyle w:val="IASTableBody"/>
            </w:pPr>
            <w:r>
              <w:t>None.</w:t>
            </w:r>
          </w:p>
        </w:tc>
        <w:tc>
          <w:tcPr>
            <w:tcW w:w="1612" w:type="dxa"/>
          </w:tcPr>
          <w:p w14:paraId="349AD238" w14:textId="77777777" w:rsidR="004C4C90" w:rsidRDefault="004C4C90" w:rsidP="00C02EB6">
            <w:pPr>
              <w:pStyle w:val="IASTableBody"/>
            </w:pPr>
          </w:p>
        </w:tc>
      </w:tr>
      <w:tr w:rsidR="004C4C90" w14:paraId="786B74EB" w14:textId="327F8124" w:rsidTr="004C4C90">
        <w:tc>
          <w:tcPr>
            <w:tcW w:w="2912" w:type="dxa"/>
          </w:tcPr>
          <w:p w14:paraId="64046AA7" w14:textId="6FB328D8" w:rsidR="004C4C90" w:rsidRDefault="004C4C90" w:rsidP="00C02EB6">
            <w:pPr>
              <w:pStyle w:val="IASTableBody"/>
            </w:pPr>
            <w:r w:rsidRPr="00E4771D">
              <w:rPr>
                <w:lang w:val="en-DE"/>
              </w:rPr>
              <w:t>logic_skiprows</w:t>
            </w:r>
            <w:r>
              <w:t>(index)</w:t>
            </w:r>
          </w:p>
        </w:tc>
        <w:tc>
          <w:tcPr>
            <w:tcW w:w="2696" w:type="dxa"/>
          </w:tcPr>
          <w:p w14:paraId="187C6CED" w14:textId="77777777" w:rsidR="004C4C90" w:rsidRDefault="004C4C90" w:rsidP="00C02EB6">
            <w:pPr>
              <w:pStyle w:val="IASTableBody"/>
            </w:pPr>
          </w:p>
        </w:tc>
        <w:tc>
          <w:tcPr>
            <w:tcW w:w="1841" w:type="dxa"/>
          </w:tcPr>
          <w:p w14:paraId="52035120" w14:textId="6453475B" w:rsidR="004C4C90" w:rsidRDefault="004C4C90" w:rsidP="00C02EB6">
            <w:pPr>
              <w:pStyle w:val="IASTableBody"/>
            </w:pPr>
            <w:r>
              <w:t>Index (Integer)</w:t>
            </w:r>
          </w:p>
        </w:tc>
        <w:tc>
          <w:tcPr>
            <w:tcW w:w="1612" w:type="dxa"/>
          </w:tcPr>
          <w:p w14:paraId="608A10E7" w14:textId="77777777" w:rsidR="004C4C90" w:rsidRDefault="004C4C90" w:rsidP="00C02EB6">
            <w:pPr>
              <w:pStyle w:val="IASTableBody"/>
            </w:pPr>
          </w:p>
        </w:tc>
      </w:tr>
      <w:tr w:rsidR="004C4C90" w14:paraId="0417F920" w14:textId="2BB74B0E" w:rsidTr="004C4C90">
        <w:tc>
          <w:tcPr>
            <w:tcW w:w="2912" w:type="dxa"/>
          </w:tcPr>
          <w:p w14:paraId="4D715DBF" w14:textId="57E38506" w:rsidR="004C4C90" w:rsidRPr="00A639AF" w:rsidRDefault="004C4C90" w:rsidP="00C02EB6">
            <w:pPr>
              <w:pStyle w:val="IASTableBody"/>
            </w:pPr>
            <w:r w:rsidRPr="00A639AF">
              <w:rPr>
                <w:lang w:val="en-DE"/>
              </w:rPr>
              <w:t>process_rdbData</w:t>
            </w:r>
            <w:r>
              <w:t>(request)</w:t>
            </w:r>
          </w:p>
        </w:tc>
        <w:tc>
          <w:tcPr>
            <w:tcW w:w="2696" w:type="dxa"/>
          </w:tcPr>
          <w:p w14:paraId="11264454" w14:textId="77777777" w:rsidR="004C4C90" w:rsidRDefault="004C4C90" w:rsidP="00C02EB6">
            <w:pPr>
              <w:pStyle w:val="IASTableBody"/>
            </w:pP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C02EB6">
            <w:pPr>
              <w:pStyle w:val="IASTableBody"/>
            </w:pPr>
            <w:r w:rsidRPr="00FA54C4">
              <w:rPr>
                <w:lang w:val="en-DE"/>
              </w:rPr>
              <w:t>vtdShowSimResults</w:t>
            </w:r>
            <w:r>
              <w:t>(request, id)</w:t>
            </w:r>
          </w:p>
        </w:tc>
        <w:tc>
          <w:tcPr>
            <w:tcW w:w="2696" w:type="dxa"/>
          </w:tcPr>
          <w:p w14:paraId="48D0CC4D" w14:textId="77777777" w:rsidR="004C4C90" w:rsidRDefault="004C4C90" w:rsidP="00C02EB6">
            <w:pPr>
              <w:pStyle w:val="IASTableBody"/>
            </w:pP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77777777" w:rsidR="004C4C90" w:rsidRDefault="004C4C90" w:rsidP="00C02EB6">
            <w:pPr>
              <w:pStyle w:val="IASTableBody"/>
            </w:pPr>
          </w:p>
        </w:tc>
      </w:tr>
    </w:tbl>
    <w:p w14:paraId="11BDB51C" w14:textId="77777777" w:rsidR="002300C7" w:rsidRPr="00B10C50" w:rsidRDefault="002300C7" w:rsidP="002300C7"/>
    <w:p w14:paraId="21B68E81" w14:textId="77777777" w:rsidR="005F6990" w:rsidRDefault="00F06F63" w:rsidP="00786D9C">
      <w:pPr>
        <w:pStyle w:val="Heading1"/>
      </w:pPr>
      <w:bookmarkStart w:id="39" w:name="_Toc89969424"/>
      <w:r>
        <w:lastRenderedPageBreak/>
        <w:t>Simulation Results</w:t>
      </w:r>
      <w:bookmarkEnd w:id="39"/>
    </w:p>
    <w:p w14:paraId="1A1A940F" w14:textId="76D0E874" w:rsidR="00011D62" w:rsidRDefault="005F6990" w:rsidP="00786D9C">
      <w:pPr>
        <w:pStyle w:val="Heading1"/>
      </w:pPr>
      <w:bookmarkStart w:id="40" w:name="_Toc89969425"/>
      <w:r>
        <w:lastRenderedPageBreak/>
        <w:t>Traceability and Test Automation</w:t>
      </w:r>
      <w:bookmarkEnd w:id="40"/>
    </w:p>
    <w:p w14:paraId="477292F7" w14:textId="77777777" w:rsidR="00017D87" w:rsidRPr="00017D87" w:rsidRDefault="00017D87" w:rsidP="00017D87">
      <w:pPr>
        <w:rPr>
          <w:lang w:val="en-US"/>
        </w:rPr>
      </w:pPr>
    </w:p>
    <w:p w14:paraId="4BA8C5AD" w14:textId="6151CC61" w:rsidR="00C75583" w:rsidRPr="00631BBF" w:rsidRDefault="00C75583" w:rsidP="00786D9C">
      <w:pPr>
        <w:pStyle w:val="Heading1"/>
      </w:pPr>
      <w:r w:rsidRPr="00631BBF">
        <w:lastRenderedPageBreak/>
        <w:br w:type="page"/>
      </w:r>
    </w:p>
    <w:p w14:paraId="78C5A8ED" w14:textId="1ED13664" w:rsidR="00631BBF" w:rsidRDefault="00B3511C" w:rsidP="00990F7A">
      <w:pPr>
        <w:pStyle w:val="Heading1"/>
        <w:numPr>
          <w:ilvl w:val="0"/>
          <w:numId w:val="0"/>
        </w:numPr>
      </w:pPr>
      <w:bookmarkStart w:id="41" w:name="_Toc89969426"/>
      <w:r w:rsidRPr="00631BBF">
        <w:lastRenderedPageBreak/>
        <w:t>Bibliography</w:t>
      </w:r>
      <w:bookmarkEnd w:id="41"/>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41433B" w14:paraId="626BD6EB" w14:textId="77777777" w:rsidTr="001F0EED">
        <w:trPr>
          <w:cantSplit/>
          <w:trHeight w:val="3581"/>
        </w:trPr>
        <w:tc>
          <w:tcPr>
            <w:tcW w:w="1298" w:type="dxa"/>
          </w:tcPr>
          <w:p w14:paraId="49EDAB96" w14:textId="3DDC6399" w:rsidR="008D2D13" w:rsidRDefault="00631BBF" w:rsidP="002C11CF">
            <w:pPr>
              <w:spacing w:before="240" w:after="240" w:line="240" w:lineRule="auto"/>
              <w:rPr>
                <w:lang w:val="en-US"/>
              </w:rPr>
            </w:pPr>
            <w:r w:rsidRPr="00631BBF">
              <w:rPr>
                <w:lang w:val="en-US"/>
              </w:rPr>
              <w:t>[1]</w:t>
            </w:r>
          </w:p>
          <w:p w14:paraId="5160E77F" w14:textId="77777777" w:rsidR="00196ACE" w:rsidRDefault="00196ACE" w:rsidP="002C11CF">
            <w:pPr>
              <w:spacing w:line="240" w:lineRule="auto"/>
              <w:rPr>
                <w:lang w:val="en-US"/>
              </w:rPr>
            </w:pPr>
          </w:p>
          <w:p w14:paraId="29E55C4A" w14:textId="77777777" w:rsidR="00196ACE" w:rsidRDefault="00196ACE" w:rsidP="002C11CF">
            <w:pPr>
              <w:spacing w:line="240" w:lineRule="auto"/>
              <w:rPr>
                <w:lang w:val="en-US"/>
              </w:rPr>
            </w:pPr>
            <w:r>
              <w:rPr>
                <w:lang w:val="en-US"/>
              </w:rPr>
              <w:t>[2]</w:t>
            </w:r>
          </w:p>
          <w:p w14:paraId="5C2BD185" w14:textId="77777777" w:rsidR="00022102" w:rsidRPr="00022102" w:rsidRDefault="00022102" w:rsidP="002C11CF">
            <w:pPr>
              <w:spacing w:line="240" w:lineRule="auto"/>
              <w:rPr>
                <w:lang w:val="en-US"/>
              </w:rPr>
            </w:pPr>
          </w:p>
          <w:p w14:paraId="7B0C0971" w14:textId="77777777" w:rsidR="00022102" w:rsidRDefault="00022102" w:rsidP="002C11CF">
            <w:pPr>
              <w:spacing w:line="240" w:lineRule="auto"/>
              <w:rPr>
                <w:lang w:val="en-US"/>
              </w:rPr>
            </w:pPr>
          </w:p>
          <w:p w14:paraId="3132B4D0" w14:textId="014F589F" w:rsidR="00104039" w:rsidRDefault="00022102" w:rsidP="002C11CF">
            <w:pPr>
              <w:spacing w:line="240" w:lineRule="auto"/>
              <w:rPr>
                <w:lang w:val="en-US"/>
              </w:rPr>
            </w:pPr>
            <w:r>
              <w:rPr>
                <w:lang w:val="en-US"/>
              </w:rPr>
              <w:t>[3]</w:t>
            </w:r>
          </w:p>
          <w:p w14:paraId="4925E64A" w14:textId="77777777" w:rsidR="008A1DF5" w:rsidRDefault="008A1DF5" w:rsidP="002C11CF">
            <w:pPr>
              <w:spacing w:line="240" w:lineRule="auto"/>
              <w:rPr>
                <w:lang w:val="en-US"/>
              </w:rPr>
            </w:pPr>
          </w:p>
          <w:p w14:paraId="6367635E" w14:textId="77777777" w:rsidR="008A1DF5" w:rsidRDefault="008A1DF5" w:rsidP="002C11CF">
            <w:pPr>
              <w:spacing w:line="240" w:lineRule="auto"/>
              <w:rPr>
                <w:lang w:val="en-US"/>
              </w:rPr>
            </w:pPr>
            <w:r>
              <w:rPr>
                <w:lang w:val="en-US"/>
              </w:rPr>
              <w:t>[4]</w:t>
            </w:r>
          </w:p>
          <w:p w14:paraId="35D24EDE" w14:textId="77777777" w:rsidR="00604B7F" w:rsidRDefault="00604B7F" w:rsidP="002C11CF">
            <w:pPr>
              <w:spacing w:line="240" w:lineRule="auto"/>
              <w:rPr>
                <w:lang w:val="en-US"/>
              </w:rPr>
            </w:pPr>
          </w:p>
          <w:p w14:paraId="743A0C10" w14:textId="77777777" w:rsidR="00910555" w:rsidRDefault="00B9480E" w:rsidP="002C11CF">
            <w:pPr>
              <w:spacing w:line="240" w:lineRule="auto"/>
              <w:rPr>
                <w:lang w:val="en-US"/>
              </w:rPr>
            </w:pPr>
            <w:r>
              <w:rPr>
                <w:lang w:val="en-US"/>
              </w:rPr>
              <w:t>[5]</w:t>
            </w:r>
          </w:p>
          <w:p w14:paraId="450B954F" w14:textId="77777777" w:rsidR="001F0EED" w:rsidRDefault="001F0EED" w:rsidP="001F0EED">
            <w:pPr>
              <w:rPr>
                <w:lang w:val="en-US"/>
              </w:rPr>
            </w:pPr>
          </w:p>
          <w:p w14:paraId="56DB277A" w14:textId="77777777" w:rsidR="004512A3" w:rsidRDefault="003A6595" w:rsidP="004512A3">
            <w:pPr>
              <w:rPr>
                <w:lang w:val="en-US"/>
              </w:rPr>
            </w:pPr>
            <w:r>
              <w:rPr>
                <w:lang w:val="en-US"/>
              </w:rPr>
              <w:t>[6]</w:t>
            </w:r>
          </w:p>
          <w:p w14:paraId="2E616C01" w14:textId="77777777" w:rsidR="0011376E" w:rsidRDefault="0011376E" w:rsidP="0011376E">
            <w:pPr>
              <w:rPr>
                <w:lang w:val="en-US"/>
              </w:rPr>
            </w:pPr>
          </w:p>
          <w:p w14:paraId="673A7D6D" w14:textId="77777777" w:rsidR="0011376E" w:rsidRDefault="0011376E" w:rsidP="0011376E">
            <w:pPr>
              <w:rPr>
                <w:lang w:val="en-US"/>
              </w:rPr>
            </w:pPr>
            <w:r>
              <w:rPr>
                <w:lang w:val="en-US"/>
              </w:rPr>
              <w:t>[7]</w:t>
            </w:r>
          </w:p>
          <w:p w14:paraId="4D9550EC" w14:textId="77777777" w:rsidR="00EE0F5D" w:rsidRDefault="00EE0F5D" w:rsidP="00EE0F5D">
            <w:pPr>
              <w:rPr>
                <w:lang w:val="en-US"/>
              </w:rPr>
            </w:pPr>
          </w:p>
          <w:p w14:paraId="43576525" w14:textId="77777777" w:rsidR="00EE0F5D" w:rsidRDefault="00EE0F5D" w:rsidP="00EE0F5D">
            <w:pPr>
              <w:rPr>
                <w:lang w:val="en-US"/>
              </w:rPr>
            </w:pPr>
            <w:r>
              <w:rPr>
                <w:lang w:val="en-US"/>
              </w:rPr>
              <w:t>[8]</w:t>
            </w:r>
          </w:p>
          <w:p w14:paraId="6E691D81" w14:textId="77777777" w:rsidR="00244D2A" w:rsidRDefault="00244D2A" w:rsidP="00244D2A">
            <w:pPr>
              <w:rPr>
                <w:lang w:val="en-US"/>
              </w:rPr>
            </w:pPr>
          </w:p>
          <w:p w14:paraId="01EFE0F3" w14:textId="77777777" w:rsidR="00244D2A" w:rsidRDefault="00244D2A" w:rsidP="00244D2A">
            <w:pPr>
              <w:rPr>
                <w:lang w:val="en-US"/>
              </w:rPr>
            </w:pPr>
            <w:r>
              <w:rPr>
                <w:lang w:val="en-US"/>
              </w:rPr>
              <w:t>[9]</w:t>
            </w:r>
          </w:p>
          <w:p w14:paraId="0595B4D1" w14:textId="77777777" w:rsidR="000D2C72" w:rsidRDefault="000D2C72" w:rsidP="000D2C72">
            <w:pPr>
              <w:rPr>
                <w:lang w:val="en-US"/>
              </w:rPr>
            </w:pPr>
          </w:p>
          <w:p w14:paraId="31AB8886" w14:textId="77777777" w:rsidR="000D2C72" w:rsidRDefault="000D2C72" w:rsidP="000D2C72">
            <w:pPr>
              <w:rPr>
                <w:lang w:val="en-US"/>
              </w:rPr>
            </w:pPr>
            <w:r>
              <w:rPr>
                <w:lang w:val="en-US"/>
              </w:rPr>
              <w:t>[10]</w:t>
            </w:r>
          </w:p>
          <w:p w14:paraId="7192BFBD" w14:textId="77777777" w:rsidR="00C31485" w:rsidRDefault="00C31485" w:rsidP="00C31485">
            <w:pPr>
              <w:rPr>
                <w:lang w:val="en-US"/>
              </w:rPr>
            </w:pPr>
          </w:p>
          <w:p w14:paraId="2A5AA8D8" w14:textId="6B222C65" w:rsidR="006C105B" w:rsidRDefault="00C31485" w:rsidP="00C31485">
            <w:pPr>
              <w:rPr>
                <w:lang w:val="en-US"/>
              </w:rPr>
            </w:pPr>
            <w:r>
              <w:rPr>
                <w:lang w:val="en-US"/>
              </w:rPr>
              <w:t>[11]</w:t>
            </w:r>
          </w:p>
          <w:p w14:paraId="2B383144" w14:textId="77777777" w:rsidR="008079D4" w:rsidRDefault="008079D4" w:rsidP="00C31485">
            <w:pPr>
              <w:rPr>
                <w:lang w:val="en-US"/>
              </w:rPr>
            </w:pPr>
          </w:p>
          <w:p w14:paraId="5595E035" w14:textId="77777777" w:rsidR="008079D4" w:rsidRDefault="008079D4" w:rsidP="00C31485">
            <w:pPr>
              <w:rPr>
                <w:lang w:val="en-US"/>
              </w:rPr>
            </w:pPr>
          </w:p>
          <w:p w14:paraId="7F79D8A6" w14:textId="77777777" w:rsidR="008079D4" w:rsidRDefault="008079D4" w:rsidP="00C31485">
            <w:pPr>
              <w:rPr>
                <w:lang w:val="en-US"/>
              </w:rPr>
            </w:pPr>
          </w:p>
          <w:p w14:paraId="3670E0C2" w14:textId="77777777" w:rsidR="008079D4" w:rsidRDefault="008079D4" w:rsidP="00C31485">
            <w:pPr>
              <w:rPr>
                <w:lang w:val="en-US"/>
              </w:rPr>
            </w:pPr>
            <w:r>
              <w:rPr>
                <w:lang w:val="en-US"/>
              </w:rPr>
              <w:lastRenderedPageBreak/>
              <w:t>[12]</w:t>
            </w:r>
          </w:p>
          <w:p w14:paraId="66E86AC2" w14:textId="77777777" w:rsidR="0039697F" w:rsidRDefault="0039697F" w:rsidP="0039697F">
            <w:pPr>
              <w:rPr>
                <w:lang w:val="en-US"/>
              </w:rPr>
            </w:pPr>
          </w:p>
          <w:p w14:paraId="55797587" w14:textId="77777777" w:rsidR="0039697F" w:rsidRDefault="0039697F" w:rsidP="0039697F">
            <w:pPr>
              <w:rPr>
                <w:lang w:val="en-US"/>
              </w:rPr>
            </w:pPr>
            <w:r>
              <w:rPr>
                <w:lang w:val="en-US"/>
              </w:rPr>
              <w:t>[13]</w:t>
            </w:r>
          </w:p>
          <w:p w14:paraId="7119DA15" w14:textId="77777777" w:rsidR="003107FA" w:rsidRDefault="003107FA" w:rsidP="003107FA">
            <w:pPr>
              <w:rPr>
                <w:lang w:val="en-US"/>
              </w:rPr>
            </w:pPr>
          </w:p>
          <w:p w14:paraId="51EE8E8C" w14:textId="3C5E47DC" w:rsidR="003107FA" w:rsidRPr="003107FA" w:rsidRDefault="003107FA" w:rsidP="003107FA">
            <w:pPr>
              <w:rPr>
                <w:lang w:val="en-US"/>
              </w:rPr>
            </w:pPr>
            <w:r>
              <w:rPr>
                <w:lang w:val="en-US"/>
              </w:rPr>
              <w:t>[14]</w:t>
            </w:r>
          </w:p>
        </w:tc>
        <w:tc>
          <w:tcPr>
            <w:tcW w:w="8223" w:type="dxa"/>
          </w:tcPr>
          <w:p w14:paraId="23E5D578" w14:textId="29C0999C" w:rsidR="006F7C98" w:rsidRDefault="0060505D" w:rsidP="002C11CF">
            <w:pPr>
              <w:spacing w:before="240" w:after="240" w:line="240" w:lineRule="auto"/>
              <w:rPr>
                <w:lang w:val="en-US"/>
              </w:rPr>
            </w:pPr>
            <w:r w:rsidRPr="0060505D">
              <w:rPr>
                <w:lang w:val="en-US"/>
              </w:rPr>
              <w:lastRenderedPageBreak/>
              <w:t xml:space="preserve">C. Ebert and M. Weyrich, "Validation of Autonomous Systems," in IEEE Software, vol. 36, no. 5, pp. 15-23, Sept.-Oct. 2019, </w:t>
            </w:r>
            <w:proofErr w:type="spellStart"/>
            <w:r w:rsidRPr="0060505D">
              <w:rPr>
                <w:lang w:val="en-US"/>
              </w:rPr>
              <w:t>doi</w:t>
            </w:r>
            <w:proofErr w:type="spellEnd"/>
            <w:r w:rsidRPr="0060505D">
              <w:rPr>
                <w:lang w:val="en-US"/>
              </w:rPr>
              <w:t>: 10.1109/MS.2019.2921037.</w:t>
            </w:r>
          </w:p>
          <w:p w14:paraId="240CA963" w14:textId="0590ED22" w:rsidR="00196ACE" w:rsidRDefault="00196ACE" w:rsidP="002C11CF">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w:t>
            </w:r>
            <w:proofErr w:type="spellStart"/>
            <w:r w:rsidRPr="00196ACE">
              <w:rPr>
                <w:lang w:val="en-US"/>
              </w:rPr>
              <w:t>doi</w:t>
            </w:r>
            <w:proofErr w:type="spellEnd"/>
            <w:r w:rsidRPr="00196ACE">
              <w:rPr>
                <w:lang w:val="en-US"/>
              </w:rPr>
              <w:t xml:space="preserve">: </w:t>
            </w:r>
            <w:hyperlink r:id="rId25" w:history="1">
              <w:r w:rsidRPr="00196ACE">
                <w:rPr>
                  <w:rStyle w:val="Hyperlink"/>
                  <w:lang w:val="en-US"/>
                </w:rPr>
                <w:t>https://doi.org/10.1016/j.tra.2016.09.010</w:t>
              </w:r>
            </w:hyperlink>
            <w:r w:rsidRPr="00196ACE">
              <w:rPr>
                <w:lang w:val="en-US"/>
              </w:rPr>
              <w:t>.</w:t>
            </w:r>
          </w:p>
          <w:p w14:paraId="5BFABDC0" w14:textId="64EB2261" w:rsidR="00CB7622" w:rsidRDefault="00CB7622" w:rsidP="002C11CF">
            <w:pPr>
              <w:spacing w:after="0" w:line="240" w:lineRule="auto"/>
              <w:rPr>
                <w:lang w:val="en-US"/>
              </w:rPr>
            </w:pPr>
            <w:r w:rsidRPr="00CB7622">
              <w:rPr>
                <w:lang w:val="en-US"/>
              </w:rPr>
              <w:t xml:space="preserve">“Apollo.” </w:t>
            </w:r>
            <w:hyperlink r:id="rId26" w:history="1">
              <w:r w:rsidRPr="00CB7622">
                <w:rPr>
                  <w:rStyle w:val="Hyperlink"/>
                  <w:lang w:val="en-US"/>
                </w:rPr>
                <w:t>https://apollo.auto/devcenter/devcenter.html</w:t>
              </w:r>
            </w:hyperlink>
            <w:r w:rsidRPr="00CB7622">
              <w:rPr>
                <w:lang w:val="en-US"/>
              </w:rPr>
              <w:t xml:space="preserve"> (accessed Nov. 27, 2021).</w:t>
            </w:r>
          </w:p>
          <w:p w14:paraId="07A2F48D" w14:textId="77777777" w:rsidR="00104039" w:rsidRDefault="00104039" w:rsidP="002C11CF">
            <w:pPr>
              <w:spacing w:after="0" w:line="240" w:lineRule="auto"/>
              <w:rPr>
                <w:lang w:val="en-US"/>
              </w:rPr>
            </w:pPr>
          </w:p>
          <w:p w14:paraId="58951F8B" w14:textId="28453CF9" w:rsidR="008A1DF5" w:rsidRDefault="004D17CF" w:rsidP="002C11CF">
            <w:pPr>
              <w:spacing w:after="0" w:line="240" w:lineRule="auto"/>
              <w:rPr>
                <w:lang w:val="en-US"/>
              </w:rPr>
            </w:pPr>
            <w:r>
              <w:rPr>
                <w:rFonts w:ascii="Times New Roman" w:hAnsi="Times New Roman"/>
                <w:lang w:val="en-US"/>
              </w:rPr>
              <w:t>J</w:t>
            </w:r>
            <w:r w:rsidR="005430FA">
              <w:rPr>
                <w:rFonts w:ascii="Times New Roman" w:hAnsi="Times New Roman"/>
                <w:lang w:val="en-US"/>
              </w:rPr>
              <w:t>.</w:t>
            </w:r>
            <w:r w:rsidR="005430FA" w:rsidRPr="008A1DF5">
              <w:rPr>
                <w:lang w:val="en-US"/>
              </w:rPr>
              <w:t xml:space="preserve"> John</w:t>
            </w:r>
            <w:r w:rsidR="008A1DF5" w:rsidRPr="008A1DF5">
              <w:rPr>
                <w:lang w:val="en-US"/>
              </w:rPr>
              <w:t>, “Development of a tool for the collection, prioritization and application of test cases,” Institute of Industrial Automation and Software Engineering, University of Stuttgart, Stuttgart, 2020.</w:t>
            </w:r>
          </w:p>
          <w:p w14:paraId="38B7F8BB" w14:textId="04CDDDDA" w:rsidR="00604B7F" w:rsidRDefault="00604B7F" w:rsidP="002C11CF">
            <w:pPr>
              <w:spacing w:after="0" w:line="240" w:lineRule="auto"/>
              <w:rPr>
                <w:lang w:val="en-US"/>
              </w:rPr>
            </w:pPr>
          </w:p>
          <w:p w14:paraId="68C4A559" w14:textId="09B1C5E4" w:rsidR="00604B7F" w:rsidRPr="008A1DF5" w:rsidRDefault="00604B7F" w:rsidP="002C11CF">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3EA5330E" w14:textId="77777777" w:rsidR="00196ACE" w:rsidRDefault="0031164F" w:rsidP="002C11CF">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p w14:paraId="391D9A6A" w14:textId="52859BFC" w:rsidR="00592BA3" w:rsidRPr="00592BA3" w:rsidRDefault="00592BA3" w:rsidP="00592BA3">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27" w:history="1">
              <w:r w:rsidRPr="00592BA3">
                <w:rPr>
                  <w:rStyle w:val="Hyperlink"/>
                  <w:lang w:val="en-US"/>
                </w:rPr>
                <w:t>https://github.com/ApolloAuto/apollo</w:t>
              </w:r>
            </w:hyperlink>
          </w:p>
          <w:p w14:paraId="354EF0EF" w14:textId="77777777" w:rsidR="00EE0F5D" w:rsidRDefault="00EE0F5D" w:rsidP="00EE0F5D">
            <w:pPr>
              <w:spacing w:after="0" w:line="240" w:lineRule="auto"/>
              <w:rPr>
                <w:lang w:val="en-US"/>
              </w:rPr>
            </w:pPr>
          </w:p>
          <w:p w14:paraId="4128445D" w14:textId="0C0A1C2E" w:rsidR="00EE0F5D" w:rsidRDefault="00EE0F5D" w:rsidP="00EE0F5D">
            <w:pPr>
              <w:spacing w:after="0" w:line="240" w:lineRule="auto"/>
              <w:rPr>
                <w:lang w:val="en-US"/>
              </w:rPr>
            </w:pPr>
            <w:r w:rsidRPr="00EE0F5D">
              <w:rPr>
                <w:lang w:val="en-US"/>
              </w:rPr>
              <w:t xml:space="preserve">“Apollo.” </w:t>
            </w:r>
            <w:hyperlink r:id="rId28" w:history="1">
              <w:r w:rsidRPr="00EE0F5D">
                <w:rPr>
                  <w:rStyle w:val="Hyperlink"/>
                  <w:lang w:val="en-US"/>
                </w:rPr>
                <w:t>https://apollo.auto/cyber.html</w:t>
              </w:r>
            </w:hyperlink>
            <w:r w:rsidRPr="00EE0F5D">
              <w:rPr>
                <w:lang w:val="en-US"/>
              </w:rPr>
              <w:t xml:space="preserve"> (accessed Nov. 30, 2021).</w:t>
            </w:r>
          </w:p>
          <w:p w14:paraId="386BFC8B" w14:textId="21C424C3" w:rsidR="00244D2A" w:rsidRDefault="00244D2A" w:rsidP="00EE0F5D">
            <w:pPr>
              <w:spacing w:after="0" w:line="240" w:lineRule="auto"/>
              <w:rPr>
                <w:lang w:val="en-US"/>
              </w:rPr>
            </w:pPr>
          </w:p>
          <w:p w14:paraId="7CC30329" w14:textId="605D302E" w:rsidR="00244D2A" w:rsidRDefault="00244D2A" w:rsidP="00EE0F5D">
            <w:pPr>
              <w:spacing w:after="0" w:line="240" w:lineRule="auto"/>
              <w:rPr>
                <w:lang w:val="en-US"/>
              </w:rPr>
            </w:pPr>
          </w:p>
          <w:p w14:paraId="7A808E69" w14:textId="77777777" w:rsidR="00244D2A" w:rsidRDefault="00244D2A" w:rsidP="00244D2A">
            <w:pPr>
              <w:spacing w:after="0" w:line="240" w:lineRule="auto"/>
              <w:rPr>
                <w:lang w:val="en-US"/>
              </w:rPr>
            </w:pPr>
          </w:p>
          <w:p w14:paraId="207BD977" w14:textId="56F03210" w:rsidR="00244D2A" w:rsidRDefault="00244D2A" w:rsidP="00244D2A">
            <w:pPr>
              <w:spacing w:after="0" w:line="240" w:lineRule="auto"/>
              <w:rPr>
                <w:lang w:val="en-US"/>
              </w:rPr>
            </w:pPr>
            <w:r w:rsidRPr="00244D2A">
              <w:rPr>
                <w:lang w:val="en-US"/>
              </w:rPr>
              <w:t xml:space="preserve">“Supported message types - LGSVL Simulator.” </w:t>
            </w:r>
            <w:hyperlink r:id="rId29" w:history="1">
              <w:r w:rsidRPr="00244D2A">
                <w:rPr>
                  <w:rStyle w:val="Hyperlink"/>
                  <w:lang w:val="en-US"/>
                </w:rPr>
                <w:t>https://www.svlsimulator.com/docs/archive/2020.06/simulator-messages/</w:t>
              </w:r>
            </w:hyperlink>
            <w:r w:rsidRPr="00244D2A">
              <w:rPr>
                <w:lang w:val="en-US"/>
              </w:rPr>
              <w:t xml:space="preserve"> (accessed Dec. 01, 2021).</w:t>
            </w:r>
          </w:p>
          <w:p w14:paraId="5E588F7E" w14:textId="0685BD61" w:rsidR="000D2C72" w:rsidRDefault="000D2C72" w:rsidP="00244D2A">
            <w:pPr>
              <w:spacing w:after="0" w:line="240" w:lineRule="auto"/>
              <w:rPr>
                <w:lang w:val="en-US"/>
              </w:rPr>
            </w:pPr>
          </w:p>
          <w:p w14:paraId="3F3ADA40" w14:textId="1F2279E6" w:rsidR="000D2C72" w:rsidRDefault="000D2C72" w:rsidP="000D2C72">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30" w:history="1">
              <w:r w:rsidRPr="000D2C72">
                <w:rPr>
                  <w:rStyle w:val="Hyperlink"/>
                  <w:lang w:val="en-US"/>
                </w:rPr>
                <w:t>https://www.generationrobots.com/blog/en/ros-vs-ros2/</w:t>
              </w:r>
            </w:hyperlink>
            <w:r w:rsidRPr="000D2C72">
              <w:rPr>
                <w:lang w:val="en-US"/>
              </w:rPr>
              <w:t xml:space="preserve"> (accessed Dec. 02, 2021).</w:t>
            </w:r>
          </w:p>
          <w:p w14:paraId="08AB3397" w14:textId="2AE6E2D3" w:rsidR="00C31485" w:rsidRDefault="00C31485" w:rsidP="000D2C72">
            <w:pPr>
              <w:spacing w:after="0" w:line="240" w:lineRule="auto"/>
              <w:rPr>
                <w:lang w:val="en-US"/>
              </w:rPr>
            </w:pPr>
          </w:p>
          <w:p w14:paraId="028458FF" w14:textId="75137591" w:rsidR="00C31485" w:rsidRPr="00C31485" w:rsidRDefault="00C31485" w:rsidP="00C31485">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31"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p w14:paraId="7698909D" w14:textId="0546B637" w:rsidR="00C31485" w:rsidRDefault="00C31485" w:rsidP="000D2C72">
            <w:pPr>
              <w:spacing w:after="0" w:line="240" w:lineRule="auto"/>
              <w:rPr>
                <w:rFonts w:ascii="Times New Roman" w:hAnsi="Times New Roman"/>
                <w:lang w:val="en-US"/>
              </w:rPr>
            </w:pPr>
          </w:p>
          <w:p w14:paraId="04C92065" w14:textId="32EC6FF3" w:rsidR="008079D4" w:rsidRDefault="008079D4" w:rsidP="000D2C72">
            <w:pPr>
              <w:spacing w:after="0" w:line="240" w:lineRule="auto"/>
              <w:rPr>
                <w:rFonts w:ascii="Times New Roman" w:hAnsi="Times New Roman"/>
                <w:lang w:val="en-US"/>
              </w:rPr>
            </w:pPr>
          </w:p>
          <w:p w14:paraId="13E9B803" w14:textId="4AC1D68E" w:rsidR="008079D4" w:rsidRPr="008079D4" w:rsidRDefault="008079D4" w:rsidP="008079D4">
            <w:pPr>
              <w:spacing w:after="0" w:line="240" w:lineRule="auto"/>
              <w:rPr>
                <w:rFonts w:ascii="Times New Roman" w:hAnsi="Times New Roman"/>
                <w:lang w:val="en-US"/>
              </w:rPr>
            </w:pPr>
            <w:r w:rsidRPr="008079D4">
              <w:rPr>
                <w:lang w:val="en-US"/>
              </w:rPr>
              <w:lastRenderedPageBreak/>
              <w:t xml:space="preserve">“Traffic and Scenario - Virtual Test Drive - VIRES Simulationstechnologie GmbH.” </w:t>
            </w:r>
            <w:hyperlink r:id="rId32" w:history="1">
              <w:r w:rsidRPr="008079D4">
                <w:rPr>
                  <w:rStyle w:val="Hyperlink"/>
                  <w:lang w:val="en-US"/>
                </w:rPr>
                <w:t>https://redmine.vires.com/projects/vtd/wiki/Traffic_and_Scenario</w:t>
              </w:r>
            </w:hyperlink>
            <w:r w:rsidRPr="008079D4">
              <w:rPr>
                <w:lang w:val="en-US"/>
              </w:rPr>
              <w:t xml:space="preserve"> (accessed Dec. 04, 2021).</w:t>
            </w:r>
          </w:p>
          <w:p w14:paraId="338F8C07" w14:textId="77777777" w:rsidR="008079D4" w:rsidRPr="000D2C72" w:rsidRDefault="008079D4" w:rsidP="000D2C72">
            <w:pPr>
              <w:spacing w:after="0" w:line="240" w:lineRule="auto"/>
              <w:rPr>
                <w:rFonts w:ascii="Times New Roman" w:hAnsi="Times New Roman"/>
                <w:lang w:val="en-US"/>
              </w:rPr>
            </w:pPr>
          </w:p>
          <w:p w14:paraId="0FEDF1E3" w14:textId="2A313311" w:rsidR="009660AA" w:rsidRDefault="009660AA" w:rsidP="009660AA">
            <w:pPr>
              <w:spacing w:after="0" w:line="240" w:lineRule="auto"/>
              <w:rPr>
                <w:lang w:val="en-US"/>
              </w:rPr>
            </w:pPr>
            <w:r w:rsidRPr="009660AA">
              <w:rPr>
                <w:lang w:val="en-US"/>
              </w:rPr>
              <w:t>M. Dupuis, “OpenDRIVE Scenario Editor - User Manual,” p. 40.</w:t>
            </w:r>
          </w:p>
          <w:p w14:paraId="3C80DFE7" w14:textId="06FE2933" w:rsidR="003107FA" w:rsidRDefault="003107FA" w:rsidP="009660AA">
            <w:pPr>
              <w:spacing w:after="0" w:line="240" w:lineRule="auto"/>
              <w:rPr>
                <w:lang w:val="en-US"/>
              </w:rPr>
            </w:pPr>
          </w:p>
          <w:p w14:paraId="5F7F3163" w14:textId="2D969515" w:rsidR="003107FA" w:rsidRDefault="003107FA" w:rsidP="009660AA">
            <w:pPr>
              <w:spacing w:after="0" w:line="240" w:lineRule="auto"/>
              <w:rPr>
                <w:lang w:val="en-US"/>
              </w:rPr>
            </w:pPr>
          </w:p>
          <w:p w14:paraId="3DBD18BB" w14:textId="07F79067" w:rsidR="003107FA" w:rsidRPr="003107FA" w:rsidRDefault="003107FA" w:rsidP="003107FA">
            <w:pPr>
              <w:spacing w:after="0" w:line="240" w:lineRule="auto"/>
              <w:rPr>
                <w:rFonts w:ascii="Times New Roman" w:hAnsi="Times New Roman"/>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33"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p w14:paraId="04E2129C" w14:textId="77777777" w:rsidR="003107FA" w:rsidRPr="009660AA" w:rsidRDefault="003107FA" w:rsidP="009660AA">
            <w:pPr>
              <w:spacing w:after="0" w:line="240" w:lineRule="auto"/>
              <w:rPr>
                <w:rFonts w:ascii="Times New Roman" w:hAnsi="Times New Roman"/>
                <w:lang w:val="en-US"/>
              </w:rPr>
            </w:pPr>
          </w:p>
          <w:p w14:paraId="53BED53B" w14:textId="77777777" w:rsidR="000D2C72" w:rsidRPr="00244D2A" w:rsidRDefault="000D2C72" w:rsidP="00244D2A">
            <w:pPr>
              <w:spacing w:after="0" w:line="240" w:lineRule="auto"/>
              <w:rPr>
                <w:rFonts w:ascii="Times New Roman" w:hAnsi="Times New Roman"/>
                <w:lang w:val="en-US"/>
              </w:rPr>
            </w:pPr>
          </w:p>
          <w:p w14:paraId="720E5150" w14:textId="77777777" w:rsidR="00244D2A" w:rsidRPr="00EE0F5D" w:rsidRDefault="00244D2A" w:rsidP="00EE0F5D">
            <w:pPr>
              <w:spacing w:after="0" w:line="240" w:lineRule="auto"/>
              <w:rPr>
                <w:rFonts w:ascii="Times New Roman" w:hAnsi="Times New Roman"/>
                <w:lang w:val="en-US"/>
              </w:rPr>
            </w:pPr>
          </w:p>
          <w:p w14:paraId="47DF73D7" w14:textId="4FBEAF29" w:rsidR="0011376E" w:rsidRPr="00631BBF" w:rsidRDefault="0011376E" w:rsidP="002C11CF">
            <w:pPr>
              <w:spacing w:before="240" w:after="240" w:line="240" w:lineRule="auto"/>
              <w:rPr>
                <w:lang w:val="en-US"/>
              </w:rPr>
            </w:pPr>
          </w:p>
        </w:tc>
      </w:tr>
    </w:tbl>
    <w:p w14:paraId="17583B28" w14:textId="77777777" w:rsidR="00B3511C" w:rsidRPr="00631BBF" w:rsidRDefault="00B3511C">
      <w:pPr>
        <w:spacing w:after="0"/>
        <w:jc w:val="left"/>
        <w:rPr>
          <w:b/>
          <w:sz w:val="32"/>
          <w:szCs w:val="32"/>
          <w:lang w:val="en-US"/>
        </w:rPr>
      </w:pPr>
      <w:r w:rsidRPr="00631BBF">
        <w:rPr>
          <w:b/>
          <w:sz w:val="32"/>
          <w:szCs w:val="32"/>
          <w:lang w:val="en-US"/>
        </w:rPr>
        <w:lastRenderedPageBreak/>
        <w:br w:type="page"/>
      </w:r>
    </w:p>
    <w:p w14:paraId="2EE224C1" w14:textId="77777777" w:rsidR="00CC04C5" w:rsidRPr="00631BBF" w:rsidRDefault="00A15EA0" w:rsidP="00880671">
      <w:pPr>
        <w:pStyle w:val="Heading1"/>
        <w:numPr>
          <w:ilvl w:val="0"/>
          <w:numId w:val="0"/>
        </w:numPr>
      </w:pPr>
      <w:bookmarkStart w:id="42" w:name="_Toc89969427"/>
      <w:r w:rsidRPr="00631BBF">
        <w:lastRenderedPageBreak/>
        <w:t xml:space="preserve">Declaration of Compliance </w:t>
      </w:r>
      <w:r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(delete the number)</w:t>
      </w:r>
      <w:bookmarkEnd w:id="42"/>
    </w:p>
    <w:p w14:paraId="34A8D4EF" w14:textId="77777777" w:rsidR="00CC04C5" w:rsidRPr="00631BBF" w:rsidRDefault="00CC04C5" w:rsidP="00CC04C5">
      <w:pPr>
        <w:rPr>
          <w:b/>
          <w:sz w:val="32"/>
          <w:szCs w:val="32"/>
          <w:lang w:val="en-US"/>
        </w:rPr>
      </w:pPr>
    </w:p>
    <w:p w14:paraId="4BFD9FFA" w14:textId="77777777" w:rsidR="0019024F" w:rsidRPr="00631BBF" w:rsidRDefault="0019024F" w:rsidP="00CC04C5">
      <w:pPr>
        <w:rPr>
          <w:b/>
          <w:sz w:val="32"/>
          <w:szCs w:val="32"/>
          <w:lang w:val="en-US"/>
        </w:rPr>
      </w:pPr>
    </w:p>
    <w:p w14:paraId="5BEF1AC7" w14:textId="77777777" w:rsidR="0019024F" w:rsidRPr="00631BBF" w:rsidRDefault="0019024F" w:rsidP="00CC04C5">
      <w:pPr>
        <w:rPr>
          <w:b/>
          <w:sz w:val="32"/>
          <w:szCs w:val="32"/>
          <w:lang w:val="en-US"/>
        </w:rPr>
      </w:pPr>
    </w:p>
    <w:p w14:paraId="7EE31FC7" w14:textId="77777777" w:rsidR="0019024F" w:rsidRPr="00631BBF" w:rsidRDefault="0019024F" w:rsidP="00CC04C5">
      <w:pPr>
        <w:rPr>
          <w:b/>
          <w:sz w:val="32"/>
          <w:szCs w:val="32"/>
          <w:lang w:val="en-US"/>
        </w:rPr>
      </w:pPr>
    </w:p>
    <w:p w14:paraId="6A470D2D" w14:textId="77777777" w:rsidR="0019024F" w:rsidRPr="00631BBF" w:rsidRDefault="0019024F" w:rsidP="00CC04C5">
      <w:pPr>
        <w:rPr>
          <w:b/>
          <w:sz w:val="32"/>
          <w:szCs w:val="32"/>
          <w:lang w:val="en-US"/>
        </w:rPr>
      </w:pPr>
    </w:p>
    <w:p w14:paraId="42D1692A" w14:textId="77777777" w:rsidR="0019024F" w:rsidRPr="00631BBF" w:rsidRDefault="0019024F" w:rsidP="00CC04C5">
      <w:pPr>
        <w:rPr>
          <w:b/>
          <w:sz w:val="32"/>
          <w:szCs w:val="32"/>
          <w:lang w:val="en-US"/>
        </w:rPr>
      </w:pPr>
    </w:p>
    <w:p w14:paraId="76BC46B9" w14:textId="77777777" w:rsidR="0019024F" w:rsidRPr="00631BBF" w:rsidRDefault="0019024F" w:rsidP="00CC04C5">
      <w:pPr>
        <w:rPr>
          <w:b/>
          <w:sz w:val="32"/>
          <w:szCs w:val="32"/>
          <w:lang w:val="en-US"/>
        </w:rPr>
      </w:pPr>
    </w:p>
    <w:p w14:paraId="2FF21893" w14:textId="77777777" w:rsidR="0019024F" w:rsidRPr="00631BBF" w:rsidRDefault="0019024F" w:rsidP="00CC04C5">
      <w:pPr>
        <w:rPr>
          <w:b/>
          <w:sz w:val="32"/>
          <w:szCs w:val="32"/>
          <w:lang w:val="en-US"/>
        </w:rPr>
      </w:pPr>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respected in its preparation the relevant provisions, in particular those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(e.g.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77777777" w:rsidR="00CC04C5" w:rsidRPr="00631BBF" w:rsidRDefault="0019024F" w:rsidP="00CC04C5">
      <w:pPr>
        <w:rPr>
          <w:lang w:val="en-US"/>
        </w:rPr>
      </w:pPr>
      <w:r w:rsidRPr="00631BBF">
        <w:rPr>
          <w:lang w:val="en-US"/>
        </w:rPr>
        <w:t>Signature:</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77777777"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&lt;</w:t>
      </w:r>
      <w:r w:rsidR="00191625" w:rsidRPr="00631BBF">
        <w:rPr>
          <w:lang w:val="en-US"/>
        </w:rPr>
        <w:t>DD</w:t>
      </w:r>
      <w:r w:rsidRPr="00631BBF">
        <w:rPr>
          <w:lang w:val="en-US"/>
        </w:rPr>
        <w:t>.MM.</w:t>
      </w:r>
      <w:r w:rsidR="00191625" w:rsidRPr="00631BBF">
        <w:rPr>
          <w:lang w:val="en-US"/>
        </w:rPr>
        <w:t>YYYY</w:t>
      </w:r>
      <w:r w:rsidRPr="00631BBF">
        <w:rPr>
          <w:lang w:val="en-US"/>
        </w:rPr>
        <w:t>&gt;</w:t>
      </w:r>
    </w:p>
    <w:sectPr w:rsidR="004267F0" w:rsidRPr="00631BBF" w:rsidSect="006E0FDA">
      <w:headerReference w:type="even" r:id="rId34"/>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1D6F8" w14:textId="77777777" w:rsidR="000733B1" w:rsidRDefault="000733B1">
      <w:r>
        <w:separator/>
      </w:r>
    </w:p>
  </w:endnote>
  <w:endnote w:type="continuationSeparator" w:id="0">
    <w:p w14:paraId="521C338D" w14:textId="77777777" w:rsidR="000733B1" w:rsidRDefault="00073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19"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6D08A" w14:textId="77777777" w:rsidR="000733B1" w:rsidRDefault="000733B1">
      <w:r>
        <w:separator/>
      </w:r>
    </w:p>
  </w:footnote>
  <w:footnote w:type="continuationSeparator" w:id="0">
    <w:p w14:paraId="006E1469" w14:textId="77777777" w:rsidR="000733B1" w:rsidRDefault="00073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18"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C968" w14:textId="77777777" w:rsidR="00844AB0" w:rsidRDefault="00844AB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EE39105" w14:textId="77777777" w:rsidR="00844AB0" w:rsidRDefault="00844AB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A0505" w14:textId="77777777" w:rsidR="00844AB0" w:rsidRDefault="00844AB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iv</w:t>
    </w:r>
    <w:r>
      <w:rPr>
        <w:rStyle w:val="PageNumber"/>
      </w:rPr>
      <w:fldChar w:fldCharType="end"/>
    </w:r>
  </w:p>
  <w:p w14:paraId="154F4B57" w14:textId="77777777" w:rsidR="00844AB0" w:rsidRDefault="00844AB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6"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1"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3"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5"/>
  </w:num>
  <w:num w:numId="14">
    <w:abstractNumId w:val="20"/>
  </w:num>
  <w:num w:numId="15">
    <w:abstractNumId w:val="22"/>
  </w:num>
  <w:num w:numId="16">
    <w:abstractNumId w:val="19"/>
  </w:num>
  <w:num w:numId="17">
    <w:abstractNumId w:val="21"/>
  </w:num>
  <w:num w:numId="18">
    <w:abstractNumId w:val="16"/>
  </w:num>
  <w:num w:numId="19">
    <w:abstractNumId w:val="23"/>
  </w:num>
  <w:num w:numId="20">
    <w:abstractNumId w:val="13"/>
  </w:num>
  <w:num w:numId="21">
    <w:abstractNumId w:val="17"/>
  </w:num>
  <w:num w:numId="22">
    <w:abstractNumId w:val="18"/>
  </w:num>
  <w:num w:numId="23">
    <w:abstractNumId w:val="12"/>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E6"/>
    <w:rsid w:val="000010F1"/>
    <w:rsid w:val="000027B6"/>
    <w:rsid w:val="00003662"/>
    <w:rsid w:val="000043AE"/>
    <w:rsid w:val="00006CA8"/>
    <w:rsid w:val="00010374"/>
    <w:rsid w:val="00011B8C"/>
    <w:rsid w:val="00011D62"/>
    <w:rsid w:val="00012EC0"/>
    <w:rsid w:val="00015ED9"/>
    <w:rsid w:val="00016EDC"/>
    <w:rsid w:val="00017D87"/>
    <w:rsid w:val="000215B0"/>
    <w:rsid w:val="000217A7"/>
    <w:rsid w:val="00021F07"/>
    <w:rsid w:val="00022102"/>
    <w:rsid w:val="000226CE"/>
    <w:rsid w:val="00023D0B"/>
    <w:rsid w:val="00030FCF"/>
    <w:rsid w:val="00032C99"/>
    <w:rsid w:val="00036EA6"/>
    <w:rsid w:val="00037D9E"/>
    <w:rsid w:val="00040867"/>
    <w:rsid w:val="000409B4"/>
    <w:rsid w:val="00046151"/>
    <w:rsid w:val="00052AB9"/>
    <w:rsid w:val="00052D17"/>
    <w:rsid w:val="00052D81"/>
    <w:rsid w:val="00052D88"/>
    <w:rsid w:val="0005390E"/>
    <w:rsid w:val="0005614F"/>
    <w:rsid w:val="000613F1"/>
    <w:rsid w:val="000628C5"/>
    <w:rsid w:val="000629BF"/>
    <w:rsid w:val="00062B7C"/>
    <w:rsid w:val="00064344"/>
    <w:rsid w:val="00066245"/>
    <w:rsid w:val="00070147"/>
    <w:rsid w:val="000733B1"/>
    <w:rsid w:val="0007350C"/>
    <w:rsid w:val="00073D2B"/>
    <w:rsid w:val="000759EE"/>
    <w:rsid w:val="00080A23"/>
    <w:rsid w:val="000818CE"/>
    <w:rsid w:val="00083E1D"/>
    <w:rsid w:val="000871EF"/>
    <w:rsid w:val="00087895"/>
    <w:rsid w:val="000907F0"/>
    <w:rsid w:val="00094972"/>
    <w:rsid w:val="00094BE2"/>
    <w:rsid w:val="000953E4"/>
    <w:rsid w:val="0009773F"/>
    <w:rsid w:val="000A0E81"/>
    <w:rsid w:val="000A1B3C"/>
    <w:rsid w:val="000A2B45"/>
    <w:rsid w:val="000A3055"/>
    <w:rsid w:val="000A50BC"/>
    <w:rsid w:val="000A52F3"/>
    <w:rsid w:val="000A5696"/>
    <w:rsid w:val="000A5F92"/>
    <w:rsid w:val="000A6137"/>
    <w:rsid w:val="000B0A55"/>
    <w:rsid w:val="000B0E85"/>
    <w:rsid w:val="000B2B31"/>
    <w:rsid w:val="000B2E88"/>
    <w:rsid w:val="000B45C6"/>
    <w:rsid w:val="000B5732"/>
    <w:rsid w:val="000B771B"/>
    <w:rsid w:val="000C0E98"/>
    <w:rsid w:val="000C0FF5"/>
    <w:rsid w:val="000C3A73"/>
    <w:rsid w:val="000C711B"/>
    <w:rsid w:val="000C7B6B"/>
    <w:rsid w:val="000D10D4"/>
    <w:rsid w:val="000D270D"/>
    <w:rsid w:val="000D2C72"/>
    <w:rsid w:val="000D37DA"/>
    <w:rsid w:val="000D52D9"/>
    <w:rsid w:val="000D5FC4"/>
    <w:rsid w:val="000E0515"/>
    <w:rsid w:val="000E35FB"/>
    <w:rsid w:val="000E4756"/>
    <w:rsid w:val="000F16A1"/>
    <w:rsid w:val="000F2A08"/>
    <w:rsid w:val="000F60DC"/>
    <w:rsid w:val="000F67EB"/>
    <w:rsid w:val="0010274B"/>
    <w:rsid w:val="001034C5"/>
    <w:rsid w:val="001039C4"/>
    <w:rsid w:val="00104039"/>
    <w:rsid w:val="001057B2"/>
    <w:rsid w:val="00110948"/>
    <w:rsid w:val="00110A58"/>
    <w:rsid w:val="00111C40"/>
    <w:rsid w:val="0011376E"/>
    <w:rsid w:val="001178FD"/>
    <w:rsid w:val="00123711"/>
    <w:rsid w:val="00125772"/>
    <w:rsid w:val="00126123"/>
    <w:rsid w:val="00127FFD"/>
    <w:rsid w:val="00130E8C"/>
    <w:rsid w:val="001312D8"/>
    <w:rsid w:val="001316EB"/>
    <w:rsid w:val="00132BEF"/>
    <w:rsid w:val="00133FEC"/>
    <w:rsid w:val="00136A82"/>
    <w:rsid w:val="00140437"/>
    <w:rsid w:val="0014057F"/>
    <w:rsid w:val="00141E3C"/>
    <w:rsid w:val="0014219C"/>
    <w:rsid w:val="0014353B"/>
    <w:rsid w:val="0014471D"/>
    <w:rsid w:val="00150365"/>
    <w:rsid w:val="00152751"/>
    <w:rsid w:val="00152F61"/>
    <w:rsid w:val="00154CA1"/>
    <w:rsid w:val="00161895"/>
    <w:rsid w:val="00162DE8"/>
    <w:rsid w:val="00163142"/>
    <w:rsid w:val="0016374B"/>
    <w:rsid w:val="00163849"/>
    <w:rsid w:val="00163BB2"/>
    <w:rsid w:val="0016536B"/>
    <w:rsid w:val="00173A62"/>
    <w:rsid w:val="001749C7"/>
    <w:rsid w:val="001770EF"/>
    <w:rsid w:val="0017753B"/>
    <w:rsid w:val="00177C22"/>
    <w:rsid w:val="00181FA2"/>
    <w:rsid w:val="001826E2"/>
    <w:rsid w:val="001834E3"/>
    <w:rsid w:val="00184FED"/>
    <w:rsid w:val="00185A42"/>
    <w:rsid w:val="0019024F"/>
    <w:rsid w:val="00191625"/>
    <w:rsid w:val="00191D24"/>
    <w:rsid w:val="00192574"/>
    <w:rsid w:val="001927F5"/>
    <w:rsid w:val="00193A12"/>
    <w:rsid w:val="00193E43"/>
    <w:rsid w:val="001942B4"/>
    <w:rsid w:val="001947D9"/>
    <w:rsid w:val="00194AB0"/>
    <w:rsid w:val="00196707"/>
    <w:rsid w:val="00196ACE"/>
    <w:rsid w:val="00197B3E"/>
    <w:rsid w:val="001A05D0"/>
    <w:rsid w:val="001A118F"/>
    <w:rsid w:val="001A19C7"/>
    <w:rsid w:val="001A6818"/>
    <w:rsid w:val="001B34AD"/>
    <w:rsid w:val="001B3C78"/>
    <w:rsid w:val="001B3D64"/>
    <w:rsid w:val="001C00E1"/>
    <w:rsid w:val="001C072F"/>
    <w:rsid w:val="001C19FC"/>
    <w:rsid w:val="001C7D49"/>
    <w:rsid w:val="001C7D90"/>
    <w:rsid w:val="001D003A"/>
    <w:rsid w:val="001D19A2"/>
    <w:rsid w:val="001D4E31"/>
    <w:rsid w:val="001D655D"/>
    <w:rsid w:val="001D7786"/>
    <w:rsid w:val="001D77FC"/>
    <w:rsid w:val="001D7892"/>
    <w:rsid w:val="001E2731"/>
    <w:rsid w:val="001E3926"/>
    <w:rsid w:val="001E40D1"/>
    <w:rsid w:val="001E58D5"/>
    <w:rsid w:val="001E674C"/>
    <w:rsid w:val="001E69CD"/>
    <w:rsid w:val="001E7586"/>
    <w:rsid w:val="001E7B72"/>
    <w:rsid w:val="001F0EED"/>
    <w:rsid w:val="001F3C27"/>
    <w:rsid w:val="001F41A6"/>
    <w:rsid w:val="001F42DC"/>
    <w:rsid w:val="001F43F0"/>
    <w:rsid w:val="001F502B"/>
    <w:rsid w:val="001F6694"/>
    <w:rsid w:val="001F7D68"/>
    <w:rsid w:val="002003E5"/>
    <w:rsid w:val="00200C9E"/>
    <w:rsid w:val="00202B40"/>
    <w:rsid w:val="00204AC4"/>
    <w:rsid w:val="002065AF"/>
    <w:rsid w:val="00207082"/>
    <w:rsid w:val="0021299B"/>
    <w:rsid w:val="00212B45"/>
    <w:rsid w:val="002130C2"/>
    <w:rsid w:val="00213E5B"/>
    <w:rsid w:val="002141B9"/>
    <w:rsid w:val="00214776"/>
    <w:rsid w:val="00214861"/>
    <w:rsid w:val="00214C45"/>
    <w:rsid w:val="00215C3F"/>
    <w:rsid w:val="002175BB"/>
    <w:rsid w:val="002235C6"/>
    <w:rsid w:val="002243F0"/>
    <w:rsid w:val="002248D0"/>
    <w:rsid w:val="002252DC"/>
    <w:rsid w:val="002269F1"/>
    <w:rsid w:val="002300C7"/>
    <w:rsid w:val="00231F0C"/>
    <w:rsid w:val="0023336A"/>
    <w:rsid w:val="00234D0E"/>
    <w:rsid w:val="00235288"/>
    <w:rsid w:val="00235B8E"/>
    <w:rsid w:val="00240BE6"/>
    <w:rsid w:val="00244A75"/>
    <w:rsid w:val="00244D2A"/>
    <w:rsid w:val="002457BD"/>
    <w:rsid w:val="00251300"/>
    <w:rsid w:val="00255DA4"/>
    <w:rsid w:val="00256028"/>
    <w:rsid w:val="0025603D"/>
    <w:rsid w:val="002563A6"/>
    <w:rsid w:val="0025693A"/>
    <w:rsid w:val="00260807"/>
    <w:rsid w:val="002640E1"/>
    <w:rsid w:val="00272D74"/>
    <w:rsid w:val="00272DE2"/>
    <w:rsid w:val="00283B61"/>
    <w:rsid w:val="00285A2C"/>
    <w:rsid w:val="00285A70"/>
    <w:rsid w:val="00290158"/>
    <w:rsid w:val="002921AF"/>
    <w:rsid w:val="00293E3D"/>
    <w:rsid w:val="002A19B8"/>
    <w:rsid w:val="002A2098"/>
    <w:rsid w:val="002A414F"/>
    <w:rsid w:val="002B129E"/>
    <w:rsid w:val="002B3845"/>
    <w:rsid w:val="002B5501"/>
    <w:rsid w:val="002B7054"/>
    <w:rsid w:val="002C11CF"/>
    <w:rsid w:val="002C1437"/>
    <w:rsid w:val="002C1DF9"/>
    <w:rsid w:val="002C4850"/>
    <w:rsid w:val="002C4A7F"/>
    <w:rsid w:val="002C54C3"/>
    <w:rsid w:val="002D3123"/>
    <w:rsid w:val="002D5116"/>
    <w:rsid w:val="002D553C"/>
    <w:rsid w:val="002D73DE"/>
    <w:rsid w:val="002D7D63"/>
    <w:rsid w:val="002E4AF2"/>
    <w:rsid w:val="002E5472"/>
    <w:rsid w:val="002E5D3C"/>
    <w:rsid w:val="002E6067"/>
    <w:rsid w:val="002E7C5E"/>
    <w:rsid w:val="002F0463"/>
    <w:rsid w:val="002F0F03"/>
    <w:rsid w:val="002F1593"/>
    <w:rsid w:val="002F7D5D"/>
    <w:rsid w:val="003009F4"/>
    <w:rsid w:val="0030182A"/>
    <w:rsid w:val="0030231B"/>
    <w:rsid w:val="00303319"/>
    <w:rsid w:val="00303F8E"/>
    <w:rsid w:val="00306CE2"/>
    <w:rsid w:val="003107FA"/>
    <w:rsid w:val="003109C8"/>
    <w:rsid w:val="0031114E"/>
    <w:rsid w:val="0031157B"/>
    <w:rsid w:val="0031164F"/>
    <w:rsid w:val="00311754"/>
    <w:rsid w:val="00312C87"/>
    <w:rsid w:val="00313B19"/>
    <w:rsid w:val="00313B29"/>
    <w:rsid w:val="0031571F"/>
    <w:rsid w:val="003174B2"/>
    <w:rsid w:val="00317E4D"/>
    <w:rsid w:val="00320348"/>
    <w:rsid w:val="0032129A"/>
    <w:rsid w:val="003212B5"/>
    <w:rsid w:val="00322A40"/>
    <w:rsid w:val="0032514A"/>
    <w:rsid w:val="00325F6C"/>
    <w:rsid w:val="003277FC"/>
    <w:rsid w:val="00330401"/>
    <w:rsid w:val="003325DC"/>
    <w:rsid w:val="00333105"/>
    <w:rsid w:val="003332E0"/>
    <w:rsid w:val="00333B2D"/>
    <w:rsid w:val="003349D0"/>
    <w:rsid w:val="00334A0C"/>
    <w:rsid w:val="0033599B"/>
    <w:rsid w:val="00335C3E"/>
    <w:rsid w:val="003376B8"/>
    <w:rsid w:val="00340596"/>
    <w:rsid w:val="00342B33"/>
    <w:rsid w:val="0034379C"/>
    <w:rsid w:val="00344884"/>
    <w:rsid w:val="00344995"/>
    <w:rsid w:val="00344CB0"/>
    <w:rsid w:val="00344DD5"/>
    <w:rsid w:val="0034653D"/>
    <w:rsid w:val="00350D14"/>
    <w:rsid w:val="0035195B"/>
    <w:rsid w:val="003538A2"/>
    <w:rsid w:val="00353DB5"/>
    <w:rsid w:val="00355F1C"/>
    <w:rsid w:val="00361C00"/>
    <w:rsid w:val="00363E96"/>
    <w:rsid w:val="0036531C"/>
    <w:rsid w:val="00366797"/>
    <w:rsid w:val="0037032A"/>
    <w:rsid w:val="00370441"/>
    <w:rsid w:val="00371FF7"/>
    <w:rsid w:val="00372484"/>
    <w:rsid w:val="003726B7"/>
    <w:rsid w:val="00373075"/>
    <w:rsid w:val="00375B76"/>
    <w:rsid w:val="00375BE6"/>
    <w:rsid w:val="003777A8"/>
    <w:rsid w:val="00380895"/>
    <w:rsid w:val="003820A8"/>
    <w:rsid w:val="003842EA"/>
    <w:rsid w:val="00385270"/>
    <w:rsid w:val="003870DF"/>
    <w:rsid w:val="003912EE"/>
    <w:rsid w:val="00391698"/>
    <w:rsid w:val="00395760"/>
    <w:rsid w:val="00395B86"/>
    <w:rsid w:val="0039697F"/>
    <w:rsid w:val="003A53B7"/>
    <w:rsid w:val="003A6595"/>
    <w:rsid w:val="003B18BC"/>
    <w:rsid w:val="003B319B"/>
    <w:rsid w:val="003B3997"/>
    <w:rsid w:val="003B64D6"/>
    <w:rsid w:val="003B7BCB"/>
    <w:rsid w:val="003C2E29"/>
    <w:rsid w:val="003C3DFC"/>
    <w:rsid w:val="003C5B94"/>
    <w:rsid w:val="003D10B8"/>
    <w:rsid w:val="003D2F15"/>
    <w:rsid w:val="003D4138"/>
    <w:rsid w:val="003E03C8"/>
    <w:rsid w:val="003E2F1E"/>
    <w:rsid w:val="003E473F"/>
    <w:rsid w:val="003E4C8C"/>
    <w:rsid w:val="003E51ED"/>
    <w:rsid w:val="003E56D7"/>
    <w:rsid w:val="003F1B40"/>
    <w:rsid w:val="003F584C"/>
    <w:rsid w:val="003F7BBA"/>
    <w:rsid w:val="0040031C"/>
    <w:rsid w:val="00401D2C"/>
    <w:rsid w:val="00405B67"/>
    <w:rsid w:val="00407792"/>
    <w:rsid w:val="0041433B"/>
    <w:rsid w:val="00414D3C"/>
    <w:rsid w:val="00417A56"/>
    <w:rsid w:val="00421EC8"/>
    <w:rsid w:val="00424CC7"/>
    <w:rsid w:val="00425298"/>
    <w:rsid w:val="004267F0"/>
    <w:rsid w:val="00427A2A"/>
    <w:rsid w:val="00427BAB"/>
    <w:rsid w:val="00427E5F"/>
    <w:rsid w:val="00435909"/>
    <w:rsid w:val="00435DB8"/>
    <w:rsid w:val="00443DFD"/>
    <w:rsid w:val="0044411F"/>
    <w:rsid w:val="004465D8"/>
    <w:rsid w:val="00446BB9"/>
    <w:rsid w:val="00446D0F"/>
    <w:rsid w:val="004512A3"/>
    <w:rsid w:val="004543C8"/>
    <w:rsid w:val="00454A3F"/>
    <w:rsid w:val="00455F76"/>
    <w:rsid w:val="0045659C"/>
    <w:rsid w:val="00464123"/>
    <w:rsid w:val="004645A6"/>
    <w:rsid w:val="00467641"/>
    <w:rsid w:val="004676A3"/>
    <w:rsid w:val="00467BE9"/>
    <w:rsid w:val="00472B8C"/>
    <w:rsid w:val="00477933"/>
    <w:rsid w:val="0048270D"/>
    <w:rsid w:val="0048644F"/>
    <w:rsid w:val="00486623"/>
    <w:rsid w:val="004902CE"/>
    <w:rsid w:val="00490A7D"/>
    <w:rsid w:val="00490B0F"/>
    <w:rsid w:val="00491753"/>
    <w:rsid w:val="00492034"/>
    <w:rsid w:val="00495BA9"/>
    <w:rsid w:val="00496825"/>
    <w:rsid w:val="00497D4F"/>
    <w:rsid w:val="004A054C"/>
    <w:rsid w:val="004A084C"/>
    <w:rsid w:val="004A114F"/>
    <w:rsid w:val="004A2679"/>
    <w:rsid w:val="004A2F56"/>
    <w:rsid w:val="004A6C09"/>
    <w:rsid w:val="004B37D5"/>
    <w:rsid w:val="004B61CD"/>
    <w:rsid w:val="004B6333"/>
    <w:rsid w:val="004B74FE"/>
    <w:rsid w:val="004C007F"/>
    <w:rsid w:val="004C3CBA"/>
    <w:rsid w:val="004C4C90"/>
    <w:rsid w:val="004D0C81"/>
    <w:rsid w:val="004D0D03"/>
    <w:rsid w:val="004D17CF"/>
    <w:rsid w:val="004D27CE"/>
    <w:rsid w:val="004D348A"/>
    <w:rsid w:val="004E0683"/>
    <w:rsid w:val="004E1578"/>
    <w:rsid w:val="004E1FD0"/>
    <w:rsid w:val="004E35DC"/>
    <w:rsid w:val="004E3BB3"/>
    <w:rsid w:val="004E6B19"/>
    <w:rsid w:val="004F36F6"/>
    <w:rsid w:val="004F62AF"/>
    <w:rsid w:val="00501037"/>
    <w:rsid w:val="005029D0"/>
    <w:rsid w:val="00504928"/>
    <w:rsid w:val="0050535E"/>
    <w:rsid w:val="0050675D"/>
    <w:rsid w:val="005127A5"/>
    <w:rsid w:val="00521FF1"/>
    <w:rsid w:val="00523734"/>
    <w:rsid w:val="0052532A"/>
    <w:rsid w:val="00526361"/>
    <w:rsid w:val="005266AF"/>
    <w:rsid w:val="00526F8B"/>
    <w:rsid w:val="005306D8"/>
    <w:rsid w:val="00533EEE"/>
    <w:rsid w:val="00535AEA"/>
    <w:rsid w:val="005430FA"/>
    <w:rsid w:val="005434A9"/>
    <w:rsid w:val="00544A3B"/>
    <w:rsid w:val="00547E93"/>
    <w:rsid w:val="00552A27"/>
    <w:rsid w:val="00553795"/>
    <w:rsid w:val="00554314"/>
    <w:rsid w:val="00555E5D"/>
    <w:rsid w:val="00561088"/>
    <w:rsid w:val="00564F16"/>
    <w:rsid w:val="00566894"/>
    <w:rsid w:val="00570514"/>
    <w:rsid w:val="00570EB4"/>
    <w:rsid w:val="005716EA"/>
    <w:rsid w:val="0057229C"/>
    <w:rsid w:val="00573BF7"/>
    <w:rsid w:val="00575CA3"/>
    <w:rsid w:val="00580C42"/>
    <w:rsid w:val="00580E23"/>
    <w:rsid w:val="00585AAB"/>
    <w:rsid w:val="00586F34"/>
    <w:rsid w:val="00590D2E"/>
    <w:rsid w:val="00590EB4"/>
    <w:rsid w:val="00592ACF"/>
    <w:rsid w:val="00592BA3"/>
    <w:rsid w:val="005953C6"/>
    <w:rsid w:val="005A057D"/>
    <w:rsid w:val="005A05F7"/>
    <w:rsid w:val="005A0957"/>
    <w:rsid w:val="005A0D18"/>
    <w:rsid w:val="005A177C"/>
    <w:rsid w:val="005A41A0"/>
    <w:rsid w:val="005A5456"/>
    <w:rsid w:val="005A6CD0"/>
    <w:rsid w:val="005A733A"/>
    <w:rsid w:val="005B1185"/>
    <w:rsid w:val="005B12E7"/>
    <w:rsid w:val="005B1FE3"/>
    <w:rsid w:val="005B3766"/>
    <w:rsid w:val="005B6CCC"/>
    <w:rsid w:val="005C2FAF"/>
    <w:rsid w:val="005C5470"/>
    <w:rsid w:val="005C5DB0"/>
    <w:rsid w:val="005C60FF"/>
    <w:rsid w:val="005C6EAA"/>
    <w:rsid w:val="005D1B90"/>
    <w:rsid w:val="005D3B01"/>
    <w:rsid w:val="005D4CAE"/>
    <w:rsid w:val="005D7BC1"/>
    <w:rsid w:val="005E070C"/>
    <w:rsid w:val="005E07CC"/>
    <w:rsid w:val="005E3FE3"/>
    <w:rsid w:val="005E411D"/>
    <w:rsid w:val="005E5C30"/>
    <w:rsid w:val="005F1A9E"/>
    <w:rsid w:val="005F325A"/>
    <w:rsid w:val="005F5963"/>
    <w:rsid w:val="005F60B9"/>
    <w:rsid w:val="005F6990"/>
    <w:rsid w:val="005F7B9D"/>
    <w:rsid w:val="0060489B"/>
    <w:rsid w:val="00604B7F"/>
    <w:rsid w:val="0060505D"/>
    <w:rsid w:val="00605297"/>
    <w:rsid w:val="00611D66"/>
    <w:rsid w:val="0061268F"/>
    <w:rsid w:val="0061315D"/>
    <w:rsid w:val="006132A0"/>
    <w:rsid w:val="00613756"/>
    <w:rsid w:val="00614E07"/>
    <w:rsid w:val="00616331"/>
    <w:rsid w:val="006167EA"/>
    <w:rsid w:val="006204B3"/>
    <w:rsid w:val="0062101F"/>
    <w:rsid w:val="00621DD2"/>
    <w:rsid w:val="00622172"/>
    <w:rsid w:val="0062281D"/>
    <w:rsid w:val="006242E9"/>
    <w:rsid w:val="006245C9"/>
    <w:rsid w:val="00625786"/>
    <w:rsid w:val="00626AEF"/>
    <w:rsid w:val="00631BBF"/>
    <w:rsid w:val="006333C1"/>
    <w:rsid w:val="00633F46"/>
    <w:rsid w:val="0063523E"/>
    <w:rsid w:val="00635D77"/>
    <w:rsid w:val="00637B50"/>
    <w:rsid w:val="00637E75"/>
    <w:rsid w:val="00641378"/>
    <w:rsid w:val="00642BF2"/>
    <w:rsid w:val="0064483D"/>
    <w:rsid w:val="00646B40"/>
    <w:rsid w:val="00646C11"/>
    <w:rsid w:val="006518BE"/>
    <w:rsid w:val="00651DFC"/>
    <w:rsid w:val="006538C5"/>
    <w:rsid w:val="006561FD"/>
    <w:rsid w:val="006573D7"/>
    <w:rsid w:val="006617E7"/>
    <w:rsid w:val="0066492F"/>
    <w:rsid w:val="00667343"/>
    <w:rsid w:val="006709AE"/>
    <w:rsid w:val="00671E26"/>
    <w:rsid w:val="00672960"/>
    <w:rsid w:val="0068028E"/>
    <w:rsid w:val="00680CDA"/>
    <w:rsid w:val="00681FFB"/>
    <w:rsid w:val="00682792"/>
    <w:rsid w:val="0068512A"/>
    <w:rsid w:val="00687CF6"/>
    <w:rsid w:val="0069170E"/>
    <w:rsid w:val="00692A3C"/>
    <w:rsid w:val="006954E8"/>
    <w:rsid w:val="00695BCA"/>
    <w:rsid w:val="00696A10"/>
    <w:rsid w:val="006A0AF0"/>
    <w:rsid w:val="006A0BCD"/>
    <w:rsid w:val="006A3511"/>
    <w:rsid w:val="006A499B"/>
    <w:rsid w:val="006A5576"/>
    <w:rsid w:val="006A7F0D"/>
    <w:rsid w:val="006B183D"/>
    <w:rsid w:val="006B257A"/>
    <w:rsid w:val="006B2745"/>
    <w:rsid w:val="006B4D10"/>
    <w:rsid w:val="006B6E38"/>
    <w:rsid w:val="006C0774"/>
    <w:rsid w:val="006C105B"/>
    <w:rsid w:val="006C25EA"/>
    <w:rsid w:val="006C28C7"/>
    <w:rsid w:val="006C391B"/>
    <w:rsid w:val="006C5677"/>
    <w:rsid w:val="006C7E82"/>
    <w:rsid w:val="006D0695"/>
    <w:rsid w:val="006D08D9"/>
    <w:rsid w:val="006D1819"/>
    <w:rsid w:val="006D192F"/>
    <w:rsid w:val="006D2091"/>
    <w:rsid w:val="006D376C"/>
    <w:rsid w:val="006D3F8A"/>
    <w:rsid w:val="006E0C59"/>
    <w:rsid w:val="006E0FDA"/>
    <w:rsid w:val="006E1942"/>
    <w:rsid w:val="006E2890"/>
    <w:rsid w:val="006E3CAB"/>
    <w:rsid w:val="006E5F5F"/>
    <w:rsid w:val="006F20EA"/>
    <w:rsid w:val="006F62EF"/>
    <w:rsid w:val="006F7475"/>
    <w:rsid w:val="006F7906"/>
    <w:rsid w:val="006F7C98"/>
    <w:rsid w:val="00700A41"/>
    <w:rsid w:val="0070704B"/>
    <w:rsid w:val="007122C9"/>
    <w:rsid w:val="007125A5"/>
    <w:rsid w:val="00713667"/>
    <w:rsid w:val="0071435C"/>
    <w:rsid w:val="00714427"/>
    <w:rsid w:val="007162FC"/>
    <w:rsid w:val="00716CAD"/>
    <w:rsid w:val="00717C6C"/>
    <w:rsid w:val="007218BB"/>
    <w:rsid w:val="007251BA"/>
    <w:rsid w:val="00725583"/>
    <w:rsid w:val="0072679C"/>
    <w:rsid w:val="007277A5"/>
    <w:rsid w:val="00727E87"/>
    <w:rsid w:val="00735C4F"/>
    <w:rsid w:val="00736BC3"/>
    <w:rsid w:val="00743839"/>
    <w:rsid w:val="00746C49"/>
    <w:rsid w:val="00750045"/>
    <w:rsid w:val="0075050C"/>
    <w:rsid w:val="00755687"/>
    <w:rsid w:val="007572D3"/>
    <w:rsid w:val="00762229"/>
    <w:rsid w:val="007625B1"/>
    <w:rsid w:val="007665CC"/>
    <w:rsid w:val="00770296"/>
    <w:rsid w:val="007703C3"/>
    <w:rsid w:val="00772AD8"/>
    <w:rsid w:val="00772B9E"/>
    <w:rsid w:val="007737CB"/>
    <w:rsid w:val="00774CED"/>
    <w:rsid w:val="007762A9"/>
    <w:rsid w:val="0078082F"/>
    <w:rsid w:val="007818C6"/>
    <w:rsid w:val="007840B0"/>
    <w:rsid w:val="0078544D"/>
    <w:rsid w:val="00786343"/>
    <w:rsid w:val="00786D9C"/>
    <w:rsid w:val="00787259"/>
    <w:rsid w:val="007872B5"/>
    <w:rsid w:val="0079141E"/>
    <w:rsid w:val="007927F7"/>
    <w:rsid w:val="00793020"/>
    <w:rsid w:val="0079400A"/>
    <w:rsid w:val="00797D8C"/>
    <w:rsid w:val="007A26D6"/>
    <w:rsid w:val="007A61F1"/>
    <w:rsid w:val="007A623F"/>
    <w:rsid w:val="007A65A4"/>
    <w:rsid w:val="007A684E"/>
    <w:rsid w:val="007B09D3"/>
    <w:rsid w:val="007B0D15"/>
    <w:rsid w:val="007B17E9"/>
    <w:rsid w:val="007B18BC"/>
    <w:rsid w:val="007B27C4"/>
    <w:rsid w:val="007B293D"/>
    <w:rsid w:val="007B3672"/>
    <w:rsid w:val="007B3F1D"/>
    <w:rsid w:val="007B4234"/>
    <w:rsid w:val="007B4A76"/>
    <w:rsid w:val="007C0D84"/>
    <w:rsid w:val="007C12AF"/>
    <w:rsid w:val="007C1BF3"/>
    <w:rsid w:val="007C3144"/>
    <w:rsid w:val="007C368E"/>
    <w:rsid w:val="007C3E73"/>
    <w:rsid w:val="007D04A8"/>
    <w:rsid w:val="007D4646"/>
    <w:rsid w:val="007D4D3F"/>
    <w:rsid w:val="007D622B"/>
    <w:rsid w:val="007D7110"/>
    <w:rsid w:val="007D790C"/>
    <w:rsid w:val="007E030D"/>
    <w:rsid w:val="007E115B"/>
    <w:rsid w:val="007E3385"/>
    <w:rsid w:val="007E40E9"/>
    <w:rsid w:val="007E4B80"/>
    <w:rsid w:val="007E5ACE"/>
    <w:rsid w:val="007F031B"/>
    <w:rsid w:val="007F14EE"/>
    <w:rsid w:val="007F573B"/>
    <w:rsid w:val="007F7C00"/>
    <w:rsid w:val="007F7C73"/>
    <w:rsid w:val="00800917"/>
    <w:rsid w:val="00803A75"/>
    <w:rsid w:val="00804EA7"/>
    <w:rsid w:val="00806692"/>
    <w:rsid w:val="00806DBC"/>
    <w:rsid w:val="008079D4"/>
    <w:rsid w:val="00811233"/>
    <w:rsid w:val="0081427E"/>
    <w:rsid w:val="00815264"/>
    <w:rsid w:val="00815ADA"/>
    <w:rsid w:val="00822602"/>
    <w:rsid w:val="008257A3"/>
    <w:rsid w:val="00831397"/>
    <w:rsid w:val="00833DDC"/>
    <w:rsid w:val="00833FA0"/>
    <w:rsid w:val="00833FFC"/>
    <w:rsid w:val="008351F2"/>
    <w:rsid w:val="00835F0C"/>
    <w:rsid w:val="00836A42"/>
    <w:rsid w:val="00840A68"/>
    <w:rsid w:val="00840CBE"/>
    <w:rsid w:val="00841B14"/>
    <w:rsid w:val="00841E67"/>
    <w:rsid w:val="0084247B"/>
    <w:rsid w:val="00843555"/>
    <w:rsid w:val="00844AB0"/>
    <w:rsid w:val="008454F9"/>
    <w:rsid w:val="00845D6F"/>
    <w:rsid w:val="008501A8"/>
    <w:rsid w:val="00855540"/>
    <w:rsid w:val="008573A7"/>
    <w:rsid w:val="0086120B"/>
    <w:rsid w:val="00864E7F"/>
    <w:rsid w:val="0086556C"/>
    <w:rsid w:val="008717E4"/>
    <w:rsid w:val="00871850"/>
    <w:rsid w:val="0087289C"/>
    <w:rsid w:val="00872BD9"/>
    <w:rsid w:val="00873375"/>
    <w:rsid w:val="00880671"/>
    <w:rsid w:val="00882047"/>
    <w:rsid w:val="00883F7C"/>
    <w:rsid w:val="0088499F"/>
    <w:rsid w:val="00885A78"/>
    <w:rsid w:val="00886491"/>
    <w:rsid w:val="008874B8"/>
    <w:rsid w:val="008916F2"/>
    <w:rsid w:val="008A19E0"/>
    <w:rsid w:val="008A1DF5"/>
    <w:rsid w:val="008A63D7"/>
    <w:rsid w:val="008A6808"/>
    <w:rsid w:val="008A6E7E"/>
    <w:rsid w:val="008B2B97"/>
    <w:rsid w:val="008C0029"/>
    <w:rsid w:val="008C0444"/>
    <w:rsid w:val="008C07A9"/>
    <w:rsid w:val="008C1A30"/>
    <w:rsid w:val="008C2E7A"/>
    <w:rsid w:val="008C349A"/>
    <w:rsid w:val="008C48F0"/>
    <w:rsid w:val="008C5DB9"/>
    <w:rsid w:val="008C797E"/>
    <w:rsid w:val="008D068D"/>
    <w:rsid w:val="008D1E9A"/>
    <w:rsid w:val="008D2D13"/>
    <w:rsid w:val="008D5B01"/>
    <w:rsid w:val="008D7AAF"/>
    <w:rsid w:val="008E0A56"/>
    <w:rsid w:val="008E1335"/>
    <w:rsid w:val="008E1A76"/>
    <w:rsid w:val="008E2324"/>
    <w:rsid w:val="008E3672"/>
    <w:rsid w:val="008E3DBA"/>
    <w:rsid w:val="008E64C5"/>
    <w:rsid w:val="008E71E1"/>
    <w:rsid w:val="008F05CD"/>
    <w:rsid w:val="008F7E6D"/>
    <w:rsid w:val="00904B89"/>
    <w:rsid w:val="00904DB0"/>
    <w:rsid w:val="009056A9"/>
    <w:rsid w:val="00906B68"/>
    <w:rsid w:val="00910555"/>
    <w:rsid w:val="0091109A"/>
    <w:rsid w:val="00920108"/>
    <w:rsid w:val="009207D1"/>
    <w:rsid w:val="00921231"/>
    <w:rsid w:val="00921A10"/>
    <w:rsid w:val="00922B40"/>
    <w:rsid w:val="00923DD6"/>
    <w:rsid w:val="009306EB"/>
    <w:rsid w:val="009348F6"/>
    <w:rsid w:val="00934F74"/>
    <w:rsid w:val="009368A2"/>
    <w:rsid w:val="009400E9"/>
    <w:rsid w:val="00941750"/>
    <w:rsid w:val="00944FA2"/>
    <w:rsid w:val="009452D6"/>
    <w:rsid w:val="009472FB"/>
    <w:rsid w:val="0095240B"/>
    <w:rsid w:val="0095342B"/>
    <w:rsid w:val="0095587D"/>
    <w:rsid w:val="00955FB7"/>
    <w:rsid w:val="00962181"/>
    <w:rsid w:val="00963F92"/>
    <w:rsid w:val="009654D2"/>
    <w:rsid w:val="009660AA"/>
    <w:rsid w:val="0096738C"/>
    <w:rsid w:val="00967B14"/>
    <w:rsid w:val="009725E4"/>
    <w:rsid w:val="00973CC9"/>
    <w:rsid w:val="00973DB5"/>
    <w:rsid w:val="00976DE3"/>
    <w:rsid w:val="0097767B"/>
    <w:rsid w:val="00981013"/>
    <w:rsid w:val="00982510"/>
    <w:rsid w:val="009825A5"/>
    <w:rsid w:val="00983545"/>
    <w:rsid w:val="00985A83"/>
    <w:rsid w:val="00990F7A"/>
    <w:rsid w:val="00991BD7"/>
    <w:rsid w:val="009939BA"/>
    <w:rsid w:val="00994EAB"/>
    <w:rsid w:val="009955C9"/>
    <w:rsid w:val="00995AE0"/>
    <w:rsid w:val="00997E8D"/>
    <w:rsid w:val="009A0A41"/>
    <w:rsid w:val="009A268F"/>
    <w:rsid w:val="009A32C4"/>
    <w:rsid w:val="009A63FC"/>
    <w:rsid w:val="009B16B7"/>
    <w:rsid w:val="009B6083"/>
    <w:rsid w:val="009C2864"/>
    <w:rsid w:val="009C7C67"/>
    <w:rsid w:val="009D0A3D"/>
    <w:rsid w:val="009D0B6F"/>
    <w:rsid w:val="009D3F0A"/>
    <w:rsid w:val="009D5D06"/>
    <w:rsid w:val="009D6B6C"/>
    <w:rsid w:val="009E001E"/>
    <w:rsid w:val="009E1A3F"/>
    <w:rsid w:val="009E553B"/>
    <w:rsid w:val="009F4BCA"/>
    <w:rsid w:val="009F6BA3"/>
    <w:rsid w:val="009F6E18"/>
    <w:rsid w:val="009F71A4"/>
    <w:rsid w:val="00A01D56"/>
    <w:rsid w:val="00A047D5"/>
    <w:rsid w:val="00A052EC"/>
    <w:rsid w:val="00A107EF"/>
    <w:rsid w:val="00A11DD1"/>
    <w:rsid w:val="00A14520"/>
    <w:rsid w:val="00A15EA0"/>
    <w:rsid w:val="00A15EF5"/>
    <w:rsid w:val="00A242B0"/>
    <w:rsid w:val="00A249CD"/>
    <w:rsid w:val="00A24B7F"/>
    <w:rsid w:val="00A24D3E"/>
    <w:rsid w:val="00A27EE1"/>
    <w:rsid w:val="00A328ED"/>
    <w:rsid w:val="00A3321D"/>
    <w:rsid w:val="00A35A7F"/>
    <w:rsid w:val="00A35F82"/>
    <w:rsid w:val="00A43CA4"/>
    <w:rsid w:val="00A451F3"/>
    <w:rsid w:val="00A51542"/>
    <w:rsid w:val="00A55524"/>
    <w:rsid w:val="00A618FC"/>
    <w:rsid w:val="00A6301C"/>
    <w:rsid w:val="00A639AF"/>
    <w:rsid w:val="00A655EE"/>
    <w:rsid w:val="00A66556"/>
    <w:rsid w:val="00A71905"/>
    <w:rsid w:val="00A72455"/>
    <w:rsid w:val="00A72DBF"/>
    <w:rsid w:val="00A73E6C"/>
    <w:rsid w:val="00A76B39"/>
    <w:rsid w:val="00A830C3"/>
    <w:rsid w:val="00A86F18"/>
    <w:rsid w:val="00A90A10"/>
    <w:rsid w:val="00A932F6"/>
    <w:rsid w:val="00A952D0"/>
    <w:rsid w:val="00A963E8"/>
    <w:rsid w:val="00AA0BBE"/>
    <w:rsid w:val="00AA57E7"/>
    <w:rsid w:val="00AA78D6"/>
    <w:rsid w:val="00AB569B"/>
    <w:rsid w:val="00AB63B3"/>
    <w:rsid w:val="00AC0F16"/>
    <w:rsid w:val="00AC661F"/>
    <w:rsid w:val="00AC7876"/>
    <w:rsid w:val="00AD183B"/>
    <w:rsid w:val="00AD2B61"/>
    <w:rsid w:val="00AD41BF"/>
    <w:rsid w:val="00AE4A33"/>
    <w:rsid w:val="00AF050F"/>
    <w:rsid w:val="00AF1A26"/>
    <w:rsid w:val="00AF7C33"/>
    <w:rsid w:val="00B01D34"/>
    <w:rsid w:val="00B05919"/>
    <w:rsid w:val="00B10C50"/>
    <w:rsid w:val="00B124AF"/>
    <w:rsid w:val="00B13496"/>
    <w:rsid w:val="00B13B80"/>
    <w:rsid w:val="00B16706"/>
    <w:rsid w:val="00B17DFB"/>
    <w:rsid w:val="00B2292B"/>
    <w:rsid w:val="00B230C2"/>
    <w:rsid w:val="00B23D2B"/>
    <w:rsid w:val="00B2496C"/>
    <w:rsid w:val="00B264B3"/>
    <w:rsid w:val="00B26922"/>
    <w:rsid w:val="00B31EB6"/>
    <w:rsid w:val="00B32463"/>
    <w:rsid w:val="00B34C96"/>
    <w:rsid w:val="00B3511C"/>
    <w:rsid w:val="00B35A86"/>
    <w:rsid w:val="00B4033F"/>
    <w:rsid w:val="00B41B33"/>
    <w:rsid w:val="00B4342E"/>
    <w:rsid w:val="00B43880"/>
    <w:rsid w:val="00B44E89"/>
    <w:rsid w:val="00B455F9"/>
    <w:rsid w:val="00B463B1"/>
    <w:rsid w:val="00B46AE8"/>
    <w:rsid w:val="00B503D8"/>
    <w:rsid w:val="00B5053F"/>
    <w:rsid w:val="00B50B96"/>
    <w:rsid w:val="00B53AA6"/>
    <w:rsid w:val="00B53C6F"/>
    <w:rsid w:val="00B55EB7"/>
    <w:rsid w:val="00B57DC3"/>
    <w:rsid w:val="00B60D3A"/>
    <w:rsid w:val="00B65BBA"/>
    <w:rsid w:val="00B65C50"/>
    <w:rsid w:val="00B666D2"/>
    <w:rsid w:val="00B66DCD"/>
    <w:rsid w:val="00B70B15"/>
    <w:rsid w:val="00B745B9"/>
    <w:rsid w:val="00B75B97"/>
    <w:rsid w:val="00B77851"/>
    <w:rsid w:val="00B81DD8"/>
    <w:rsid w:val="00B9008D"/>
    <w:rsid w:val="00B9261D"/>
    <w:rsid w:val="00B9480E"/>
    <w:rsid w:val="00B95B11"/>
    <w:rsid w:val="00BA080B"/>
    <w:rsid w:val="00BA50D8"/>
    <w:rsid w:val="00BA5CEB"/>
    <w:rsid w:val="00BA6EFE"/>
    <w:rsid w:val="00BA71F2"/>
    <w:rsid w:val="00BA7B50"/>
    <w:rsid w:val="00BB27AC"/>
    <w:rsid w:val="00BB3E15"/>
    <w:rsid w:val="00BB57A9"/>
    <w:rsid w:val="00BB60E7"/>
    <w:rsid w:val="00BB6485"/>
    <w:rsid w:val="00BB64D1"/>
    <w:rsid w:val="00BC018C"/>
    <w:rsid w:val="00BC381B"/>
    <w:rsid w:val="00BC4614"/>
    <w:rsid w:val="00BC5C84"/>
    <w:rsid w:val="00BC79E0"/>
    <w:rsid w:val="00BD0293"/>
    <w:rsid w:val="00BD0C02"/>
    <w:rsid w:val="00BD1CD7"/>
    <w:rsid w:val="00BD4F09"/>
    <w:rsid w:val="00BD5A27"/>
    <w:rsid w:val="00BD68FA"/>
    <w:rsid w:val="00BD7480"/>
    <w:rsid w:val="00BE073A"/>
    <w:rsid w:val="00BE19DB"/>
    <w:rsid w:val="00BE1C66"/>
    <w:rsid w:val="00BE2569"/>
    <w:rsid w:val="00BE4EA7"/>
    <w:rsid w:val="00BE592F"/>
    <w:rsid w:val="00BE6739"/>
    <w:rsid w:val="00BE6BBA"/>
    <w:rsid w:val="00BF1428"/>
    <w:rsid w:val="00BF2E34"/>
    <w:rsid w:val="00BF323E"/>
    <w:rsid w:val="00BF410C"/>
    <w:rsid w:val="00BF4B63"/>
    <w:rsid w:val="00BF78F3"/>
    <w:rsid w:val="00C02EB6"/>
    <w:rsid w:val="00C06367"/>
    <w:rsid w:val="00C1445E"/>
    <w:rsid w:val="00C179F8"/>
    <w:rsid w:val="00C2426B"/>
    <w:rsid w:val="00C24D26"/>
    <w:rsid w:val="00C25056"/>
    <w:rsid w:val="00C25B78"/>
    <w:rsid w:val="00C31485"/>
    <w:rsid w:val="00C32C86"/>
    <w:rsid w:val="00C35EAC"/>
    <w:rsid w:val="00C37621"/>
    <w:rsid w:val="00C37D13"/>
    <w:rsid w:val="00C408C9"/>
    <w:rsid w:val="00C40D54"/>
    <w:rsid w:val="00C430B0"/>
    <w:rsid w:val="00C445AE"/>
    <w:rsid w:val="00C450BC"/>
    <w:rsid w:val="00C45C6B"/>
    <w:rsid w:val="00C515F4"/>
    <w:rsid w:val="00C5292C"/>
    <w:rsid w:val="00C5412B"/>
    <w:rsid w:val="00C55DDF"/>
    <w:rsid w:val="00C5755B"/>
    <w:rsid w:val="00C63F31"/>
    <w:rsid w:val="00C71AA1"/>
    <w:rsid w:val="00C71D3E"/>
    <w:rsid w:val="00C72FE7"/>
    <w:rsid w:val="00C7340B"/>
    <w:rsid w:val="00C7384D"/>
    <w:rsid w:val="00C75583"/>
    <w:rsid w:val="00C7697F"/>
    <w:rsid w:val="00C80C17"/>
    <w:rsid w:val="00C80DC2"/>
    <w:rsid w:val="00C81D87"/>
    <w:rsid w:val="00C821E2"/>
    <w:rsid w:val="00C82EDF"/>
    <w:rsid w:val="00C83D13"/>
    <w:rsid w:val="00C85B2F"/>
    <w:rsid w:val="00C90BF5"/>
    <w:rsid w:val="00C952F5"/>
    <w:rsid w:val="00C96CE4"/>
    <w:rsid w:val="00C9720D"/>
    <w:rsid w:val="00C97D84"/>
    <w:rsid w:val="00CA3F25"/>
    <w:rsid w:val="00CA43A7"/>
    <w:rsid w:val="00CA67B9"/>
    <w:rsid w:val="00CA762C"/>
    <w:rsid w:val="00CB3690"/>
    <w:rsid w:val="00CB4509"/>
    <w:rsid w:val="00CB5E2A"/>
    <w:rsid w:val="00CB5EDA"/>
    <w:rsid w:val="00CB6E4B"/>
    <w:rsid w:val="00CB708B"/>
    <w:rsid w:val="00CB72EC"/>
    <w:rsid w:val="00CB7442"/>
    <w:rsid w:val="00CB7622"/>
    <w:rsid w:val="00CB7E11"/>
    <w:rsid w:val="00CC04C5"/>
    <w:rsid w:val="00CC22EE"/>
    <w:rsid w:val="00CD19DE"/>
    <w:rsid w:val="00CD2440"/>
    <w:rsid w:val="00CD2949"/>
    <w:rsid w:val="00CD6A74"/>
    <w:rsid w:val="00CE1259"/>
    <w:rsid w:val="00CE1DA9"/>
    <w:rsid w:val="00D036FA"/>
    <w:rsid w:val="00D03FB3"/>
    <w:rsid w:val="00D0438B"/>
    <w:rsid w:val="00D05385"/>
    <w:rsid w:val="00D05E37"/>
    <w:rsid w:val="00D06162"/>
    <w:rsid w:val="00D10D0A"/>
    <w:rsid w:val="00D11C22"/>
    <w:rsid w:val="00D13054"/>
    <w:rsid w:val="00D1398B"/>
    <w:rsid w:val="00D15522"/>
    <w:rsid w:val="00D16856"/>
    <w:rsid w:val="00D204F5"/>
    <w:rsid w:val="00D22F0E"/>
    <w:rsid w:val="00D24FC9"/>
    <w:rsid w:val="00D305D9"/>
    <w:rsid w:val="00D3357C"/>
    <w:rsid w:val="00D36222"/>
    <w:rsid w:val="00D40E44"/>
    <w:rsid w:val="00D4697C"/>
    <w:rsid w:val="00D50140"/>
    <w:rsid w:val="00D543F5"/>
    <w:rsid w:val="00D55CAA"/>
    <w:rsid w:val="00D5798A"/>
    <w:rsid w:val="00D64F39"/>
    <w:rsid w:val="00D6530B"/>
    <w:rsid w:val="00D65BD4"/>
    <w:rsid w:val="00D66321"/>
    <w:rsid w:val="00D66818"/>
    <w:rsid w:val="00D66A6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7A9"/>
    <w:rsid w:val="00D90DA1"/>
    <w:rsid w:val="00D91FB0"/>
    <w:rsid w:val="00D92088"/>
    <w:rsid w:val="00D94560"/>
    <w:rsid w:val="00D950B5"/>
    <w:rsid w:val="00DA1100"/>
    <w:rsid w:val="00DA1A67"/>
    <w:rsid w:val="00DA1EB6"/>
    <w:rsid w:val="00DA296C"/>
    <w:rsid w:val="00DA4332"/>
    <w:rsid w:val="00DA435A"/>
    <w:rsid w:val="00DA4878"/>
    <w:rsid w:val="00DA4A6A"/>
    <w:rsid w:val="00DA75BC"/>
    <w:rsid w:val="00DA78D7"/>
    <w:rsid w:val="00DA7D86"/>
    <w:rsid w:val="00DB0C8C"/>
    <w:rsid w:val="00DB1227"/>
    <w:rsid w:val="00DC20E5"/>
    <w:rsid w:val="00DC2608"/>
    <w:rsid w:val="00DC58EE"/>
    <w:rsid w:val="00DC6261"/>
    <w:rsid w:val="00DC6A40"/>
    <w:rsid w:val="00DC7FF6"/>
    <w:rsid w:val="00DD1DE4"/>
    <w:rsid w:val="00DD53AC"/>
    <w:rsid w:val="00DD56BE"/>
    <w:rsid w:val="00DD5B73"/>
    <w:rsid w:val="00DD68B3"/>
    <w:rsid w:val="00DE021B"/>
    <w:rsid w:val="00DE283D"/>
    <w:rsid w:val="00DE4537"/>
    <w:rsid w:val="00DE57A7"/>
    <w:rsid w:val="00DF0263"/>
    <w:rsid w:val="00DF2612"/>
    <w:rsid w:val="00DF449C"/>
    <w:rsid w:val="00DF4B4A"/>
    <w:rsid w:val="00DF6A81"/>
    <w:rsid w:val="00DF70A8"/>
    <w:rsid w:val="00DF74AE"/>
    <w:rsid w:val="00E04C0B"/>
    <w:rsid w:val="00E056A6"/>
    <w:rsid w:val="00E069B0"/>
    <w:rsid w:val="00E072B5"/>
    <w:rsid w:val="00E10CD1"/>
    <w:rsid w:val="00E11673"/>
    <w:rsid w:val="00E11A57"/>
    <w:rsid w:val="00E131D3"/>
    <w:rsid w:val="00E1431C"/>
    <w:rsid w:val="00E15A39"/>
    <w:rsid w:val="00E16707"/>
    <w:rsid w:val="00E17350"/>
    <w:rsid w:val="00E205F0"/>
    <w:rsid w:val="00E2123E"/>
    <w:rsid w:val="00E23EB4"/>
    <w:rsid w:val="00E300A6"/>
    <w:rsid w:val="00E3181C"/>
    <w:rsid w:val="00E32870"/>
    <w:rsid w:val="00E3530B"/>
    <w:rsid w:val="00E35F53"/>
    <w:rsid w:val="00E37533"/>
    <w:rsid w:val="00E4192F"/>
    <w:rsid w:val="00E41E38"/>
    <w:rsid w:val="00E43DFD"/>
    <w:rsid w:val="00E443EC"/>
    <w:rsid w:val="00E447C2"/>
    <w:rsid w:val="00E46234"/>
    <w:rsid w:val="00E46A02"/>
    <w:rsid w:val="00E4771D"/>
    <w:rsid w:val="00E504A0"/>
    <w:rsid w:val="00E52740"/>
    <w:rsid w:val="00E52811"/>
    <w:rsid w:val="00E56974"/>
    <w:rsid w:val="00E6066E"/>
    <w:rsid w:val="00E60B10"/>
    <w:rsid w:val="00E63CAF"/>
    <w:rsid w:val="00E651B8"/>
    <w:rsid w:val="00E70085"/>
    <w:rsid w:val="00E7277B"/>
    <w:rsid w:val="00E72B2D"/>
    <w:rsid w:val="00E740F9"/>
    <w:rsid w:val="00E76485"/>
    <w:rsid w:val="00E764D2"/>
    <w:rsid w:val="00E773F7"/>
    <w:rsid w:val="00E80B41"/>
    <w:rsid w:val="00E86475"/>
    <w:rsid w:val="00E9000C"/>
    <w:rsid w:val="00E927AE"/>
    <w:rsid w:val="00E94169"/>
    <w:rsid w:val="00E95BD0"/>
    <w:rsid w:val="00E96D44"/>
    <w:rsid w:val="00EA0241"/>
    <w:rsid w:val="00EA4E43"/>
    <w:rsid w:val="00EA556B"/>
    <w:rsid w:val="00EA5BDD"/>
    <w:rsid w:val="00EA6271"/>
    <w:rsid w:val="00EA78A8"/>
    <w:rsid w:val="00EA796A"/>
    <w:rsid w:val="00EA7B7C"/>
    <w:rsid w:val="00EA7BFE"/>
    <w:rsid w:val="00EC1368"/>
    <w:rsid w:val="00EC32C1"/>
    <w:rsid w:val="00EC3614"/>
    <w:rsid w:val="00EC3B87"/>
    <w:rsid w:val="00EC4BFB"/>
    <w:rsid w:val="00EC696A"/>
    <w:rsid w:val="00EC7F4F"/>
    <w:rsid w:val="00ED65A4"/>
    <w:rsid w:val="00ED7577"/>
    <w:rsid w:val="00ED7FCF"/>
    <w:rsid w:val="00EE0F5D"/>
    <w:rsid w:val="00EE25AC"/>
    <w:rsid w:val="00EE26B7"/>
    <w:rsid w:val="00EE7F8E"/>
    <w:rsid w:val="00EF00A3"/>
    <w:rsid w:val="00EF1E09"/>
    <w:rsid w:val="00EF2930"/>
    <w:rsid w:val="00EF6776"/>
    <w:rsid w:val="00EF768E"/>
    <w:rsid w:val="00F064AD"/>
    <w:rsid w:val="00F06F63"/>
    <w:rsid w:val="00F0778E"/>
    <w:rsid w:val="00F13CFB"/>
    <w:rsid w:val="00F14454"/>
    <w:rsid w:val="00F145F9"/>
    <w:rsid w:val="00F15F7A"/>
    <w:rsid w:val="00F21C24"/>
    <w:rsid w:val="00F22731"/>
    <w:rsid w:val="00F23232"/>
    <w:rsid w:val="00F2485B"/>
    <w:rsid w:val="00F258D4"/>
    <w:rsid w:val="00F36F3F"/>
    <w:rsid w:val="00F42518"/>
    <w:rsid w:val="00F45837"/>
    <w:rsid w:val="00F47B90"/>
    <w:rsid w:val="00F51550"/>
    <w:rsid w:val="00F526A2"/>
    <w:rsid w:val="00F543FC"/>
    <w:rsid w:val="00F54970"/>
    <w:rsid w:val="00F5661E"/>
    <w:rsid w:val="00F57BE1"/>
    <w:rsid w:val="00F636C1"/>
    <w:rsid w:val="00F67BB9"/>
    <w:rsid w:val="00F705D7"/>
    <w:rsid w:val="00F70F49"/>
    <w:rsid w:val="00F73830"/>
    <w:rsid w:val="00F74257"/>
    <w:rsid w:val="00F7545F"/>
    <w:rsid w:val="00F759DE"/>
    <w:rsid w:val="00F762A9"/>
    <w:rsid w:val="00F80098"/>
    <w:rsid w:val="00F802F6"/>
    <w:rsid w:val="00F834EF"/>
    <w:rsid w:val="00F84BB7"/>
    <w:rsid w:val="00F84E2D"/>
    <w:rsid w:val="00F86724"/>
    <w:rsid w:val="00F86C39"/>
    <w:rsid w:val="00F903FA"/>
    <w:rsid w:val="00F92D8A"/>
    <w:rsid w:val="00F946A5"/>
    <w:rsid w:val="00F95F67"/>
    <w:rsid w:val="00F962CD"/>
    <w:rsid w:val="00F97535"/>
    <w:rsid w:val="00FA10BA"/>
    <w:rsid w:val="00FA2EC6"/>
    <w:rsid w:val="00FA342B"/>
    <w:rsid w:val="00FA3900"/>
    <w:rsid w:val="00FA3990"/>
    <w:rsid w:val="00FA54C4"/>
    <w:rsid w:val="00FA60B1"/>
    <w:rsid w:val="00FA7251"/>
    <w:rsid w:val="00FB0784"/>
    <w:rsid w:val="00FB093C"/>
    <w:rsid w:val="00FB1136"/>
    <w:rsid w:val="00FB13D2"/>
    <w:rsid w:val="00FB2BE9"/>
    <w:rsid w:val="00FB2F34"/>
    <w:rsid w:val="00FB4519"/>
    <w:rsid w:val="00FB5C8C"/>
    <w:rsid w:val="00FB686D"/>
    <w:rsid w:val="00FB6A0B"/>
    <w:rsid w:val="00FB77AB"/>
    <w:rsid w:val="00FB79BF"/>
    <w:rsid w:val="00FB79CD"/>
    <w:rsid w:val="00FC20F0"/>
    <w:rsid w:val="00FC3FB8"/>
    <w:rsid w:val="00FD3961"/>
    <w:rsid w:val="00FE02B3"/>
    <w:rsid w:val="00FE24D6"/>
    <w:rsid w:val="00FE38EA"/>
    <w:rsid w:val="00FE74D8"/>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Abkrzungen"/>
    <w:link w:val="IASTableofAbbreviationsZchn"/>
    <w:qFormat/>
    <w:rsid w:val="0014471D"/>
    <w:rPr>
      <w:rFonts w:ascii="Arial" w:hAnsi="Arial" w:cs="Arial"/>
      <w:lang w:val="de-DE"/>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163142"/>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14471D"/>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163142"/>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E11A57"/>
    <w:pPr>
      <w:jc w:val="center"/>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E11A57"/>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2.xml"/><Relationship Id="rId26" Type="http://schemas.openxmlformats.org/officeDocument/2006/relationships/hyperlink" Target="https://apollo.auto/devcenter/devcenter.html"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yperlink" Target="https://doi.org/10.1016/j.tra.2016.09.010" TargetMode="External"/><Relationship Id="rId33" Type="http://schemas.openxmlformats.org/officeDocument/2006/relationships/hyperlink" Target="https://redmine.vires.com/projects/vtd/wiki/Daten_aus_VTD" TargetMode="Externa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hyperlink" Target="https://www.svlsimulator.com/docs/archive/2020.06/simulator-mess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yperlink" Target="https://redmine.vires.com/projects/vtd/wiki/Traffic_and_Scenario"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hyperlink" Target="https://apollo.auto/cyber.html"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redmine.vires.com/projects/vtd/wiki/Traffic_and_Scenario"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hyperlink" Target="https://github.com/ApolloAuto/apollo" TargetMode="External"/><Relationship Id="rId30" Type="http://schemas.openxmlformats.org/officeDocument/2006/relationships/hyperlink" Target="https://www.generationrobots.com/blog/en/ros-vs-ros2/" TargetMode="External"/><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1458</TotalTime>
  <Pages>39</Pages>
  <Words>7939</Words>
  <Characters>42002</Characters>
  <Application>Microsoft Office Word</Application>
  <DocSecurity>0</DocSecurity>
  <Lines>1135</Lines>
  <Paragraphs>520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49421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7222</cp:revision>
  <cp:lastPrinted>2017-05-12T11:40:00Z</cp:lastPrinted>
  <dcterms:created xsi:type="dcterms:W3CDTF">2018-06-19T08:43:00Z</dcterms:created>
  <dcterms:modified xsi:type="dcterms:W3CDTF">2021-12-11T11:00:00Z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